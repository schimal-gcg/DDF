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B8369" w14:textId="77777777" w:rsidR="00473229" w:rsidRDefault="00473229">
      <w:pPr>
        <w:spacing w:before="0" w:after="0" w:line="240" w:lineRule="auto"/>
        <w:ind w:left="0"/>
        <w:rPr>
          <w:b/>
          <w:kern w:val="28"/>
          <w:sz w:val="56"/>
          <w:szCs w:val="56"/>
        </w:rPr>
      </w:pPr>
    </w:p>
    <w:p w14:paraId="6A1F0A9A" w14:textId="77777777" w:rsidR="00FB5883" w:rsidRPr="00E970F2" w:rsidRDefault="00FB5883">
      <w:pPr>
        <w:spacing w:before="0" w:after="0" w:line="240" w:lineRule="auto"/>
        <w:ind w:left="0"/>
        <w:rPr>
          <w:b/>
          <w:kern w:val="28"/>
          <w:sz w:val="56"/>
          <w:szCs w:val="56"/>
        </w:rPr>
      </w:pPr>
    </w:p>
    <w:p w14:paraId="593D3599" w14:textId="25B51065" w:rsidR="00473229" w:rsidRPr="00E970F2" w:rsidRDefault="00D663D9">
      <w:pPr>
        <w:spacing w:before="0" w:after="0" w:line="240" w:lineRule="auto"/>
        <w:ind w:left="0"/>
        <w:outlineLvl w:val="0"/>
        <w:rPr>
          <w:b/>
          <w:sz w:val="56"/>
        </w:rPr>
      </w:pPr>
      <w:r>
        <w:rPr>
          <w:b/>
          <w:sz w:val="56"/>
        </w:rPr>
        <w:t xml:space="preserve">Documento de Diseño </w:t>
      </w:r>
      <w:r w:rsidR="00D369B6">
        <w:rPr>
          <w:b/>
          <w:sz w:val="56"/>
        </w:rPr>
        <w:t>Funcional</w:t>
      </w:r>
    </w:p>
    <w:p w14:paraId="091B6D64" w14:textId="60132582" w:rsidR="00E016E9" w:rsidRDefault="00492455">
      <w:pPr>
        <w:spacing w:before="0" w:after="0" w:line="240" w:lineRule="auto"/>
        <w:ind w:left="0"/>
        <w:rPr>
          <w:kern w:val="28"/>
        </w:rPr>
      </w:pPr>
      <w:r>
        <w:rPr>
          <w:b/>
          <w:sz w:val="56"/>
        </w:rPr>
        <w:t xml:space="preserve">AC-fecha de vencimiento </w:t>
      </w:r>
    </w:p>
    <w:p w14:paraId="4B74BEA4" w14:textId="77777777" w:rsidR="00E016E9" w:rsidRPr="00E970F2" w:rsidRDefault="00E016E9">
      <w:pPr>
        <w:spacing w:before="0" w:after="0" w:line="240" w:lineRule="auto"/>
        <w:ind w:left="0"/>
        <w:rPr>
          <w:kern w:val="28"/>
        </w:rPr>
      </w:pPr>
    </w:p>
    <w:p w14:paraId="10977E9F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  <w:r w:rsidRPr="00E970F2">
        <w:rPr>
          <w:kern w:val="28"/>
        </w:rPr>
        <w:t>Preparado para</w:t>
      </w:r>
      <w:r w:rsidR="00D663D9">
        <w:rPr>
          <w:kern w:val="28"/>
        </w:rPr>
        <w:t>:</w:t>
      </w:r>
    </w:p>
    <w:p w14:paraId="1EE1503D" w14:textId="07174F47" w:rsidR="00473229" w:rsidRPr="00E970F2" w:rsidRDefault="00F60A7D" w:rsidP="00B60844">
      <w:pPr>
        <w:spacing w:before="0" w:after="0" w:line="240" w:lineRule="auto"/>
        <w:ind w:left="284"/>
        <w:rPr>
          <w:b/>
          <w:kern w:val="28"/>
        </w:rPr>
      </w:pPr>
      <w:r>
        <w:rPr>
          <w:b/>
          <w:kern w:val="28"/>
        </w:rPr>
        <w:t>Principal</w:t>
      </w:r>
    </w:p>
    <w:p w14:paraId="44CFE9A9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7743C664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7E1EEDE6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03998F43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757AC539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01ED07E8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7D550DD8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43010B03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1A104018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  <w:r w:rsidRPr="00E970F2">
        <w:rPr>
          <w:kern w:val="28"/>
        </w:rPr>
        <w:t>Preparado por</w:t>
      </w:r>
      <w:r w:rsidR="00D663D9">
        <w:rPr>
          <w:kern w:val="28"/>
        </w:rPr>
        <w:t>:</w:t>
      </w:r>
    </w:p>
    <w:p w14:paraId="7C778F90" w14:textId="1C784A21" w:rsidR="00667F35" w:rsidRPr="00E970F2" w:rsidRDefault="004F2145" w:rsidP="00667F35">
      <w:pPr>
        <w:spacing w:before="0" w:after="0" w:line="240" w:lineRule="auto"/>
        <w:ind w:left="284"/>
        <w:rPr>
          <w:b/>
          <w:kern w:val="28"/>
        </w:rPr>
      </w:pPr>
      <w:r>
        <w:rPr>
          <w:b/>
          <w:kern w:val="28"/>
        </w:rPr>
        <w:t>Ilce González</w:t>
      </w:r>
    </w:p>
    <w:p w14:paraId="11CB8605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47E12749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23AD0193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3F222704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0929C3F5" w14:textId="77777777" w:rsidR="00473229" w:rsidRPr="00E970F2" w:rsidRDefault="00B60844" w:rsidP="00B60844">
      <w:pPr>
        <w:tabs>
          <w:tab w:val="left" w:pos="2377"/>
        </w:tabs>
        <w:spacing w:before="0" w:after="0" w:line="240" w:lineRule="auto"/>
        <w:ind w:left="0"/>
        <w:rPr>
          <w:b/>
          <w:kern w:val="28"/>
        </w:rPr>
      </w:pPr>
      <w:r w:rsidRPr="00E970F2">
        <w:rPr>
          <w:b/>
          <w:kern w:val="28"/>
        </w:rPr>
        <w:tab/>
      </w:r>
    </w:p>
    <w:p w14:paraId="224F44EE" w14:textId="77777777" w:rsidR="00473229" w:rsidRPr="00E970F2" w:rsidRDefault="00473229">
      <w:pPr>
        <w:spacing w:before="0" w:after="0"/>
        <w:ind w:left="0"/>
      </w:pPr>
    </w:p>
    <w:p w14:paraId="56141768" w14:textId="77777777" w:rsidR="00473229" w:rsidRPr="00E970F2" w:rsidRDefault="00473229">
      <w:pPr>
        <w:ind w:left="0"/>
        <w:sectPr w:rsidR="00473229" w:rsidRPr="00E970F2" w:rsidSect="00A839D7">
          <w:headerReference w:type="default" r:id="rId11"/>
          <w:headerReference w:type="first" r:id="rId12"/>
          <w:footerReference w:type="first" r:id="rId13"/>
          <w:pgSz w:w="11907" w:h="16839" w:code="9"/>
          <w:pgMar w:top="432" w:right="720" w:bottom="720" w:left="720" w:header="418" w:footer="562" w:gutter="0"/>
          <w:cols w:space="708"/>
          <w:titlePg/>
          <w:docGrid w:linePitch="360"/>
        </w:sectPr>
      </w:pPr>
    </w:p>
    <w:p w14:paraId="3B539E33" w14:textId="1B2599F5" w:rsidR="00AB4E1C" w:rsidRPr="00FA55B4" w:rsidRDefault="00C10CD5" w:rsidP="00AB4E1C">
      <w:pPr>
        <w:spacing w:before="0" w:after="0" w:line="240" w:lineRule="auto"/>
        <w:ind w:left="0"/>
        <w:outlineLvl w:val="0"/>
        <w:rPr>
          <w:b/>
          <w:sz w:val="28"/>
        </w:rPr>
      </w:pPr>
      <w:r w:rsidRPr="00FA55B4">
        <w:rPr>
          <w:b/>
          <w:sz w:val="28"/>
        </w:rPr>
        <w:lastRenderedPageBreak/>
        <w:t>Hoja de Revisión y Aprobación</w:t>
      </w:r>
    </w:p>
    <w:p w14:paraId="5BD2CC6B" w14:textId="2E2F7952" w:rsidR="00C837DC" w:rsidRPr="00B22763" w:rsidRDefault="00C837DC" w:rsidP="006774ED">
      <w:pPr>
        <w:spacing w:before="0" w:after="0" w:line="240" w:lineRule="auto"/>
        <w:ind w:left="-142"/>
        <w:rPr>
          <w:b/>
          <w:szCs w:val="24"/>
        </w:rPr>
      </w:pP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7B1F8C" w:rsidRPr="00467718" w14:paraId="6C9D2ED5" w14:textId="77777777" w:rsidTr="00CE0579">
        <w:trPr>
          <w:cantSplit/>
          <w:jc w:val="center"/>
        </w:trPr>
        <w:tc>
          <w:tcPr>
            <w:tcW w:w="10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35E15" w14:textId="77777777" w:rsidR="007B1F8C" w:rsidRPr="00467718" w:rsidRDefault="007B1F8C" w:rsidP="00CE0579">
            <w:pPr>
              <w:pStyle w:val="TableText"/>
              <w:jc w:val="both"/>
              <w:rPr>
                <w:szCs w:val="24"/>
                <w:lang w:val="es-MX"/>
              </w:rPr>
            </w:pPr>
            <w:r w:rsidRPr="006724A6">
              <w:rPr>
                <w:b/>
                <w:bCs/>
                <w:szCs w:val="24"/>
                <w:lang w:val="es-MX"/>
              </w:rPr>
              <w:t>Descripción del entregable:</w:t>
            </w:r>
            <w:r>
              <w:rPr>
                <w:szCs w:val="24"/>
                <w:lang w:val="es-MX"/>
              </w:rPr>
              <w:t xml:space="preserve"> El presente documento describe de manera granular las brechas de funcionalidad, identificadas con base en los requerimientos solicitados, que se deben cubrir por medio de desarrollo.</w:t>
            </w:r>
          </w:p>
        </w:tc>
      </w:tr>
    </w:tbl>
    <w:p w14:paraId="13B44A94" w14:textId="44868A9E" w:rsidR="007B1F8C" w:rsidRPr="006774ED" w:rsidRDefault="007B1F8C" w:rsidP="006774ED">
      <w:pPr>
        <w:spacing w:before="0" w:after="0" w:line="240" w:lineRule="auto"/>
        <w:ind w:left="-142"/>
        <w:rPr>
          <w:bCs/>
          <w:szCs w:val="24"/>
        </w:rPr>
      </w:pP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4"/>
        <w:gridCol w:w="4701"/>
        <w:gridCol w:w="850"/>
        <w:gridCol w:w="1276"/>
        <w:gridCol w:w="1276"/>
      </w:tblGrid>
      <w:tr w:rsidR="00E43B9F" w:rsidRPr="00E970F2" w14:paraId="446EEB9A" w14:textId="375748B0" w:rsidTr="00A31DFD">
        <w:trPr>
          <w:cantSplit/>
          <w:trHeight w:val="297"/>
          <w:jc w:val="center"/>
        </w:trPr>
        <w:tc>
          <w:tcPr>
            <w:tcW w:w="10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C54F7" w14:textId="4CA6D8EB" w:rsidR="00E43B9F" w:rsidRDefault="00E43B9F" w:rsidP="00001922">
            <w:pPr>
              <w:spacing w:before="0" w:after="0" w:line="240" w:lineRule="auto"/>
              <w:ind w:left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Diseño Funcional: [</w:t>
            </w:r>
            <w:r w:rsidR="00B35475">
              <w:rPr>
                <w:b/>
                <w:sz w:val="20"/>
              </w:rPr>
              <w:t>AG-001 Fecha de vencimiento en reportes de Cargos</w:t>
            </w:r>
            <w:r>
              <w:rPr>
                <w:b/>
                <w:bCs/>
                <w:szCs w:val="24"/>
              </w:rPr>
              <w:t>]</w:t>
            </w:r>
          </w:p>
        </w:tc>
      </w:tr>
      <w:tr w:rsidR="00A45E98" w:rsidRPr="00F6611D" w14:paraId="3EF56F40" w14:textId="0E5A09D1" w:rsidTr="00775F6D">
        <w:trPr>
          <w:cantSplit/>
          <w:trHeight w:val="1464"/>
          <w:jc w:val="center"/>
        </w:trPr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136C8" w14:textId="1C896275" w:rsidR="00A45E98" w:rsidRPr="0059767B" w:rsidRDefault="00A45E98" w:rsidP="00CE0579">
            <w:pPr>
              <w:pStyle w:val="TableText"/>
              <w:jc w:val="center"/>
              <w:rPr>
                <w:szCs w:val="24"/>
                <w:u w:val="single"/>
                <w:lang w:val="es-MX"/>
              </w:rPr>
            </w:pPr>
            <w:r w:rsidRPr="0059767B">
              <w:rPr>
                <w:szCs w:val="24"/>
                <w:u w:val="single"/>
                <w:lang w:val="es-MX"/>
              </w:rPr>
              <w:t xml:space="preserve">Identificador (ID) de la Historia de Usuario </w:t>
            </w:r>
          </w:p>
        </w:tc>
        <w:tc>
          <w:tcPr>
            <w:tcW w:w="4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F7FDA" w14:textId="65B27EC9" w:rsidR="00A45E98" w:rsidRPr="00E970F2" w:rsidRDefault="00A45E98" w:rsidP="00CE0579">
            <w:pPr>
              <w:pStyle w:val="TableText"/>
              <w:jc w:val="center"/>
              <w:rPr>
                <w:szCs w:val="24"/>
                <w:lang w:val="es-MX"/>
              </w:rPr>
            </w:pPr>
            <w:r>
              <w:rPr>
                <w:szCs w:val="24"/>
                <w:u w:val="single"/>
                <w:lang w:val="es-MX"/>
              </w:rPr>
              <w:t>Alias Historia de Usuario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B35C1" w14:textId="42FC3BE4" w:rsidR="00A45E98" w:rsidRDefault="002673B7" w:rsidP="00CE0579">
            <w:pPr>
              <w:pStyle w:val="TableText"/>
              <w:jc w:val="center"/>
              <w:rPr>
                <w:szCs w:val="24"/>
                <w:u w:val="single"/>
                <w:lang w:val="es-MX"/>
              </w:rPr>
            </w:pPr>
            <w:r>
              <w:rPr>
                <w:szCs w:val="24"/>
                <w:u w:val="single"/>
                <w:lang w:val="es-MX"/>
              </w:rPr>
              <w:t>Relación de Requisitos Funcionales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9F555" w14:textId="3C2582E4" w:rsidR="00A45E98" w:rsidRDefault="00A45E98" w:rsidP="00CE0579">
            <w:pPr>
              <w:pStyle w:val="TableText"/>
              <w:jc w:val="center"/>
              <w:rPr>
                <w:szCs w:val="24"/>
                <w:u w:val="single"/>
                <w:lang w:val="es-MX"/>
              </w:rPr>
            </w:pPr>
            <w:r>
              <w:rPr>
                <w:szCs w:val="24"/>
                <w:u w:val="single"/>
                <w:lang w:val="es-MX"/>
              </w:rPr>
              <w:t>Dentro del Alcance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75711" w14:textId="54A608BC" w:rsidR="00A45E98" w:rsidRDefault="00A45E98" w:rsidP="00CE0579">
            <w:pPr>
              <w:pStyle w:val="TableText"/>
              <w:jc w:val="center"/>
              <w:rPr>
                <w:szCs w:val="24"/>
                <w:u w:val="single"/>
                <w:lang w:val="es-MX"/>
              </w:rPr>
            </w:pPr>
            <w:r>
              <w:rPr>
                <w:szCs w:val="24"/>
                <w:u w:val="single"/>
                <w:lang w:val="es-MX"/>
              </w:rPr>
              <w:t>Facturable</w:t>
            </w:r>
          </w:p>
        </w:tc>
      </w:tr>
      <w:tr w:rsidR="00A45E98" w:rsidRPr="00E970F2" w14:paraId="7FEF54F6" w14:textId="48A81A07" w:rsidTr="00775F6D">
        <w:trPr>
          <w:cantSplit/>
          <w:trHeight w:val="211"/>
          <w:jc w:val="center"/>
        </w:trPr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51FEB" w14:textId="6B811750" w:rsidR="00A45E98" w:rsidRPr="00E970F2" w:rsidRDefault="006A18AE" w:rsidP="008162BC">
            <w:pPr>
              <w:spacing w:line="240" w:lineRule="auto"/>
              <w:rPr>
                <w:rFonts w:asciiTheme="minorHAnsi" w:hAnsiTheme="minorHAnsi" w:cs="Times New Roman"/>
                <w:bCs/>
                <w:sz w:val="20"/>
                <w:lang w:eastAsia="en-US"/>
              </w:rPr>
            </w:pPr>
            <w:r>
              <w:rPr>
                <w:rFonts w:asciiTheme="minorHAnsi" w:hAnsiTheme="minorHAnsi" w:cs="Times New Roman"/>
                <w:bCs/>
                <w:szCs w:val="24"/>
                <w:lang w:eastAsia="en-US"/>
              </w:rPr>
              <w:t>AG</w:t>
            </w:r>
            <w:r w:rsidR="00F24F49">
              <w:rPr>
                <w:rFonts w:asciiTheme="minorHAnsi" w:hAnsiTheme="minorHAnsi" w:cs="Times New Roman"/>
                <w:bCs/>
                <w:szCs w:val="24"/>
                <w:lang w:eastAsia="en-US"/>
              </w:rPr>
              <w:t>- 0001</w:t>
            </w:r>
          </w:p>
        </w:tc>
        <w:tc>
          <w:tcPr>
            <w:tcW w:w="4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6429A" w14:textId="629C85C2" w:rsidR="00A45E98" w:rsidRPr="00E970F2" w:rsidRDefault="0068265C" w:rsidP="008162BC">
            <w:pPr>
              <w:rPr>
                <w:rFonts w:asciiTheme="minorHAnsi" w:hAnsiTheme="minorHAnsi" w:cs="Times New Roman"/>
                <w:bCs/>
                <w:szCs w:val="24"/>
                <w:lang w:eastAsia="en-US"/>
              </w:rPr>
            </w:pPr>
            <w:r>
              <w:rPr>
                <w:rFonts w:asciiTheme="minorHAnsi" w:hAnsiTheme="minorHAnsi" w:cs="Times New Roman"/>
                <w:bCs/>
                <w:szCs w:val="24"/>
                <w:lang w:eastAsia="en-US"/>
              </w:rPr>
              <w:t xml:space="preserve">Modificación de fecha de vencimiento en reportes de cargos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52865" w14:textId="308BECE6" w:rsidR="00A45E98" w:rsidRPr="002757D1" w:rsidRDefault="002757D1" w:rsidP="007B6CF0">
            <w:pPr>
              <w:rPr>
                <w:rFonts w:asciiTheme="minorHAnsi" w:hAnsiTheme="minorHAnsi" w:cs="Times New Roman"/>
                <w:bCs/>
                <w:szCs w:val="24"/>
                <w:lang w:eastAsia="en-US"/>
              </w:rPr>
            </w:pPr>
            <w:r w:rsidRPr="002757D1">
              <w:rPr>
                <w:rFonts w:asciiTheme="minorHAnsi" w:hAnsiTheme="minorHAnsi" w:cs="Times New Roman"/>
                <w:bCs/>
                <w:szCs w:val="24"/>
                <w:lang w:eastAsia="en-US"/>
              </w:rPr>
              <w:t>N/A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9CDD9" w14:textId="7AF4AE16" w:rsidR="00A45E98" w:rsidRPr="002757D1" w:rsidRDefault="002757D1" w:rsidP="007B6CF0">
            <w:pPr>
              <w:rPr>
                <w:rFonts w:asciiTheme="minorHAnsi" w:hAnsiTheme="minorHAnsi" w:cs="Times New Roman"/>
                <w:bCs/>
                <w:szCs w:val="24"/>
                <w:lang w:eastAsia="en-US"/>
              </w:rPr>
            </w:pPr>
            <w:r w:rsidRPr="002757D1">
              <w:rPr>
                <w:rFonts w:asciiTheme="minorHAnsi" w:hAnsiTheme="minorHAnsi" w:cs="Times New Roman"/>
                <w:bCs/>
                <w:szCs w:val="24"/>
                <w:lang w:eastAsia="en-US"/>
              </w:rPr>
              <w:t>N/A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B6AE3" w14:textId="43015940" w:rsidR="00A45E98" w:rsidRPr="002757D1" w:rsidRDefault="00A45E98" w:rsidP="007B6CF0">
            <w:pPr>
              <w:rPr>
                <w:rFonts w:asciiTheme="minorHAnsi" w:hAnsiTheme="minorHAnsi" w:cs="Times New Roman"/>
                <w:bCs/>
                <w:szCs w:val="24"/>
                <w:lang w:eastAsia="en-US"/>
              </w:rPr>
            </w:pPr>
            <w:r w:rsidRPr="002757D1">
              <w:rPr>
                <w:rFonts w:asciiTheme="minorHAnsi" w:hAnsiTheme="minorHAnsi" w:cs="Times New Roman"/>
                <w:bCs/>
                <w:szCs w:val="24"/>
                <w:lang w:eastAsia="en-US"/>
              </w:rPr>
              <w:t>Sí</w:t>
            </w:r>
          </w:p>
        </w:tc>
      </w:tr>
      <w:tr w:rsidR="005265B6" w:rsidRPr="00E970F2" w14:paraId="67DD6E56" w14:textId="77777777" w:rsidTr="00775F6D">
        <w:trPr>
          <w:cantSplit/>
          <w:trHeight w:val="211"/>
          <w:jc w:val="center"/>
        </w:trPr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D2D96" w14:textId="16227241" w:rsidR="005265B6" w:rsidRDefault="005265B6" w:rsidP="005265B6">
            <w:pPr>
              <w:spacing w:line="240" w:lineRule="auto"/>
              <w:rPr>
                <w:rFonts w:asciiTheme="minorHAnsi" w:hAnsiTheme="minorHAnsi" w:cs="Times New Roman"/>
                <w:bCs/>
                <w:szCs w:val="24"/>
                <w:lang w:eastAsia="en-US"/>
              </w:rPr>
            </w:pPr>
            <w:r>
              <w:rPr>
                <w:rFonts w:asciiTheme="minorHAnsi" w:hAnsiTheme="minorHAnsi" w:cs="Times New Roman"/>
                <w:bCs/>
                <w:szCs w:val="24"/>
                <w:lang w:eastAsia="en-US"/>
              </w:rPr>
              <w:t>AG- 000</w:t>
            </w:r>
            <w:r>
              <w:rPr>
                <w:rFonts w:asciiTheme="minorHAnsi" w:hAnsiTheme="minorHAnsi" w:cs="Times New Roman"/>
                <w:bCs/>
                <w:szCs w:val="24"/>
                <w:lang w:eastAsia="en-US"/>
              </w:rPr>
              <w:t>2</w:t>
            </w:r>
          </w:p>
        </w:tc>
        <w:tc>
          <w:tcPr>
            <w:tcW w:w="4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ABD38" w14:textId="4302C433" w:rsidR="005265B6" w:rsidRDefault="005265B6" w:rsidP="005265B6">
            <w:pPr>
              <w:rPr>
                <w:rFonts w:asciiTheme="minorHAnsi" w:hAnsiTheme="minorHAnsi" w:cs="Times New Roman"/>
                <w:bCs/>
                <w:szCs w:val="24"/>
                <w:lang w:eastAsia="en-US"/>
              </w:rPr>
            </w:pPr>
            <w:r>
              <w:rPr>
                <w:rFonts w:asciiTheme="minorHAnsi" w:hAnsiTheme="minorHAnsi" w:cs="Times New Roman"/>
                <w:bCs/>
                <w:szCs w:val="24"/>
                <w:lang w:eastAsia="en-US"/>
              </w:rPr>
              <w:t>Información en Propuesta de pagos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9CC35" w14:textId="6446CF7D" w:rsidR="005265B6" w:rsidRPr="002757D1" w:rsidRDefault="005265B6" w:rsidP="005265B6">
            <w:pPr>
              <w:rPr>
                <w:rFonts w:asciiTheme="minorHAnsi" w:hAnsiTheme="minorHAnsi" w:cs="Times New Roman"/>
                <w:bCs/>
                <w:szCs w:val="24"/>
                <w:lang w:eastAsia="en-US"/>
              </w:rPr>
            </w:pPr>
            <w:r w:rsidRPr="002757D1">
              <w:rPr>
                <w:rFonts w:asciiTheme="minorHAnsi" w:hAnsiTheme="minorHAnsi" w:cs="Times New Roman"/>
                <w:bCs/>
                <w:szCs w:val="24"/>
                <w:lang w:eastAsia="en-US"/>
              </w:rPr>
              <w:t>N/A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BF64D" w14:textId="0B92CE66" w:rsidR="005265B6" w:rsidRPr="002757D1" w:rsidRDefault="005265B6" w:rsidP="005265B6">
            <w:pPr>
              <w:rPr>
                <w:rFonts w:asciiTheme="minorHAnsi" w:hAnsiTheme="minorHAnsi" w:cs="Times New Roman"/>
                <w:bCs/>
                <w:szCs w:val="24"/>
                <w:lang w:eastAsia="en-US"/>
              </w:rPr>
            </w:pPr>
            <w:r w:rsidRPr="002757D1">
              <w:rPr>
                <w:rFonts w:asciiTheme="minorHAnsi" w:hAnsiTheme="minorHAnsi" w:cs="Times New Roman"/>
                <w:bCs/>
                <w:szCs w:val="24"/>
                <w:lang w:eastAsia="en-US"/>
              </w:rPr>
              <w:t>N/A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4DB4A" w14:textId="1A04C652" w:rsidR="005265B6" w:rsidRPr="002757D1" w:rsidRDefault="005265B6" w:rsidP="005265B6">
            <w:pPr>
              <w:rPr>
                <w:rFonts w:asciiTheme="minorHAnsi" w:hAnsiTheme="minorHAnsi" w:cs="Times New Roman"/>
                <w:bCs/>
                <w:szCs w:val="24"/>
                <w:lang w:eastAsia="en-US"/>
              </w:rPr>
            </w:pPr>
            <w:r w:rsidRPr="002757D1">
              <w:rPr>
                <w:rFonts w:asciiTheme="minorHAnsi" w:hAnsiTheme="minorHAnsi" w:cs="Times New Roman"/>
                <w:bCs/>
                <w:szCs w:val="24"/>
                <w:lang w:eastAsia="en-US"/>
              </w:rPr>
              <w:t>Sí</w:t>
            </w:r>
          </w:p>
        </w:tc>
      </w:tr>
    </w:tbl>
    <w:p w14:paraId="0511225C" w14:textId="77777777" w:rsidR="00FC6025" w:rsidRPr="00B22763" w:rsidRDefault="00FC6025" w:rsidP="006774ED">
      <w:pPr>
        <w:spacing w:before="0" w:after="0" w:line="240" w:lineRule="auto"/>
        <w:ind w:left="-142"/>
        <w:rPr>
          <w:b/>
          <w:szCs w:val="24"/>
        </w:rPr>
      </w:pP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32"/>
        <w:gridCol w:w="3531"/>
        <w:gridCol w:w="3964"/>
      </w:tblGrid>
      <w:tr w:rsidR="00C837DC" w:rsidRPr="00E970F2" w14:paraId="1165E45E" w14:textId="77777777" w:rsidTr="0059767B">
        <w:trPr>
          <w:cantSplit/>
          <w:trHeight w:val="648"/>
          <w:jc w:val="center"/>
        </w:trPr>
        <w:tc>
          <w:tcPr>
            <w:tcW w:w="106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BED93" w14:textId="208C5F58" w:rsidR="00C837DC" w:rsidRPr="00E970F2" w:rsidRDefault="00C837DC" w:rsidP="0013580A">
            <w:pPr>
              <w:pStyle w:val="TableText"/>
              <w:rPr>
                <w:szCs w:val="24"/>
                <w:lang w:val="es-MX"/>
              </w:rPr>
            </w:pPr>
            <w:r w:rsidRPr="00E970F2">
              <w:rPr>
                <w:b/>
                <w:bCs/>
                <w:szCs w:val="24"/>
                <w:lang w:val="es-MX"/>
              </w:rPr>
              <w:t xml:space="preserve">Aprobación de miembros por parte de </w:t>
            </w:r>
            <w:r w:rsidR="00601011" w:rsidRPr="00E970F2">
              <w:rPr>
                <w:b/>
                <w:bCs/>
                <w:szCs w:val="24"/>
                <w:lang w:val="es-MX"/>
              </w:rPr>
              <w:t>[</w:t>
            </w:r>
            <w:proofErr w:type="spellStart"/>
            <w:r w:rsidR="002757D1">
              <w:rPr>
                <w:b/>
                <w:bCs/>
                <w:szCs w:val="24"/>
                <w:lang w:val="es-MX"/>
              </w:rPr>
              <w:t>Fotorama</w:t>
            </w:r>
            <w:proofErr w:type="spellEnd"/>
            <w:r w:rsidR="00601011" w:rsidRPr="00E970F2">
              <w:rPr>
                <w:b/>
                <w:bCs/>
                <w:szCs w:val="24"/>
                <w:lang w:val="es-MX"/>
              </w:rPr>
              <w:t>]</w:t>
            </w:r>
            <w:r w:rsidRPr="00E970F2">
              <w:rPr>
                <w:b/>
                <w:bCs/>
                <w:szCs w:val="24"/>
                <w:lang w:val="es-MX"/>
              </w:rPr>
              <w:t>:</w:t>
            </w:r>
          </w:p>
        </w:tc>
      </w:tr>
      <w:tr w:rsidR="00C837DC" w:rsidRPr="00E970F2" w14:paraId="038EE593" w14:textId="77777777" w:rsidTr="0059767B">
        <w:trPr>
          <w:cantSplit/>
          <w:trHeight w:val="562"/>
          <w:jc w:val="center"/>
        </w:trPr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693F6" w14:textId="77777777" w:rsidR="00C837DC" w:rsidRPr="00E970F2" w:rsidRDefault="00C837DC" w:rsidP="00417067">
            <w:pPr>
              <w:pStyle w:val="TableText"/>
              <w:jc w:val="center"/>
              <w:rPr>
                <w:szCs w:val="24"/>
                <w:lang w:val="es-MX"/>
              </w:rPr>
            </w:pPr>
            <w:r w:rsidRPr="00E970F2">
              <w:rPr>
                <w:szCs w:val="24"/>
                <w:u w:val="single"/>
                <w:lang w:val="es-MX"/>
              </w:rPr>
              <w:t xml:space="preserve">Nombre 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7057A" w14:textId="77777777" w:rsidR="00C837DC" w:rsidRPr="00E970F2" w:rsidRDefault="00C837DC" w:rsidP="00417067">
            <w:pPr>
              <w:pStyle w:val="TableText"/>
              <w:jc w:val="center"/>
              <w:rPr>
                <w:szCs w:val="24"/>
                <w:lang w:val="es-MX"/>
              </w:rPr>
            </w:pPr>
            <w:r w:rsidRPr="00E970F2">
              <w:rPr>
                <w:szCs w:val="24"/>
                <w:u w:val="single"/>
                <w:lang w:val="es-MX"/>
              </w:rPr>
              <w:t>Fecha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A139B" w14:textId="77777777" w:rsidR="00C837DC" w:rsidRPr="00E970F2" w:rsidRDefault="00C837DC" w:rsidP="00417067">
            <w:pPr>
              <w:pStyle w:val="TableText"/>
              <w:jc w:val="center"/>
              <w:rPr>
                <w:szCs w:val="24"/>
                <w:lang w:val="es-MX"/>
              </w:rPr>
            </w:pPr>
            <w:r w:rsidRPr="00E970F2">
              <w:rPr>
                <w:szCs w:val="24"/>
                <w:u w:val="single"/>
                <w:lang w:val="es-MX"/>
              </w:rPr>
              <w:t>Firma</w:t>
            </w:r>
          </w:p>
        </w:tc>
      </w:tr>
      <w:tr w:rsidR="00E817D6" w:rsidRPr="00E970F2" w14:paraId="0FF31A22" w14:textId="77777777" w:rsidTr="0068265C">
        <w:trPr>
          <w:cantSplit/>
          <w:trHeight w:val="380"/>
          <w:jc w:val="center"/>
        </w:trPr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5AB33" w14:textId="08A6BAB9" w:rsidR="0013580A" w:rsidRPr="00E970F2" w:rsidRDefault="0013580A" w:rsidP="00B60844">
            <w:pPr>
              <w:spacing w:line="240" w:lineRule="auto"/>
              <w:rPr>
                <w:rFonts w:asciiTheme="minorHAnsi" w:hAnsiTheme="minorHAnsi" w:cs="Times New Roman"/>
                <w:bCs/>
                <w:sz w:val="20"/>
                <w:lang w:eastAsia="en-US"/>
              </w:rPr>
            </w:pP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598F2" w14:textId="40E1201A" w:rsidR="00E817D6" w:rsidRPr="00E970F2" w:rsidRDefault="0013580A" w:rsidP="002F247A">
            <w:pPr>
              <w:jc w:val="center"/>
              <w:rPr>
                <w:rFonts w:asciiTheme="minorHAnsi" w:hAnsiTheme="minorHAnsi" w:cs="Times New Roman"/>
                <w:bCs/>
                <w:szCs w:val="24"/>
                <w:lang w:eastAsia="en-US"/>
              </w:rPr>
            </w:pPr>
            <w:r>
              <w:rPr>
                <w:rFonts w:asciiTheme="minorHAnsi" w:hAnsiTheme="minorHAnsi" w:cs="Times New Roman"/>
                <w:bCs/>
                <w:szCs w:val="24"/>
                <w:lang w:eastAsia="en-US"/>
              </w:rPr>
              <w:t>[</w:t>
            </w:r>
            <w:r w:rsidR="00C355EC">
              <w:rPr>
                <w:rFonts w:asciiTheme="minorHAnsi" w:hAnsiTheme="minorHAnsi" w:cs="Times New Roman"/>
                <w:bCs/>
                <w:szCs w:val="24"/>
                <w:lang w:eastAsia="en-US"/>
              </w:rPr>
              <w:t>11-09-2026</w:t>
            </w:r>
            <w:r>
              <w:rPr>
                <w:rFonts w:asciiTheme="minorHAnsi" w:hAnsiTheme="minorHAnsi" w:cs="Times New Roman"/>
                <w:bCs/>
                <w:szCs w:val="24"/>
                <w:lang w:eastAsia="en-US"/>
              </w:rPr>
              <w:t>]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95874" w14:textId="77777777" w:rsidR="00E817D6" w:rsidRPr="00E970F2" w:rsidRDefault="00E817D6" w:rsidP="00E817D6">
            <w:pPr>
              <w:pStyle w:val="TableText"/>
              <w:rPr>
                <w:bCs/>
                <w:szCs w:val="24"/>
                <w:lang w:val="es-MX"/>
              </w:rPr>
            </w:pPr>
          </w:p>
        </w:tc>
      </w:tr>
    </w:tbl>
    <w:p w14:paraId="3C26DE3A" w14:textId="05B916B6" w:rsidR="00B22763" w:rsidRPr="00B22763" w:rsidRDefault="00B22763" w:rsidP="006774ED">
      <w:pPr>
        <w:pStyle w:val="PageTitle"/>
        <w:jc w:val="left"/>
        <w:rPr>
          <w:rFonts w:cstheme="minorHAnsi"/>
          <w:sz w:val="24"/>
          <w:szCs w:val="24"/>
          <w:lang w:val="es-MX"/>
        </w:rPr>
      </w:pP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3513"/>
        <w:gridCol w:w="3964"/>
      </w:tblGrid>
      <w:tr w:rsidR="00B22763" w:rsidRPr="00E970F2" w14:paraId="29E859F2" w14:textId="77777777" w:rsidTr="00CE0579">
        <w:trPr>
          <w:cantSplit/>
          <w:trHeight w:val="648"/>
          <w:jc w:val="center"/>
        </w:trPr>
        <w:tc>
          <w:tcPr>
            <w:tcW w:w="106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ACD72" w14:textId="77777777" w:rsidR="00B22763" w:rsidRPr="00E970F2" w:rsidRDefault="00B22763" w:rsidP="00CE0579">
            <w:pPr>
              <w:pStyle w:val="AuthorName"/>
              <w:rPr>
                <w:szCs w:val="24"/>
                <w:lang w:val="es-MX"/>
              </w:rPr>
            </w:pPr>
            <w:r w:rsidRPr="00C355EC">
              <w:rPr>
                <w:rFonts w:asciiTheme="minorHAnsi" w:hAnsiTheme="minorHAnsi" w:cstheme="minorHAnsi"/>
                <w:bCs/>
                <w:sz w:val="24"/>
                <w:szCs w:val="24"/>
                <w:lang w:val="es-MX"/>
              </w:rPr>
              <w:t>Aprobación de miembros por parte del equipo GCG:</w:t>
            </w:r>
          </w:p>
        </w:tc>
      </w:tr>
      <w:tr w:rsidR="00B22763" w:rsidRPr="00E970F2" w14:paraId="27A2E34A" w14:textId="77777777" w:rsidTr="00CE0579">
        <w:trPr>
          <w:cantSplit/>
          <w:trHeight w:val="557"/>
          <w:jc w:val="center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A0050" w14:textId="77777777" w:rsidR="00B22763" w:rsidRDefault="00B22763" w:rsidP="00CE0579">
            <w:pPr>
              <w:pStyle w:val="TableText"/>
              <w:jc w:val="center"/>
              <w:rPr>
                <w:szCs w:val="24"/>
                <w:u w:val="single"/>
                <w:lang w:val="es-MX"/>
              </w:rPr>
            </w:pPr>
            <w:r w:rsidRPr="00E970F2">
              <w:rPr>
                <w:szCs w:val="24"/>
                <w:u w:val="single"/>
                <w:lang w:val="es-MX"/>
              </w:rPr>
              <w:t xml:space="preserve">Nombre </w:t>
            </w:r>
          </w:p>
          <w:p w14:paraId="28D8029F" w14:textId="77777777" w:rsidR="001B2659" w:rsidRDefault="001B2659" w:rsidP="001B2659">
            <w:pPr>
              <w:rPr>
                <w:rFonts w:asciiTheme="minorHAnsi" w:hAnsiTheme="minorHAnsi" w:cs="Times New Roman"/>
                <w:szCs w:val="24"/>
                <w:u w:val="single"/>
                <w:lang w:eastAsia="en-US"/>
              </w:rPr>
            </w:pPr>
          </w:p>
          <w:p w14:paraId="51CF4FFC" w14:textId="5D8DED5D" w:rsidR="001B2659" w:rsidRPr="001B2659" w:rsidRDefault="001B2659" w:rsidP="001B2659">
            <w:pPr>
              <w:rPr>
                <w:lang w:eastAsia="en-US"/>
              </w:rPr>
            </w:pPr>
          </w:p>
        </w:tc>
        <w:tc>
          <w:tcPr>
            <w:tcW w:w="3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C63CC" w14:textId="77777777" w:rsidR="00B22763" w:rsidRPr="00E970F2" w:rsidRDefault="00B22763" w:rsidP="00CE0579">
            <w:pPr>
              <w:pStyle w:val="TableText"/>
              <w:jc w:val="center"/>
              <w:rPr>
                <w:szCs w:val="24"/>
                <w:u w:val="single"/>
                <w:lang w:val="es-MX"/>
              </w:rPr>
            </w:pPr>
            <w:r w:rsidRPr="00E970F2">
              <w:rPr>
                <w:szCs w:val="24"/>
                <w:u w:val="single"/>
                <w:lang w:val="es-MX"/>
              </w:rPr>
              <w:t>Fecha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D3624" w14:textId="77777777" w:rsidR="00B22763" w:rsidRPr="00E970F2" w:rsidRDefault="00B22763" w:rsidP="00CE0579">
            <w:pPr>
              <w:pStyle w:val="TableText"/>
              <w:jc w:val="center"/>
              <w:rPr>
                <w:szCs w:val="24"/>
                <w:lang w:val="es-MX"/>
              </w:rPr>
            </w:pPr>
            <w:r w:rsidRPr="00E970F2">
              <w:rPr>
                <w:szCs w:val="24"/>
                <w:u w:val="single"/>
                <w:lang w:val="es-MX"/>
              </w:rPr>
              <w:t>Firma</w:t>
            </w:r>
          </w:p>
        </w:tc>
      </w:tr>
      <w:tr w:rsidR="00B22763" w:rsidRPr="00E970F2" w14:paraId="060D459D" w14:textId="77777777" w:rsidTr="00CE0579">
        <w:trPr>
          <w:cantSplit/>
          <w:trHeight w:val="413"/>
          <w:jc w:val="center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64A0D" w14:textId="34EAD5FC" w:rsidR="00C355EC" w:rsidRPr="00E970F2" w:rsidRDefault="00C355EC" w:rsidP="00C355EC">
            <w:pPr>
              <w:spacing w:line="240" w:lineRule="auto"/>
              <w:rPr>
                <w:rFonts w:asciiTheme="minorHAnsi" w:hAnsiTheme="minorHAnsi" w:cs="Times New Roman"/>
                <w:bCs/>
                <w:sz w:val="20"/>
                <w:lang w:eastAsia="en-US"/>
              </w:rPr>
            </w:pPr>
          </w:p>
          <w:p w14:paraId="3983A918" w14:textId="3F6D5495" w:rsidR="00B22763" w:rsidRPr="00E970F2" w:rsidRDefault="00B22763" w:rsidP="00CE0579">
            <w:pPr>
              <w:spacing w:line="240" w:lineRule="auto"/>
              <w:rPr>
                <w:rFonts w:asciiTheme="minorHAnsi" w:hAnsiTheme="minorHAnsi" w:cs="Times New Roman"/>
                <w:bCs/>
                <w:sz w:val="20"/>
                <w:lang w:eastAsia="en-US"/>
              </w:rPr>
            </w:pPr>
          </w:p>
        </w:tc>
        <w:tc>
          <w:tcPr>
            <w:tcW w:w="3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C56E" w14:textId="17BB55C3" w:rsidR="00B22763" w:rsidRPr="00E970F2" w:rsidRDefault="00C355EC" w:rsidP="00CE0579">
            <w:pPr>
              <w:jc w:val="center"/>
              <w:rPr>
                <w:rFonts w:asciiTheme="minorHAnsi" w:hAnsiTheme="minorHAnsi" w:cs="Times New Roman"/>
                <w:bCs/>
                <w:szCs w:val="24"/>
                <w:lang w:eastAsia="en-US"/>
              </w:rPr>
            </w:pPr>
            <w:r>
              <w:rPr>
                <w:rFonts w:asciiTheme="minorHAnsi" w:hAnsiTheme="minorHAnsi" w:cs="Times New Roman"/>
                <w:bCs/>
                <w:szCs w:val="24"/>
                <w:lang w:eastAsia="en-US"/>
              </w:rPr>
              <w:t>[11-09-2026]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4B9EB" w14:textId="77777777" w:rsidR="00B22763" w:rsidRPr="00E970F2" w:rsidRDefault="00B22763" w:rsidP="00CE0579">
            <w:pPr>
              <w:pStyle w:val="TableText"/>
              <w:rPr>
                <w:szCs w:val="24"/>
                <w:u w:val="single"/>
                <w:lang w:val="es-MX"/>
              </w:rPr>
            </w:pPr>
          </w:p>
        </w:tc>
      </w:tr>
    </w:tbl>
    <w:p w14:paraId="7A5CB051" w14:textId="77777777" w:rsidR="00B22763" w:rsidRPr="00611FA0" w:rsidRDefault="00B22763" w:rsidP="00611FA0">
      <w:pPr>
        <w:pStyle w:val="PageTitle"/>
        <w:jc w:val="left"/>
        <w:rPr>
          <w:sz w:val="24"/>
          <w:szCs w:val="24"/>
          <w:lang w:val="es-MX"/>
        </w:rPr>
      </w:pPr>
    </w:p>
    <w:p w14:paraId="379F9FE5" w14:textId="77777777" w:rsidR="00C837DC" w:rsidRPr="00E970F2" w:rsidRDefault="00C837DC" w:rsidP="003600DE">
      <w:pPr>
        <w:pStyle w:val="AuthorName"/>
        <w:ind w:left="-142"/>
        <w:rPr>
          <w:rFonts w:asciiTheme="minorHAnsi" w:hAnsiTheme="minorHAnsi" w:cstheme="minorHAnsi"/>
          <w:b w:val="0"/>
          <w:bCs/>
          <w:sz w:val="24"/>
          <w:szCs w:val="24"/>
          <w:lang w:val="es-MX"/>
        </w:rPr>
      </w:pPr>
      <w:r w:rsidRPr="00E970F2">
        <w:rPr>
          <w:rFonts w:asciiTheme="minorHAnsi" w:hAnsiTheme="minorHAnsi" w:cstheme="minorHAnsi"/>
          <w:bCs/>
          <w:sz w:val="24"/>
          <w:szCs w:val="24"/>
          <w:lang w:val="es-MX"/>
        </w:rPr>
        <w:t>Historial de revisiones:</w:t>
      </w: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3"/>
        <w:gridCol w:w="2035"/>
        <w:gridCol w:w="3600"/>
        <w:gridCol w:w="3679"/>
      </w:tblGrid>
      <w:tr w:rsidR="00C837DC" w:rsidRPr="00E970F2" w14:paraId="33D33F95" w14:textId="77777777" w:rsidTr="00692E9B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5F527" w14:textId="77777777" w:rsidR="00C837DC" w:rsidRPr="00C355EC" w:rsidRDefault="00C837DC" w:rsidP="00417067">
            <w:pPr>
              <w:pStyle w:val="TableHeading"/>
              <w:rPr>
                <w:rFonts w:asciiTheme="minorHAnsi" w:hAnsiTheme="minorHAnsi"/>
                <w:szCs w:val="24"/>
                <w:lang w:val="es-MX"/>
              </w:rPr>
            </w:pPr>
            <w:r w:rsidRPr="00C355EC">
              <w:rPr>
                <w:rFonts w:asciiTheme="minorHAnsi" w:hAnsiTheme="minorHAnsi"/>
                <w:szCs w:val="24"/>
                <w:lang w:val="es-MX"/>
              </w:rPr>
              <w:t>Versión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A8E4B" w14:textId="77777777" w:rsidR="00C837DC" w:rsidRPr="00C355EC" w:rsidRDefault="00C837DC" w:rsidP="00417067">
            <w:pPr>
              <w:pStyle w:val="TableHeading"/>
              <w:rPr>
                <w:rFonts w:asciiTheme="minorHAnsi" w:hAnsiTheme="minorHAnsi"/>
                <w:szCs w:val="24"/>
                <w:lang w:val="es-MX"/>
              </w:rPr>
            </w:pPr>
            <w:r w:rsidRPr="00C355EC">
              <w:rPr>
                <w:rFonts w:asciiTheme="minorHAnsi" w:hAnsiTheme="minorHAnsi"/>
                <w:szCs w:val="24"/>
                <w:lang w:val="es-MX"/>
              </w:rPr>
              <w:t>Fecha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1A4C6" w14:textId="77777777" w:rsidR="00C837DC" w:rsidRPr="00C355EC" w:rsidRDefault="00C837DC" w:rsidP="00417067">
            <w:pPr>
              <w:pStyle w:val="TableHeading"/>
              <w:rPr>
                <w:rFonts w:asciiTheme="minorHAnsi" w:hAnsiTheme="minorHAnsi"/>
                <w:szCs w:val="24"/>
                <w:lang w:val="es-MX"/>
              </w:rPr>
            </w:pPr>
            <w:r w:rsidRPr="00C355EC">
              <w:rPr>
                <w:rFonts w:asciiTheme="minorHAnsi" w:hAnsiTheme="minorHAnsi"/>
                <w:szCs w:val="24"/>
                <w:lang w:val="es-MX"/>
              </w:rPr>
              <w:t>Secciones revisadas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AFC06" w14:textId="77777777" w:rsidR="00C837DC" w:rsidRPr="00C355EC" w:rsidRDefault="00C837DC" w:rsidP="00417067">
            <w:pPr>
              <w:pStyle w:val="TableHeading"/>
              <w:rPr>
                <w:rFonts w:asciiTheme="minorHAnsi" w:hAnsiTheme="minorHAnsi"/>
                <w:szCs w:val="24"/>
                <w:lang w:val="es-MX"/>
              </w:rPr>
            </w:pPr>
            <w:r w:rsidRPr="00C355EC">
              <w:rPr>
                <w:rFonts w:asciiTheme="minorHAnsi" w:hAnsiTheme="minorHAnsi"/>
                <w:szCs w:val="24"/>
                <w:lang w:val="es-MX"/>
              </w:rPr>
              <w:t>Descripción</w:t>
            </w:r>
          </w:p>
        </w:tc>
      </w:tr>
      <w:tr w:rsidR="00C837DC" w:rsidRPr="00E970F2" w14:paraId="01E39F2B" w14:textId="77777777" w:rsidTr="00692E9B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B02F5" w14:textId="77777777" w:rsidR="00C837DC" w:rsidRPr="00C355EC" w:rsidRDefault="00E970F2" w:rsidP="00417067">
            <w:pPr>
              <w:pStyle w:val="TableText"/>
              <w:jc w:val="center"/>
              <w:rPr>
                <w:lang w:val="es-MX"/>
              </w:rPr>
            </w:pPr>
            <w:r w:rsidRPr="00C355EC">
              <w:rPr>
                <w:lang w:val="es-MX"/>
              </w:rPr>
              <w:t>Versión</w:t>
            </w:r>
            <w:r w:rsidR="00467E40" w:rsidRPr="00C355EC">
              <w:rPr>
                <w:lang w:val="es-MX"/>
              </w:rPr>
              <w:t xml:space="preserve"> </w:t>
            </w:r>
            <w:r w:rsidR="00C433D5" w:rsidRPr="00C355EC">
              <w:rPr>
                <w:lang w:val="es-MX"/>
              </w:rPr>
              <w:t>[</w:t>
            </w:r>
            <w:r w:rsidR="00467E40" w:rsidRPr="00C355EC">
              <w:rPr>
                <w:lang w:val="es-MX"/>
              </w:rPr>
              <w:t>1</w:t>
            </w:r>
            <w:r w:rsidR="00C433D5" w:rsidRPr="00C355EC">
              <w:rPr>
                <w:lang w:val="es-MX"/>
              </w:rPr>
              <w:t>]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D43F3" w14:textId="24BF6FFF" w:rsidR="00C837DC" w:rsidRPr="00C355EC" w:rsidRDefault="00C355EC" w:rsidP="00417067">
            <w:pPr>
              <w:pStyle w:val="TableText"/>
              <w:jc w:val="center"/>
              <w:rPr>
                <w:lang w:val="es-MX"/>
              </w:rPr>
            </w:pPr>
            <w:r>
              <w:rPr>
                <w:bCs/>
                <w:szCs w:val="24"/>
              </w:rPr>
              <w:t>[11-09-2026]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49E0A" w14:textId="1C9D1429" w:rsidR="00C837DC" w:rsidRPr="00C355EC" w:rsidRDefault="00C355EC" w:rsidP="00467E40">
            <w:pPr>
              <w:pStyle w:val="TableText"/>
              <w:rPr>
                <w:lang w:val="es-MX"/>
              </w:rPr>
            </w:pPr>
            <w:r>
              <w:rPr>
                <w:lang w:val="es-MX"/>
              </w:rPr>
              <w:t>Versión inicial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FBA87" w14:textId="058874FA" w:rsidR="00C837DC" w:rsidRPr="00C355EC" w:rsidRDefault="005265B6" w:rsidP="000A5E4A">
            <w:pPr>
              <w:pStyle w:val="TableText"/>
              <w:rPr>
                <w:lang w:val="es-MX"/>
              </w:rPr>
            </w:pPr>
            <w:r>
              <w:rPr>
                <w:lang w:val="es-MX"/>
              </w:rPr>
              <w:t xml:space="preserve">Versión inicial </w:t>
            </w:r>
          </w:p>
        </w:tc>
      </w:tr>
    </w:tbl>
    <w:p w14:paraId="145DEB19" w14:textId="78A2D99A" w:rsidR="00C837DC" w:rsidRDefault="00C837DC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1A82F2BE" w14:textId="444ADAFB" w:rsidR="00DD3BA7" w:rsidRDefault="00DD3BA7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06BFAF05" w14:textId="1F029EDC" w:rsidR="00DD3BA7" w:rsidRDefault="00DD3BA7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42951C7D" w14:textId="1CA8E745" w:rsidR="00DD3BA7" w:rsidRDefault="00DD3BA7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16BD09DA" w14:textId="1FB877F2" w:rsidR="00DD3BA7" w:rsidRDefault="00DD3BA7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02DE3B63" w14:textId="46BD10F2" w:rsidR="00DD3BA7" w:rsidRDefault="00DD3BA7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5E3FFE3C" w14:textId="71992675" w:rsidR="00DD3BA7" w:rsidRDefault="00DD3BA7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1B6548EC" w14:textId="62286037" w:rsidR="00DD3BA7" w:rsidRDefault="00DD3BA7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7210D395" w14:textId="77777777" w:rsidR="00473229" w:rsidRPr="00DF17BF" w:rsidRDefault="00473229">
      <w:pPr>
        <w:shd w:val="clear" w:color="auto" w:fill="CDE5FF"/>
        <w:spacing w:before="0" w:after="120" w:line="276" w:lineRule="auto"/>
        <w:ind w:left="0"/>
        <w:jc w:val="center"/>
        <w:outlineLvl w:val="0"/>
        <w:rPr>
          <w:rFonts w:cs="Times New Roman"/>
          <w:b/>
          <w:bCs/>
          <w:color w:val="333333"/>
          <w:sz w:val="28"/>
          <w:szCs w:val="28"/>
          <w:lang w:val="es-ES" w:eastAsia="en-US"/>
        </w:rPr>
      </w:pPr>
      <w:r w:rsidRPr="00E62C52">
        <w:rPr>
          <w:rFonts w:cs="Times New Roman"/>
          <w:b/>
          <w:bCs/>
          <w:color w:val="333333"/>
          <w:sz w:val="28"/>
          <w:szCs w:val="28"/>
          <w:lang w:val="es-ES" w:eastAsia="en-US"/>
        </w:rPr>
        <w:t>Tabla de contenido</w:t>
      </w:r>
    </w:p>
    <w:p w14:paraId="35862C0D" w14:textId="42116DD3" w:rsidR="00E62C52" w:rsidRDefault="00483307">
      <w:pPr>
        <w:pStyle w:val="TDC1"/>
        <w:tabs>
          <w:tab w:val="left" w:pos="403"/>
          <w:tab w:val="right" w:leader="dot" w:pos="10338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szCs w:val="24"/>
          <w:lang w:eastAsia="es-MX"/>
          <w14:ligatures w14:val="standardContextual"/>
        </w:rPr>
      </w:pPr>
      <w:r w:rsidRPr="00DF17BF">
        <w:rPr>
          <w:b w:val="0"/>
          <w:smallCaps/>
          <w:szCs w:val="24"/>
        </w:rPr>
        <w:fldChar w:fldCharType="begin"/>
      </w:r>
      <w:r w:rsidR="00D312B2" w:rsidRPr="00DF17BF">
        <w:rPr>
          <w:b w:val="0"/>
          <w:smallCaps/>
        </w:rPr>
        <w:instrText xml:space="preserve"> TOC \o "1-5" \h \z \t "*Header 1;1;*Header 2;2" </w:instrText>
      </w:r>
      <w:r w:rsidRPr="00DF17BF">
        <w:rPr>
          <w:b w:val="0"/>
          <w:smallCaps/>
          <w:szCs w:val="24"/>
        </w:rPr>
        <w:fldChar w:fldCharType="separate"/>
      </w:r>
      <w:hyperlink w:anchor="_Toc240293555" w:history="1">
        <w:r w:rsidR="00E62C52" w:rsidRPr="00AE565A">
          <w:rPr>
            <w:rStyle w:val="Hipervnculo"/>
            <w:noProof/>
          </w:rPr>
          <w:t>1</w:t>
        </w:r>
        <w:r w:rsidR="00E62C52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szCs w:val="24"/>
            <w:lang w:eastAsia="es-MX"/>
            <w14:ligatures w14:val="standardContextual"/>
          </w:rPr>
          <w:tab/>
        </w:r>
        <w:r w:rsidR="00E62C52" w:rsidRPr="00AE565A">
          <w:rPr>
            <w:rStyle w:val="Hipervnculo"/>
            <w:rFonts w:cstheme="minorHAnsi"/>
            <w:noProof/>
            <w:lang w:val="es-ES"/>
          </w:rPr>
          <w:t>Objetivo y Justificación de la Característica</w:t>
        </w:r>
        <w:r w:rsidR="00E62C52">
          <w:rPr>
            <w:noProof/>
            <w:webHidden/>
          </w:rPr>
          <w:tab/>
        </w:r>
        <w:r w:rsidR="00E62C52">
          <w:rPr>
            <w:noProof/>
            <w:webHidden/>
          </w:rPr>
          <w:fldChar w:fldCharType="begin"/>
        </w:r>
        <w:r w:rsidR="00E62C52">
          <w:rPr>
            <w:noProof/>
            <w:webHidden/>
          </w:rPr>
          <w:instrText xml:space="preserve"> PAGEREF _Toc240293555 \h </w:instrText>
        </w:r>
        <w:r w:rsidR="00E62C52">
          <w:rPr>
            <w:noProof/>
            <w:webHidden/>
          </w:rPr>
        </w:r>
        <w:r w:rsidR="00E62C52">
          <w:rPr>
            <w:noProof/>
            <w:webHidden/>
          </w:rPr>
          <w:fldChar w:fldCharType="separate"/>
        </w:r>
        <w:r w:rsidR="00E62C52">
          <w:rPr>
            <w:noProof/>
            <w:webHidden/>
          </w:rPr>
          <w:t>4</w:t>
        </w:r>
        <w:r w:rsidR="00E62C52">
          <w:rPr>
            <w:noProof/>
            <w:webHidden/>
          </w:rPr>
          <w:fldChar w:fldCharType="end"/>
        </w:r>
      </w:hyperlink>
    </w:p>
    <w:p w14:paraId="7754B860" w14:textId="2330AC9B" w:rsidR="00E62C52" w:rsidRDefault="00E62C52">
      <w:pPr>
        <w:pStyle w:val="TDC1"/>
        <w:tabs>
          <w:tab w:val="left" w:pos="403"/>
          <w:tab w:val="right" w:leader="dot" w:pos="10338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szCs w:val="24"/>
          <w:lang w:eastAsia="es-MX"/>
          <w14:ligatures w14:val="standardContextual"/>
        </w:rPr>
      </w:pPr>
      <w:hyperlink w:anchor="_Toc240293556" w:history="1">
        <w:r w:rsidRPr="00AE565A">
          <w:rPr>
            <w:rStyle w:val="Hipervnculo"/>
            <w:noProof/>
            <w:lang w:val="es-ES"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szCs w:val="24"/>
            <w:lang w:eastAsia="es-MX"/>
            <w14:ligatures w14:val="standardContextual"/>
          </w:rPr>
          <w:tab/>
        </w:r>
        <w:r w:rsidRPr="00AE565A">
          <w:rPr>
            <w:rStyle w:val="Hipervnculo"/>
            <w:rFonts w:cstheme="minorHAnsi"/>
            <w:noProof/>
            <w:lang w:val="es-ES"/>
          </w:rPr>
          <w:t>Historias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_Toc240293556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3229EC" w14:textId="31179001" w:rsidR="00E62C52" w:rsidRDefault="00E62C52">
      <w:pPr>
        <w:pStyle w:val="TDC2"/>
        <w:tabs>
          <w:tab w:val="right" w:leader="dot" w:pos="1033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s-MX"/>
          <w14:ligatures w14:val="standardContextual"/>
        </w:rPr>
      </w:pPr>
      <w:hyperlink w:anchor="_Toc240293557" w:history="1">
        <w:r w:rsidRPr="00AE565A">
          <w:rPr>
            <w:rStyle w:val="Hipervnculo"/>
            <w:noProof/>
          </w:rPr>
          <w:t>Cambio en cuenta de perfil de acuerdo con grupo de artículos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_Toc240293557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7EFDB5" w14:textId="395F1D73" w:rsidR="00E62C52" w:rsidRDefault="00E62C52">
      <w:pPr>
        <w:pStyle w:val="TDC3"/>
        <w:tabs>
          <w:tab w:val="right" w:leader="dot" w:pos="1033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s-MX"/>
          <w14:ligatures w14:val="standardContextual"/>
        </w:rPr>
      </w:pPr>
      <w:hyperlink w:anchor="_Toc240293558" w:history="1">
        <w:r w:rsidRPr="00AE565A">
          <w:rPr>
            <w:rStyle w:val="Hipervnculo"/>
            <w:noProof/>
          </w:rPr>
          <w:t>Especificación del Requerimiento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_Toc240293558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D7BA5C" w14:textId="50F0FFF8" w:rsidR="00E62C52" w:rsidRDefault="00E62C52">
      <w:pPr>
        <w:pStyle w:val="TDC3"/>
        <w:tabs>
          <w:tab w:val="right" w:leader="dot" w:pos="1033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s-MX"/>
          <w14:ligatures w14:val="standardContextual"/>
        </w:rPr>
      </w:pPr>
      <w:hyperlink w:anchor="_Toc240293559" w:history="1">
        <w:r w:rsidRPr="00AE565A">
          <w:rPr>
            <w:rStyle w:val="Hipervnculo"/>
            <w:noProof/>
          </w:rPr>
          <w:t>Entidades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_Toc240293559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151857" w14:textId="25319A83" w:rsidR="00E62C52" w:rsidRDefault="00E62C52">
      <w:pPr>
        <w:pStyle w:val="TDC3"/>
        <w:tabs>
          <w:tab w:val="right" w:leader="dot" w:pos="1033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s-MX"/>
          <w14:ligatures w14:val="standardContextual"/>
        </w:rPr>
      </w:pPr>
      <w:hyperlink w:anchor="_Toc240293560" w:history="1">
        <w:r w:rsidRPr="00AE565A">
          <w:rPr>
            <w:rStyle w:val="Hipervnculo"/>
            <w:noProof/>
          </w:rPr>
          <w:t>Privilegios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_Toc240293560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538EEE" w14:textId="7F3D78BC" w:rsidR="00E62C52" w:rsidRDefault="00E62C52">
      <w:pPr>
        <w:pStyle w:val="TDC3"/>
        <w:tabs>
          <w:tab w:val="right" w:leader="dot" w:pos="1033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s-MX"/>
          <w14:ligatures w14:val="standardContextual"/>
        </w:rPr>
      </w:pPr>
      <w:hyperlink w:anchor="_Toc240293561" w:history="1">
        <w:r w:rsidRPr="00AE565A">
          <w:rPr>
            <w:rStyle w:val="Hipervnculo"/>
            <w:noProof/>
          </w:rPr>
          <w:t>Script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_Toc240293561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65F00E" w14:textId="5C9F2BAF" w:rsidR="00485609" w:rsidRDefault="00483307" w:rsidP="00DE350A">
      <w:pPr>
        <w:pStyle w:val="TDC1"/>
        <w:tabs>
          <w:tab w:val="left" w:pos="403"/>
          <w:tab w:val="right" w:leader="dot" w:pos="10905"/>
        </w:tabs>
        <w:rPr>
          <w:b w:val="0"/>
          <w:caps/>
          <w:smallCaps/>
          <w:noProof/>
        </w:rPr>
      </w:pPr>
      <w:r w:rsidRPr="00DF17BF">
        <w:rPr>
          <w:b w:val="0"/>
          <w:caps/>
          <w:smallCaps/>
          <w:noProof/>
        </w:rPr>
        <w:fldChar w:fldCharType="end"/>
      </w:r>
    </w:p>
    <w:p w14:paraId="33CCC065" w14:textId="77777777" w:rsidR="005F58F4" w:rsidRPr="005F58F4" w:rsidRDefault="005F58F4" w:rsidP="005F58F4">
      <w:pPr>
        <w:rPr>
          <w:lang w:eastAsia="es-MX"/>
        </w:rPr>
      </w:pPr>
    </w:p>
    <w:p w14:paraId="2EC3DB46" w14:textId="77777777" w:rsidR="005F58F4" w:rsidRPr="005F58F4" w:rsidRDefault="005F58F4" w:rsidP="005F58F4">
      <w:pPr>
        <w:rPr>
          <w:lang w:eastAsia="es-MX"/>
        </w:rPr>
      </w:pPr>
    </w:p>
    <w:p w14:paraId="1B87DE0E" w14:textId="77777777" w:rsidR="005F58F4" w:rsidRPr="005F58F4" w:rsidRDefault="005F58F4" w:rsidP="005F58F4">
      <w:pPr>
        <w:rPr>
          <w:lang w:eastAsia="es-MX"/>
        </w:rPr>
      </w:pPr>
    </w:p>
    <w:p w14:paraId="3412654F" w14:textId="77777777" w:rsidR="005F58F4" w:rsidRPr="005F58F4" w:rsidRDefault="005F58F4" w:rsidP="005F58F4">
      <w:pPr>
        <w:rPr>
          <w:lang w:eastAsia="es-MX"/>
        </w:rPr>
      </w:pPr>
    </w:p>
    <w:p w14:paraId="6C955B53" w14:textId="77777777" w:rsidR="005F58F4" w:rsidRPr="005F58F4" w:rsidRDefault="005F58F4" w:rsidP="005F58F4">
      <w:pPr>
        <w:rPr>
          <w:lang w:eastAsia="es-MX"/>
        </w:rPr>
      </w:pPr>
    </w:p>
    <w:p w14:paraId="20A00385" w14:textId="77777777" w:rsidR="005F58F4" w:rsidRPr="005F58F4" w:rsidRDefault="005F58F4" w:rsidP="005F58F4">
      <w:pPr>
        <w:rPr>
          <w:lang w:eastAsia="es-MX"/>
        </w:rPr>
      </w:pPr>
    </w:p>
    <w:p w14:paraId="4D8555BC" w14:textId="77777777" w:rsidR="005F58F4" w:rsidRPr="005F58F4" w:rsidRDefault="005F58F4" w:rsidP="005F58F4">
      <w:pPr>
        <w:rPr>
          <w:lang w:eastAsia="es-MX"/>
        </w:rPr>
      </w:pPr>
    </w:p>
    <w:p w14:paraId="4668313E" w14:textId="77777777" w:rsidR="005F58F4" w:rsidRPr="005F58F4" w:rsidRDefault="005F58F4" w:rsidP="005F58F4">
      <w:pPr>
        <w:rPr>
          <w:lang w:eastAsia="es-MX"/>
        </w:rPr>
      </w:pPr>
    </w:p>
    <w:p w14:paraId="7F4B2503" w14:textId="77777777" w:rsidR="005F58F4" w:rsidRPr="005F58F4" w:rsidRDefault="005F58F4" w:rsidP="005F58F4">
      <w:pPr>
        <w:rPr>
          <w:lang w:eastAsia="es-MX"/>
        </w:rPr>
      </w:pPr>
    </w:p>
    <w:p w14:paraId="7635795E" w14:textId="77777777" w:rsidR="005F58F4" w:rsidRPr="005F58F4" w:rsidRDefault="005F58F4" w:rsidP="005F58F4">
      <w:pPr>
        <w:rPr>
          <w:lang w:eastAsia="es-MX"/>
        </w:rPr>
      </w:pPr>
    </w:p>
    <w:p w14:paraId="0678A799" w14:textId="77777777" w:rsidR="005F58F4" w:rsidRPr="005F58F4" w:rsidRDefault="005F58F4" w:rsidP="005F58F4">
      <w:pPr>
        <w:rPr>
          <w:lang w:eastAsia="es-MX"/>
        </w:rPr>
      </w:pPr>
    </w:p>
    <w:p w14:paraId="00713E32" w14:textId="77777777" w:rsidR="005F58F4" w:rsidRPr="005F58F4" w:rsidRDefault="005F58F4" w:rsidP="005F58F4">
      <w:pPr>
        <w:rPr>
          <w:lang w:eastAsia="es-MX"/>
        </w:rPr>
      </w:pPr>
    </w:p>
    <w:p w14:paraId="27681522" w14:textId="77777777" w:rsidR="005F58F4" w:rsidRPr="005F58F4" w:rsidRDefault="005F58F4" w:rsidP="005F58F4">
      <w:pPr>
        <w:rPr>
          <w:lang w:eastAsia="es-MX"/>
        </w:rPr>
      </w:pPr>
    </w:p>
    <w:p w14:paraId="08481F65" w14:textId="77777777" w:rsidR="005F58F4" w:rsidRPr="005F58F4" w:rsidRDefault="005F58F4" w:rsidP="005F58F4">
      <w:pPr>
        <w:rPr>
          <w:lang w:eastAsia="es-MX"/>
        </w:rPr>
      </w:pPr>
    </w:p>
    <w:p w14:paraId="750488F9" w14:textId="77777777" w:rsidR="005F58F4" w:rsidRPr="005F58F4" w:rsidRDefault="005F58F4" w:rsidP="005F58F4">
      <w:pPr>
        <w:rPr>
          <w:lang w:eastAsia="es-MX"/>
        </w:rPr>
      </w:pPr>
    </w:p>
    <w:p w14:paraId="2460E749" w14:textId="77777777" w:rsidR="005F58F4" w:rsidRPr="005F58F4" w:rsidRDefault="005F58F4" w:rsidP="005F58F4">
      <w:pPr>
        <w:rPr>
          <w:lang w:eastAsia="es-MX"/>
        </w:rPr>
      </w:pPr>
    </w:p>
    <w:p w14:paraId="6B561EE1" w14:textId="77777777" w:rsidR="005F58F4" w:rsidRPr="005F58F4" w:rsidRDefault="005F58F4" w:rsidP="005F58F4">
      <w:pPr>
        <w:rPr>
          <w:lang w:eastAsia="es-MX"/>
        </w:rPr>
      </w:pPr>
    </w:p>
    <w:p w14:paraId="266D5FDB" w14:textId="77777777" w:rsidR="005F58F4" w:rsidRPr="005F58F4" w:rsidRDefault="005F58F4" w:rsidP="005F58F4">
      <w:pPr>
        <w:rPr>
          <w:lang w:eastAsia="es-MX"/>
        </w:rPr>
      </w:pPr>
    </w:p>
    <w:p w14:paraId="0A381D59" w14:textId="77777777" w:rsidR="005F58F4" w:rsidRPr="005F58F4" w:rsidRDefault="005F58F4" w:rsidP="005F58F4">
      <w:pPr>
        <w:rPr>
          <w:lang w:eastAsia="es-MX"/>
        </w:rPr>
      </w:pPr>
    </w:p>
    <w:p w14:paraId="67B6BDA3" w14:textId="77777777" w:rsidR="005F58F4" w:rsidRPr="005F58F4" w:rsidRDefault="005F58F4" w:rsidP="005F58F4">
      <w:pPr>
        <w:rPr>
          <w:lang w:eastAsia="es-MX"/>
        </w:rPr>
      </w:pPr>
    </w:p>
    <w:p w14:paraId="5CE4A6B6" w14:textId="07A0D4E0" w:rsidR="005F58F4" w:rsidRPr="005F58F4" w:rsidRDefault="005F58F4" w:rsidP="005F58F4">
      <w:pPr>
        <w:tabs>
          <w:tab w:val="left" w:pos="3036"/>
        </w:tabs>
        <w:rPr>
          <w:lang w:eastAsia="es-MX"/>
        </w:rPr>
      </w:pPr>
      <w:r>
        <w:rPr>
          <w:lang w:eastAsia="es-MX"/>
        </w:rPr>
        <w:tab/>
      </w:r>
    </w:p>
    <w:p w14:paraId="07646B4E" w14:textId="77777777" w:rsidR="005F58F4" w:rsidRPr="005F58F4" w:rsidRDefault="005F58F4" w:rsidP="005F58F4">
      <w:pPr>
        <w:rPr>
          <w:lang w:eastAsia="es-MX"/>
        </w:rPr>
      </w:pPr>
    </w:p>
    <w:p w14:paraId="3454068B" w14:textId="03073D74" w:rsidR="00442809" w:rsidRPr="00277C81" w:rsidRDefault="00B06C7D" w:rsidP="00277C81">
      <w:pPr>
        <w:pStyle w:val="NumHeading1"/>
        <w:tabs>
          <w:tab w:val="clear" w:pos="794"/>
          <w:tab w:val="num" w:pos="567"/>
        </w:tabs>
        <w:rPr>
          <w:rFonts w:asciiTheme="minorHAnsi" w:hAnsiTheme="minorHAnsi" w:cstheme="minorHAnsi"/>
          <w:b/>
          <w:sz w:val="48"/>
        </w:rPr>
      </w:pPr>
      <w:bookmarkStart w:id="0" w:name="_Toc240293555"/>
      <w:r w:rsidRPr="00277C81">
        <w:rPr>
          <w:rFonts w:asciiTheme="minorHAnsi" w:hAnsiTheme="minorHAnsi" w:cstheme="minorHAnsi"/>
          <w:b/>
          <w:sz w:val="48"/>
          <w:lang w:val="es-ES"/>
        </w:rPr>
        <w:lastRenderedPageBreak/>
        <w:t xml:space="preserve">Objetivo y </w:t>
      </w:r>
      <w:r w:rsidR="00E8143B">
        <w:rPr>
          <w:rFonts w:asciiTheme="minorHAnsi" w:hAnsiTheme="minorHAnsi" w:cstheme="minorHAnsi"/>
          <w:b/>
          <w:sz w:val="48"/>
          <w:lang w:val="es-ES"/>
        </w:rPr>
        <w:t>Justificación de</w:t>
      </w:r>
      <w:r w:rsidR="00E17875">
        <w:rPr>
          <w:rFonts w:asciiTheme="minorHAnsi" w:hAnsiTheme="minorHAnsi" w:cstheme="minorHAnsi"/>
          <w:b/>
          <w:sz w:val="48"/>
          <w:lang w:val="es-ES"/>
        </w:rPr>
        <w:t xml:space="preserve"> la Característica</w:t>
      </w:r>
      <w:bookmarkEnd w:id="0"/>
    </w:p>
    <w:p w14:paraId="53C28DC2" w14:textId="77777777" w:rsidR="007316D0" w:rsidRDefault="007316D0" w:rsidP="00CD7ED0">
      <w:pPr>
        <w:jc w:val="both"/>
        <w:rPr>
          <w:b/>
          <w:highlight w:val="yellow"/>
          <w:u w:val="single"/>
        </w:rPr>
      </w:pPr>
    </w:p>
    <w:p w14:paraId="3ADFBCD3" w14:textId="2B254A47" w:rsidR="007C760B" w:rsidRPr="007C760B" w:rsidRDefault="00CD7ED0" w:rsidP="007C760B">
      <w:pPr>
        <w:jc w:val="both"/>
      </w:pPr>
      <w:r w:rsidRPr="00C002CB">
        <w:rPr>
          <w:b/>
          <w:u w:val="single"/>
        </w:rPr>
        <w:t>Objetivo</w:t>
      </w:r>
      <w:r w:rsidRPr="00C002CB">
        <w:t xml:space="preserve">: </w:t>
      </w:r>
      <w:r w:rsidR="00C002CB" w:rsidRPr="00C002CB">
        <w:t xml:space="preserve">El objetivo </w:t>
      </w:r>
      <w:r w:rsidR="00C002CB" w:rsidRPr="007C760B">
        <w:t>es</w:t>
      </w:r>
      <w:r w:rsidR="007C760B" w:rsidRPr="007C760B">
        <w:t xml:space="preserve"> </w:t>
      </w:r>
      <w:r w:rsidR="007C760B" w:rsidRPr="007C760B">
        <w:t xml:space="preserve"> incorporar una fecha de vencimiento  para</w:t>
      </w:r>
      <w:r w:rsidR="00996DF4">
        <w:t xml:space="preserve"> los </w:t>
      </w:r>
      <w:r w:rsidR="007C760B" w:rsidRPr="007C760B">
        <w:t xml:space="preserve"> reportes de cargos,</w:t>
      </w:r>
      <w:r w:rsidR="00996DF4">
        <w:t xml:space="preserve"> y </w:t>
      </w:r>
      <w:r w:rsidR="007C760B" w:rsidRPr="007C760B">
        <w:t xml:space="preserve"> habilitar su visualización en propuesta de pagos/flujo, permitir obligatoriedad por propósito de </w:t>
      </w:r>
      <w:r w:rsidR="00DB322C" w:rsidRPr="007C760B">
        <w:t>gasto</w:t>
      </w:r>
      <w:r w:rsidR="00DB322C">
        <w:t xml:space="preserve">, </w:t>
      </w:r>
      <w:r w:rsidR="00DB322C" w:rsidRPr="007C760B">
        <w:t>soportar</w:t>
      </w:r>
      <w:r w:rsidR="007C760B" w:rsidRPr="007C760B">
        <w:t xml:space="preserve"> automatización de alertas.</w:t>
      </w:r>
    </w:p>
    <w:p w14:paraId="6913A3CA" w14:textId="345BD13B" w:rsidR="00C002CB" w:rsidRPr="00C002CB" w:rsidRDefault="00C002CB" w:rsidP="00C002CB">
      <w:pPr>
        <w:jc w:val="both"/>
      </w:pPr>
    </w:p>
    <w:p w14:paraId="3EC5742A" w14:textId="317F5ACB" w:rsidR="00B06C7D" w:rsidRDefault="002B5B79" w:rsidP="00CD7ED0">
      <w:pPr>
        <w:jc w:val="both"/>
      </w:pPr>
      <w:r>
        <w:t>.</w:t>
      </w:r>
    </w:p>
    <w:p w14:paraId="638DD34A" w14:textId="77777777" w:rsidR="00C3745D" w:rsidRDefault="00C3745D" w:rsidP="00C3745D">
      <w:pPr>
        <w:jc w:val="both"/>
        <w:rPr>
          <w:lang w:val="es-ES_tradnl"/>
        </w:rPr>
      </w:pPr>
    </w:p>
    <w:p w14:paraId="295B524B" w14:textId="56CD4D97" w:rsidR="003D5543" w:rsidRPr="003D5543" w:rsidRDefault="00C3745D" w:rsidP="009C4D5A">
      <w:pPr>
        <w:jc w:val="both"/>
      </w:pPr>
      <w:r w:rsidRPr="00C002CB">
        <w:rPr>
          <w:b/>
          <w:u w:val="single"/>
          <w:lang w:val="es-ES_tradnl"/>
        </w:rPr>
        <w:t>Justificación</w:t>
      </w:r>
      <w:r w:rsidRPr="00C002CB">
        <w:rPr>
          <w:lang w:val="es-ES_tradnl"/>
        </w:rPr>
        <w:t xml:space="preserve">: </w:t>
      </w:r>
      <w:r w:rsidR="00DB322C">
        <w:rPr>
          <w:lang w:val="es-ES_tradnl"/>
        </w:rPr>
        <w:t xml:space="preserve">Se requiere </w:t>
      </w:r>
      <w:r w:rsidR="0011072D">
        <w:t xml:space="preserve"> contar con un control formal y visible de la fecha de vencimiento de pago para los reportes de cargos que no se originan mediante orden de compra, tales como rentas, servicios, impuestos, multas, quebrantos y otros pagos directos. Actualmente, estos pagos pueden quedar sujetos a fechas calculadas automáticamente o a controles externos en Excel, lo que genera riesgo de omisiones, falta de trazabilidad durante el flujo de autorización</w:t>
      </w:r>
    </w:p>
    <w:p w14:paraId="52EFA728" w14:textId="2F70D878" w:rsidR="00C3745D" w:rsidRDefault="00C3745D" w:rsidP="00C3745D">
      <w:pPr>
        <w:jc w:val="both"/>
        <w:rPr>
          <w:lang w:val="es-ES_tradnl"/>
        </w:rPr>
      </w:pPr>
    </w:p>
    <w:p w14:paraId="0E790041" w14:textId="1B7E295C" w:rsidR="002176A9" w:rsidRDefault="002176A9" w:rsidP="00CD7ED0">
      <w:pPr>
        <w:jc w:val="both"/>
        <w:rPr>
          <w:lang w:val="es-ES_tradnl"/>
        </w:rPr>
      </w:pPr>
    </w:p>
    <w:p w14:paraId="50E59176" w14:textId="77777777" w:rsidR="00B06C7D" w:rsidRPr="00B06C7D" w:rsidRDefault="00B06C7D" w:rsidP="00B06C7D">
      <w:pPr>
        <w:rPr>
          <w:lang w:val="es-ES_tradnl"/>
        </w:rPr>
      </w:pPr>
    </w:p>
    <w:p w14:paraId="2CEEFB90" w14:textId="77777777" w:rsidR="00B06C7D" w:rsidRPr="00B06C7D" w:rsidRDefault="00B06C7D" w:rsidP="00B06C7D">
      <w:pPr>
        <w:rPr>
          <w:lang w:val="es-ES_tradnl"/>
        </w:rPr>
      </w:pPr>
    </w:p>
    <w:p w14:paraId="0DF79D0F" w14:textId="77777777" w:rsidR="00B06C7D" w:rsidRPr="00B06C7D" w:rsidRDefault="00B06C7D" w:rsidP="00B06C7D">
      <w:pPr>
        <w:rPr>
          <w:lang w:val="es-ES_tradnl"/>
        </w:rPr>
      </w:pPr>
    </w:p>
    <w:p w14:paraId="13980559" w14:textId="77777777" w:rsidR="00B06C7D" w:rsidRPr="00B06C7D" w:rsidRDefault="00B06C7D" w:rsidP="00B06C7D">
      <w:pPr>
        <w:rPr>
          <w:lang w:val="es-ES_tradnl"/>
        </w:rPr>
      </w:pPr>
    </w:p>
    <w:p w14:paraId="295D5060" w14:textId="77777777" w:rsidR="00B06C7D" w:rsidRPr="00B06C7D" w:rsidRDefault="00B06C7D" w:rsidP="00B06C7D">
      <w:pPr>
        <w:rPr>
          <w:lang w:val="es-ES_tradnl"/>
        </w:rPr>
      </w:pPr>
    </w:p>
    <w:p w14:paraId="286E5BD2" w14:textId="11C370AF" w:rsidR="00B06C7D" w:rsidRPr="00277C81" w:rsidRDefault="00272A1D" w:rsidP="00277C81">
      <w:pPr>
        <w:pStyle w:val="NumHeading1"/>
        <w:tabs>
          <w:tab w:val="clear" w:pos="794"/>
          <w:tab w:val="num" w:pos="567"/>
        </w:tabs>
        <w:rPr>
          <w:rFonts w:asciiTheme="minorHAnsi" w:hAnsiTheme="minorHAnsi" w:cstheme="minorHAnsi"/>
          <w:b/>
          <w:sz w:val="48"/>
          <w:lang w:val="es-ES"/>
        </w:rPr>
      </w:pPr>
      <w:bookmarkStart w:id="1" w:name="_Toc240293556"/>
      <w:r>
        <w:rPr>
          <w:rFonts w:asciiTheme="minorHAnsi" w:hAnsiTheme="minorHAnsi" w:cstheme="minorHAnsi"/>
          <w:b/>
          <w:sz w:val="48"/>
          <w:lang w:val="es-ES"/>
        </w:rPr>
        <w:lastRenderedPageBreak/>
        <w:t>Historias de Usuario</w:t>
      </w:r>
      <w:bookmarkEnd w:id="1"/>
    </w:p>
    <w:p w14:paraId="2B5986E0" w14:textId="178F7383" w:rsidR="003D0CAC" w:rsidRPr="00E92058" w:rsidRDefault="009703FC" w:rsidP="003B78EC">
      <w:pPr>
        <w:pStyle w:val="NumHeading2"/>
        <w:numPr>
          <w:ilvl w:val="0"/>
          <w:numId w:val="0"/>
        </w:numPr>
      </w:pPr>
      <w:bookmarkStart w:id="2" w:name="_Toc240293557"/>
      <w:r>
        <w:t>Fecha de vencimiento</w:t>
      </w:r>
      <w:r w:rsidR="00E06399">
        <w:t xml:space="preserve"> de reportes de cargos</w:t>
      </w:r>
      <w:bookmarkEnd w:id="2"/>
    </w:p>
    <w:p w14:paraId="57554873" w14:textId="5DE1D2CF" w:rsidR="003B78EC" w:rsidRDefault="003B78EC" w:rsidP="00277C81">
      <w:pPr>
        <w:rPr>
          <w:lang w:val="es-ES"/>
        </w:rPr>
      </w:pPr>
    </w:p>
    <w:tbl>
      <w:tblPr>
        <w:tblStyle w:val="Tablaprofesional"/>
        <w:tblW w:w="10915" w:type="dxa"/>
        <w:jc w:val="center"/>
        <w:tblLook w:val="04A0" w:firstRow="1" w:lastRow="0" w:firstColumn="1" w:lastColumn="0" w:noHBand="0" w:noVBand="1"/>
      </w:tblPr>
      <w:tblGrid>
        <w:gridCol w:w="1552"/>
        <w:gridCol w:w="1842"/>
        <w:gridCol w:w="7521"/>
      </w:tblGrid>
      <w:tr w:rsidR="00DB7FAA" w14:paraId="0719F031" w14:textId="77777777" w:rsidTr="00367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  <w:jc w:val="center"/>
        </w:trPr>
        <w:tc>
          <w:tcPr>
            <w:tcW w:w="1552" w:type="dxa"/>
          </w:tcPr>
          <w:p w14:paraId="4A3A3529" w14:textId="3AD87634" w:rsidR="00DB7FAA" w:rsidRPr="00706E9E" w:rsidRDefault="00DB7FAA" w:rsidP="00277C81">
            <w:pPr>
              <w:ind w:left="0"/>
              <w:rPr>
                <w:lang w:val="es-ES"/>
              </w:rPr>
            </w:pPr>
            <w:r w:rsidRPr="00706E9E">
              <w:rPr>
                <w:lang w:val="es-ES"/>
              </w:rPr>
              <w:t xml:space="preserve">ID </w:t>
            </w:r>
            <w:proofErr w:type="spellStart"/>
            <w:r w:rsidRPr="00706E9E">
              <w:rPr>
                <w:lang w:val="es-ES"/>
              </w:rPr>
              <w:t>AzDevOps</w:t>
            </w:r>
            <w:proofErr w:type="spellEnd"/>
          </w:p>
        </w:tc>
        <w:tc>
          <w:tcPr>
            <w:tcW w:w="1842" w:type="dxa"/>
          </w:tcPr>
          <w:p w14:paraId="36164DBF" w14:textId="58BE6E63" w:rsidR="00DB7FAA" w:rsidRPr="00706E9E" w:rsidRDefault="00DB7FAA" w:rsidP="00277C81">
            <w:pPr>
              <w:ind w:left="0"/>
              <w:rPr>
                <w:lang w:val="es-ES"/>
              </w:rPr>
            </w:pPr>
            <w:r w:rsidRPr="00706E9E">
              <w:rPr>
                <w:lang w:val="es-ES"/>
              </w:rPr>
              <w:t>HU Precedente</w:t>
            </w:r>
          </w:p>
        </w:tc>
        <w:tc>
          <w:tcPr>
            <w:tcW w:w="7521" w:type="dxa"/>
          </w:tcPr>
          <w:p w14:paraId="10B168CA" w14:textId="46B6A0E4" w:rsidR="00DB7FAA" w:rsidRPr="00706E9E" w:rsidRDefault="00DB7FAA" w:rsidP="00277C81">
            <w:pPr>
              <w:ind w:left="0"/>
              <w:rPr>
                <w:lang w:val="es-ES"/>
              </w:rPr>
            </w:pPr>
            <w:r w:rsidRPr="00706E9E">
              <w:rPr>
                <w:lang w:val="es-ES"/>
              </w:rPr>
              <w:t>Historia de Usuario</w:t>
            </w:r>
          </w:p>
        </w:tc>
      </w:tr>
      <w:tr w:rsidR="00DB7FAA" w14:paraId="2A47FD0B" w14:textId="77777777" w:rsidTr="003674B6">
        <w:trPr>
          <w:trHeight w:val="539"/>
          <w:jc w:val="center"/>
        </w:trPr>
        <w:tc>
          <w:tcPr>
            <w:tcW w:w="1552" w:type="dxa"/>
          </w:tcPr>
          <w:p w14:paraId="09204D30" w14:textId="77777777" w:rsidR="00DB7FAA" w:rsidRDefault="00DB7FAA" w:rsidP="00277C81">
            <w:pPr>
              <w:ind w:left="0"/>
              <w:rPr>
                <w:lang w:val="es-ES"/>
              </w:rPr>
            </w:pPr>
          </w:p>
        </w:tc>
        <w:tc>
          <w:tcPr>
            <w:tcW w:w="1842" w:type="dxa"/>
          </w:tcPr>
          <w:p w14:paraId="373DF10F" w14:textId="77777777" w:rsidR="00DB7FAA" w:rsidRDefault="00DB7FAA" w:rsidP="00277C81">
            <w:pPr>
              <w:ind w:left="0"/>
              <w:rPr>
                <w:lang w:val="es-ES"/>
              </w:rPr>
            </w:pPr>
          </w:p>
        </w:tc>
        <w:tc>
          <w:tcPr>
            <w:tcW w:w="7521" w:type="dxa"/>
          </w:tcPr>
          <w:p w14:paraId="113CB05B" w14:textId="4508BA4D" w:rsidR="00DB7FAA" w:rsidRDefault="00C11EBB" w:rsidP="00277C81">
            <w:pPr>
              <w:ind w:left="0"/>
              <w:rPr>
                <w:lang w:val="es-ES"/>
              </w:rPr>
            </w:pPr>
            <w:r w:rsidRPr="006E23E7">
              <w:rPr>
                <w:b/>
                <w:bCs/>
                <w:u w:val="single"/>
                <w:lang w:val="es-ES"/>
              </w:rPr>
              <w:t>Usuario</w:t>
            </w:r>
            <w:r>
              <w:rPr>
                <w:lang w:val="es-ES"/>
              </w:rPr>
              <w:t xml:space="preserve">: </w:t>
            </w:r>
            <w:r w:rsidR="0084100D">
              <w:rPr>
                <w:lang w:val="es-ES"/>
              </w:rPr>
              <w:t xml:space="preserve">Equipo </w:t>
            </w:r>
            <w:r w:rsidR="00E06399">
              <w:rPr>
                <w:lang w:val="es-ES"/>
              </w:rPr>
              <w:t>Principal</w:t>
            </w:r>
          </w:p>
          <w:p w14:paraId="22DC4803" w14:textId="38A02114" w:rsidR="00C11EBB" w:rsidRDefault="00C11EBB" w:rsidP="00277C81">
            <w:pPr>
              <w:ind w:left="0"/>
              <w:rPr>
                <w:lang w:val="es-ES"/>
              </w:rPr>
            </w:pPr>
            <w:r w:rsidRPr="006E23E7">
              <w:rPr>
                <w:b/>
                <w:bCs/>
                <w:u w:val="single"/>
                <w:lang w:val="es-ES"/>
              </w:rPr>
              <w:t>Requerimiento</w:t>
            </w:r>
            <w:r>
              <w:rPr>
                <w:lang w:val="es-ES"/>
              </w:rPr>
              <w:t xml:space="preserve">: </w:t>
            </w:r>
            <w:r w:rsidR="001B45CC">
              <w:rPr>
                <w:lang w:val="es-ES"/>
              </w:rPr>
              <w:t xml:space="preserve">Al </w:t>
            </w:r>
            <w:r w:rsidR="00DB05B3">
              <w:rPr>
                <w:lang w:val="es-ES"/>
              </w:rPr>
              <w:t xml:space="preserve">registrar </w:t>
            </w:r>
            <w:r w:rsidR="001B45CC">
              <w:rPr>
                <w:lang w:val="es-ES"/>
              </w:rPr>
              <w:t>un</w:t>
            </w:r>
            <w:r w:rsidR="007D6779">
              <w:rPr>
                <w:lang w:val="es-ES"/>
              </w:rPr>
              <w:t xml:space="preserve"> reporte de cargos </w:t>
            </w:r>
            <w:r w:rsidR="00977FBD">
              <w:rPr>
                <w:lang w:val="es-ES"/>
              </w:rPr>
              <w:t xml:space="preserve">el </w:t>
            </w:r>
            <w:r w:rsidR="00D14ED5" w:rsidRPr="00D14ED5">
              <w:rPr>
                <w:lang w:val="es-ES"/>
              </w:rPr>
              <w:t xml:space="preserve">sistema deberá permitir capturar una fecha de vencimiento de pago para reportes de cargos </w:t>
            </w:r>
            <w:r w:rsidR="00977FBD">
              <w:rPr>
                <w:lang w:val="es-ES"/>
              </w:rPr>
              <w:t xml:space="preserve">y que sea obligatorio su llenado cuando </w:t>
            </w:r>
            <w:r w:rsidR="00D13672">
              <w:rPr>
                <w:lang w:val="es-ES"/>
              </w:rPr>
              <w:t xml:space="preserve">se trate de </w:t>
            </w:r>
            <w:r w:rsidR="00AA5CB2">
              <w:rPr>
                <w:lang w:val="es-ES"/>
              </w:rPr>
              <w:t>los propósitos configurados</w:t>
            </w:r>
          </w:p>
          <w:p w14:paraId="3E2A1A86" w14:textId="40F8E1CB" w:rsidR="00DF6F44" w:rsidRPr="00DF6F44" w:rsidRDefault="00C11EBB" w:rsidP="00DF6F44">
            <w:pPr>
              <w:ind w:left="0"/>
            </w:pPr>
            <w:r w:rsidRPr="006E23E7">
              <w:rPr>
                <w:b/>
                <w:bCs/>
                <w:u w:val="single"/>
                <w:lang w:val="es-ES"/>
              </w:rPr>
              <w:t>Justificación</w:t>
            </w:r>
            <w:r>
              <w:rPr>
                <w:lang w:val="es-ES"/>
              </w:rPr>
              <w:t xml:space="preserve">: </w:t>
            </w:r>
            <w:r w:rsidR="0087756F">
              <w:rPr>
                <w:lang w:val="es-ES"/>
              </w:rPr>
              <w:t>R</w:t>
            </w:r>
            <w:r w:rsidR="00EB6B58" w:rsidRPr="00EB6B58">
              <w:rPr>
                <w:lang w:val="es-ES"/>
              </w:rPr>
              <w:t xml:space="preserve">egistrar una fecha real de compromiso de pago para </w:t>
            </w:r>
            <w:r w:rsidR="001C04FA" w:rsidRPr="00EB6B58">
              <w:rPr>
                <w:lang w:val="es-ES"/>
              </w:rPr>
              <w:t>obligacion</w:t>
            </w:r>
            <w:r w:rsidR="001C04FA">
              <w:rPr>
                <w:lang w:val="es-ES"/>
              </w:rPr>
              <w:t xml:space="preserve">es, </w:t>
            </w:r>
            <w:r w:rsidR="001C04FA" w:rsidRPr="00EB6B58">
              <w:rPr>
                <w:lang w:val="es-ES"/>
              </w:rPr>
              <w:t>reduciendo</w:t>
            </w:r>
            <w:r w:rsidR="00EB6B58" w:rsidRPr="00EB6B58">
              <w:rPr>
                <w:lang w:val="es-ES"/>
              </w:rPr>
              <w:t xml:space="preserve"> la dependencia de controles externos y mejorando la trazabilidad del vencimiento</w:t>
            </w:r>
          </w:p>
          <w:p w14:paraId="5E559AA3" w14:textId="704860AA" w:rsidR="00C11EBB" w:rsidRPr="00DF6F44" w:rsidRDefault="00C11EBB" w:rsidP="00277C81">
            <w:pPr>
              <w:ind w:left="0"/>
            </w:pPr>
          </w:p>
        </w:tc>
      </w:tr>
    </w:tbl>
    <w:p w14:paraId="3B613E65" w14:textId="11AFD6F2" w:rsidR="001022A9" w:rsidRDefault="001022A9" w:rsidP="00277C81">
      <w:pPr>
        <w:rPr>
          <w:lang w:val="es-ES"/>
        </w:rPr>
      </w:pPr>
    </w:p>
    <w:p w14:paraId="1EFFA317" w14:textId="1E975970" w:rsidR="009154B0" w:rsidRDefault="00317BF4" w:rsidP="007C7750">
      <w:pPr>
        <w:pStyle w:val="NumHeading3"/>
        <w:numPr>
          <w:ilvl w:val="0"/>
          <w:numId w:val="0"/>
        </w:numPr>
      </w:pPr>
      <w:bookmarkStart w:id="3" w:name="_Toc240293558"/>
      <w:r w:rsidRPr="00706E9E">
        <w:t>Especificación del Requerimiento</w:t>
      </w:r>
      <w:bookmarkEnd w:id="3"/>
    </w:p>
    <w:p w14:paraId="390A362F" w14:textId="49BCBED0" w:rsidR="00706E9E" w:rsidRDefault="00C4557F" w:rsidP="00706E9E">
      <w:r>
        <w:t>El usuario puede registrar la fecha de vencimiento al capturar el reporte de cargos y el dato queda almacenado para consulta posterior.</w:t>
      </w:r>
    </w:p>
    <w:p w14:paraId="79B8C78D" w14:textId="15154889" w:rsidR="00706E9E" w:rsidRDefault="0065413A" w:rsidP="00706E9E">
      <w:pPr>
        <w:rPr>
          <w:b/>
          <w:bCs/>
          <w:sz w:val="28"/>
          <w:szCs w:val="28"/>
        </w:rPr>
      </w:pPr>
      <w:r w:rsidRPr="00776004">
        <w:rPr>
          <w:b/>
          <w:bCs/>
          <w:sz w:val="28"/>
          <w:szCs w:val="28"/>
        </w:rPr>
        <w:t xml:space="preserve">Configuración </w:t>
      </w:r>
    </w:p>
    <w:p w14:paraId="7E80D6EA" w14:textId="75C20EB3" w:rsidR="000539B4" w:rsidRDefault="000539B4" w:rsidP="00706E9E">
      <w:pPr>
        <w:rPr>
          <w:b/>
          <w:bCs/>
          <w:sz w:val="28"/>
          <w:szCs w:val="28"/>
        </w:rPr>
      </w:pPr>
      <w:r w:rsidRPr="000539B4">
        <w:t xml:space="preserve">Se generará un nuevo formulario que </w:t>
      </w:r>
      <w:r>
        <w:t xml:space="preserve">permita configurar aquellas categorías de cargos que deberán solicitar como obligatorio </w:t>
      </w:r>
      <w:r w:rsidR="001D41B0">
        <w:t>la fecha de vencimiento</w:t>
      </w:r>
    </w:p>
    <w:p w14:paraId="0ACAB9D0" w14:textId="77777777" w:rsidR="00A67F39" w:rsidRDefault="00A67F39" w:rsidP="00706E9E">
      <w:pPr>
        <w:rPr>
          <w:b/>
          <w:bCs/>
          <w:sz w:val="28"/>
          <w:szCs w:val="28"/>
        </w:rPr>
      </w:pPr>
    </w:p>
    <w:p w14:paraId="11709400" w14:textId="57FFD182" w:rsidR="00B24B23" w:rsidRDefault="003B27EC" w:rsidP="00706E9E">
      <w:pPr>
        <w:rPr>
          <w:b/>
          <w:bCs/>
          <w:sz w:val="28"/>
          <w:szCs w:val="28"/>
        </w:rPr>
      </w:pPr>
      <w:r w:rsidRPr="003B27EC">
        <w:rPr>
          <w:b/>
          <w:bCs/>
          <w:sz w:val="28"/>
          <w:szCs w:val="28"/>
        </w:rPr>
        <w:drawing>
          <wp:inline distT="0" distB="0" distL="0" distR="0" wp14:anchorId="0C1542AB" wp14:editId="04EB541E">
            <wp:extent cx="5275385" cy="3517093"/>
            <wp:effectExtent l="0" t="0" r="1905" b="7620"/>
            <wp:docPr id="1910763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633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3723" cy="352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8476" w14:textId="77777777" w:rsidR="00881CB1" w:rsidRPr="00776004" w:rsidRDefault="00881CB1" w:rsidP="00706E9E">
      <w:pPr>
        <w:rPr>
          <w:b/>
          <w:bCs/>
          <w:sz w:val="28"/>
          <w:szCs w:val="28"/>
        </w:rPr>
      </w:pPr>
    </w:p>
    <w:p w14:paraId="4E70D6DC" w14:textId="61AFEA7D" w:rsidR="00A1779B" w:rsidRDefault="00A1779B" w:rsidP="00706E9E"/>
    <w:p w14:paraId="1842C14E" w14:textId="4E1B2B4E" w:rsidR="00A469A7" w:rsidRDefault="00CC5665" w:rsidP="00706E9E">
      <w:r>
        <w:t xml:space="preserve">En el formulario de </w:t>
      </w:r>
      <w:r w:rsidR="008E27C8">
        <w:t xml:space="preserve">Reporte de cargos deberá visualizarse el campo </w:t>
      </w:r>
      <w:r w:rsidR="002D364D">
        <w:t>fecha de vencimiento para aquellos propósitos que tengan marcados como</w:t>
      </w:r>
      <w:r w:rsidR="008167C8">
        <w:t xml:space="preserve"> fecha de vencimiento obligatoria</w:t>
      </w:r>
    </w:p>
    <w:p w14:paraId="0B5A9A60" w14:textId="32CC27BE" w:rsidR="00112144" w:rsidRDefault="00391DE3" w:rsidP="00706E9E">
      <w:r w:rsidRPr="00391DE3">
        <w:drawing>
          <wp:inline distT="0" distB="0" distL="0" distR="0" wp14:anchorId="5D1D6A74" wp14:editId="23D815D6">
            <wp:extent cx="6570980" cy="3383280"/>
            <wp:effectExtent l="0" t="0" r="1270" b="7620"/>
            <wp:docPr id="1672153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53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AE3E" w14:textId="77777777" w:rsidR="009666A2" w:rsidRDefault="009666A2" w:rsidP="00706E9E"/>
    <w:p w14:paraId="419C4CFE" w14:textId="77777777" w:rsidR="00D73667" w:rsidRDefault="00D73667" w:rsidP="00706E9E"/>
    <w:p w14:paraId="68EC67AD" w14:textId="77777777" w:rsidR="008167C8" w:rsidRDefault="008167C8" w:rsidP="00706E9E"/>
    <w:p w14:paraId="52B8F6CB" w14:textId="732BB967" w:rsidR="00570BAB" w:rsidRDefault="00570BAB" w:rsidP="00277C81">
      <w:pPr>
        <w:rPr>
          <w:lang w:val="es-ES"/>
        </w:rPr>
      </w:pPr>
    </w:p>
    <w:p w14:paraId="264C0A91" w14:textId="6F0FA631" w:rsidR="00570BAB" w:rsidRPr="00A82C82" w:rsidRDefault="0077434F" w:rsidP="00570BAB">
      <w:pPr>
        <w:pStyle w:val="NumHeading3"/>
        <w:numPr>
          <w:ilvl w:val="0"/>
          <w:numId w:val="0"/>
        </w:numPr>
      </w:pPr>
      <w:bookmarkStart w:id="4" w:name="_Toc240293559"/>
      <w:r w:rsidRPr="00A82C82">
        <w:t>Entidades de Datos</w:t>
      </w:r>
      <w:bookmarkEnd w:id="4"/>
    </w:p>
    <w:p w14:paraId="35D25A79" w14:textId="77777777" w:rsidR="008400CD" w:rsidRPr="00A82C82" w:rsidRDefault="008400CD" w:rsidP="00277C81">
      <w:pPr>
        <w:rPr>
          <w:lang w:val="es-ES"/>
        </w:rPr>
      </w:pPr>
    </w:p>
    <w:tbl>
      <w:tblPr>
        <w:tblStyle w:val="Tabladecuadrcula4"/>
        <w:tblW w:w="10915" w:type="dxa"/>
        <w:tblInd w:w="-289" w:type="dxa"/>
        <w:tblLook w:val="04A0" w:firstRow="1" w:lastRow="0" w:firstColumn="1" w:lastColumn="0" w:noHBand="0" w:noVBand="1"/>
      </w:tblPr>
      <w:tblGrid>
        <w:gridCol w:w="3545"/>
        <w:gridCol w:w="3402"/>
        <w:gridCol w:w="3968"/>
      </w:tblGrid>
      <w:tr w:rsidR="007D0095" w14:paraId="0DA4909F" w14:textId="77777777" w:rsidTr="00327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5" w:type="dxa"/>
          </w:tcPr>
          <w:p w14:paraId="3C43EE73" w14:textId="6606DFA3" w:rsidR="007D0095" w:rsidRPr="00A82C82" w:rsidRDefault="007D0095" w:rsidP="00335D32">
            <w:pPr>
              <w:ind w:left="0"/>
              <w:rPr>
                <w:lang w:val="es-ES"/>
              </w:rPr>
            </w:pPr>
            <w:r w:rsidRPr="00A82C82">
              <w:rPr>
                <w:lang w:val="es-ES"/>
              </w:rPr>
              <w:t>Entidad Existente</w:t>
            </w:r>
          </w:p>
        </w:tc>
        <w:tc>
          <w:tcPr>
            <w:tcW w:w="3402" w:type="dxa"/>
          </w:tcPr>
          <w:p w14:paraId="151F89BF" w14:textId="0E3D94EA" w:rsidR="007D0095" w:rsidRPr="00A82C82" w:rsidRDefault="007D0095" w:rsidP="00335D32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A82C82">
              <w:rPr>
                <w:lang w:val="es-ES"/>
              </w:rPr>
              <w:t>Nombre de la Entidad</w:t>
            </w:r>
          </w:p>
        </w:tc>
        <w:tc>
          <w:tcPr>
            <w:tcW w:w="3968" w:type="dxa"/>
          </w:tcPr>
          <w:p w14:paraId="31AE7AAA" w14:textId="6C05F972" w:rsidR="007D0095" w:rsidRDefault="007D0095" w:rsidP="007D0095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A82C82">
              <w:rPr>
                <w:lang w:val="es-ES"/>
              </w:rPr>
              <w:t>Campos Requeridos</w:t>
            </w:r>
          </w:p>
        </w:tc>
      </w:tr>
      <w:tr w:rsidR="007D0095" w14:paraId="0DD0DBBD" w14:textId="77777777" w:rsidTr="00327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5" w:type="dxa"/>
          </w:tcPr>
          <w:p w14:paraId="7D4CD476" w14:textId="6972F718" w:rsidR="007D0095" w:rsidRDefault="00EC1160" w:rsidP="00335D32">
            <w:pPr>
              <w:ind w:left="0"/>
              <w:rPr>
                <w:lang w:val="es-ES"/>
              </w:rPr>
            </w:pPr>
            <w:r>
              <w:rPr>
                <w:lang w:val="es-ES"/>
              </w:rPr>
              <w:t>Sí</w:t>
            </w:r>
          </w:p>
        </w:tc>
        <w:tc>
          <w:tcPr>
            <w:tcW w:w="3402" w:type="dxa"/>
          </w:tcPr>
          <w:p w14:paraId="077FB59F" w14:textId="298EE28F" w:rsidR="007D0095" w:rsidRDefault="00382FB9" w:rsidP="00335D32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382FB9">
              <w:rPr>
                <w:lang w:val="es-ES"/>
              </w:rPr>
              <w:t>TrvExpMobileReportEntity</w:t>
            </w:r>
            <w:proofErr w:type="spellEnd"/>
          </w:p>
        </w:tc>
        <w:tc>
          <w:tcPr>
            <w:tcW w:w="3968" w:type="dxa"/>
          </w:tcPr>
          <w:p w14:paraId="1A17602A" w14:textId="09F9E95D" w:rsidR="007D0095" w:rsidRDefault="00D73FA0" w:rsidP="00335D32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Agregar</w:t>
            </w:r>
            <w:r w:rsidR="00B76DCC">
              <w:rPr>
                <w:lang w:val="es-ES"/>
              </w:rPr>
              <w:t xml:space="preserve"> campo de fecha de vencimiento</w:t>
            </w:r>
          </w:p>
        </w:tc>
      </w:tr>
    </w:tbl>
    <w:p w14:paraId="3EAED2CB" w14:textId="3656DF7C" w:rsidR="00FB27F4" w:rsidRDefault="00FB27F4" w:rsidP="00277C81">
      <w:pPr>
        <w:rPr>
          <w:lang w:val="es-ES"/>
        </w:rPr>
      </w:pPr>
    </w:p>
    <w:p w14:paraId="3DE2BFB5" w14:textId="26DD383A" w:rsidR="00FB27F4" w:rsidRDefault="00FB27F4" w:rsidP="00FB27F4">
      <w:pPr>
        <w:pStyle w:val="NumHeading3"/>
        <w:numPr>
          <w:ilvl w:val="0"/>
          <w:numId w:val="0"/>
        </w:numPr>
      </w:pPr>
      <w:bookmarkStart w:id="5" w:name="_Toc240293560"/>
      <w:r w:rsidRPr="00A82C82">
        <w:t>Privilegios de Seguridad</w:t>
      </w:r>
      <w:bookmarkEnd w:id="5"/>
    </w:p>
    <w:p w14:paraId="3DC86D04" w14:textId="3CC6FBA6" w:rsidR="00FB27F4" w:rsidRDefault="00FB27F4" w:rsidP="00277C81">
      <w:pPr>
        <w:rPr>
          <w:lang w:val="es-ES"/>
        </w:rPr>
      </w:pPr>
    </w:p>
    <w:tbl>
      <w:tblPr>
        <w:tblStyle w:val="Tabladecuadrcula4"/>
        <w:tblW w:w="10890" w:type="dxa"/>
        <w:jc w:val="center"/>
        <w:tblLook w:val="04A0" w:firstRow="1" w:lastRow="0" w:firstColumn="1" w:lastColumn="0" w:noHBand="0" w:noVBand="1"/>
      </w:tblPr>
      <w:tblGrid>
        <w:gridCol w:w="3964"/>
        <w:gridCol w:w="4820"/>
        <w:gridCol w:w="2106"/>
      </w:tblGrid>
      <w:tr w:rsidR="00990339" w14:paraId="3C8E0A87" w14:textId="77777777" w:rsidTr="00C17E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24FCE387" w14:textId="7D80CE33" w:rsidR="00990339" w:rsidRPr="00A82C82" w:rsidRDefault="00116BA6" w:rsidP="00CA32B0">
            <w:pPr>
              <w:ind w:left="0"/>
              <w:rPr>
                <w:lang w:val="es-ES"/>
              </w:rPr>
            </w:pPr>
            <w:r w:rsidRPr="00A82C82">
              <w:rPr>
                <w:lang w:val="es-ES"/>
              </w:rPr>
              <w:t>Formulario /</w:t>
            </w:r>
            <w:r w:rsidR="00725E59" w:rsidRPr="00A82C82">
              <w:rPr>
                <w:lang w:val="es-ES"/>
              </w:rPr>
              <w:t xml:space="preserve"> Función / Reporte</w:t>
            </w:r>
          </w:p>
        </w:tc>
        <w:tc>
          <w:tcPr>
            <w:tcW w:w="4820" w:type="dxa"/>
          </w:tcPr>
          <w:p w14:paraId="70F99A2F" w14:textId="28280DED" w:rsidR="00990339" w:rsidRPr="00A82C82" w:rsidRDefault="00116BA6" w:rsidP="006B3851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A82C82">
              <w:rPr>
                <w:lang w:val="es-ES"/>
              </w:rPr>
              <w:t>Nombre del Privilegio</w:t>
            </w:r>
          </w:p>
        </w:tc>
        <w:tc>
          <w:tcPr>
            <w:tcW w:w="2106" w:type="dxa"/>
          </w:tcPr>
          <w:p w14:paraId="76B2986A" w14:textId="7CDD6495" w:rsidR="00990339" w:rsidRPr="00A82C82" w:rsidRDefault="00990339" w:rsidP="006B3851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A82C82">
              <w:rPr>
                <w:lang w:val="es-ES"/>
              </w:rPr>
              <w:t>Permisos</w:t>
            </w:r>
          </w:p>
        </w:tc>
      </w:tr>
      <w:tr w:rsidR="00990339" w14:paraId="1694BB14" w14:textId="77777777" w:rsidTr="00C17E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3B836B43" w14:textId="0CB49E75" w:rsidR="00990339" w:rsidRDefault="00990339" w:rsidP="00CA32B0">
            <w:pPr>
              <w:ind w:left="0"/>
              <w:rPr>
                <w:lang w:val="es-ES"/>
              </w:rPr>
            </w:pPr>
          </w:p>
        </w:tc>
        <w:tc>
          <w:tcPr>
            <w:tcW w:w="4820" w:type="dxa"/>
          </w:tcPr>
          <w:p w14:paraId="5580861B" w14:textId="1D061086" w:rsidR="00990339" w:rsidRDefault="009903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6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46"/>
              <w:gridCol w:w="1334"/>
            </w:tblGrid>
            <w:tr w:rsidR="00990339" w:rsidRPr="008F21D1" w14:paraId="40FDED82" w14:textId="77777777" w:rsidTr="001830C3">
              <w:trPr>
                <w:trHeight w:val="77"/>
              </w:trPr>
              <w:tc>
                <w:tcPr>
                  <w:tcW w:w="546" w:type="dxa"/>
                  <w:vAlign w:val="center"/>
                </w:tcPr>
                <w:p w14:paraId="467BC8C7" w14:textId="1D93F7EA" w:rsidR="00990339" w:rsidRPr="008F21D1" w:rsidRDefault="0007353C" w:rsidP="00E00096">
                  <w:pPr>
                    <w:ind w:left="0"/>
                    <w:rPr>
                      <w:rFonts w:asciiTheme="minorHAnsi" w:hAnsiTheme="minorHAnsi" w:cstheme="minorHAnsi"/>
                      <w:sz w:val="20"/>
                      <w:lang w:val="es-ES"/>
                    </w:rPr>
                  </w:pPr>
                  <w:r w:rsidRPr="008F21D1">
                    <w:rPr>
                      <w:rFonts w:asciiTheme="minorHAnsi" w:hAnsiTheme="minorHAnsi" w:cstheme="minorHAnsi"/>
                      <w:sz w:val="20"/>
                      <w:lang w:val="es-ES"/>
                    </w:rPr>
                    <w:t>Sí</w:t>
                  </w:r>
                </w:p>
              </w:tc>
              <w:tc>
                <w:tcPr>
                  <w:tcW w:w="1334" w:type="dxa"/>
                  <w:vAlign w:val="center"/>
                </w:tcPr>
                <w:p w14:paraId="15D2546F" w14:textId="193EF8DD" w:rsidR="00990339" w:rsidRPr="008F21D1" w:rsidRDefault="00990339" w:rsidP="00E00096">
                  <w:pPr>
                    <w:ind w:left="0"/>
                    <w:rPr>
                      <w:rFonts w:asciiTheme="minorHAnsi" w:hAnsiTheme="minorHAnsi" w:cstheme="minorHAnsi"/>
                      <w:sz w:val="20"/>
                      <w:lang w:val="es-ES"/>
                    </w:rPr>
                  </w:pPr>
                  <w:r w:rsidRPr="008F21D1">
                    <w:rPr>
                      <w:rFonts w:asciiTheme="minorHAnsi" w:hAnsiTheme="minorHAnsi" w:cstheme="minorHAnsi"/>
                      <w:sz w:val="20"/>
                      <w:lang w:val="es-ES"/>
                    </w:rPr>
                    <w:t>Leer</w:t>
                  </w:r>
                </w:p>
              </w:tc>
            </w:tr>
            <w:tr w:rsidR="00990339" w:rsidRPr="008F21D1" w14:paraId="70A809EE" w14:textId="77777777" w:rsidTr="001830C3">
              <w:trPr>
                <w:trHeight w:val="77"/>
              </w:trPr>
              <w:tc>
                <w:tcPr>
                  <w:tcW w:w="546" w:type="dxa"/>
                  <w:vAlign w:val="center"/>
                </w:tcPr>
                <w:p w14:paraId="688D5D21" w14:textId="4F036F0E" w:rsidR="00990339" w:rsidRPr="008F21D1" w:rsidRDefault="001B20D0" w:rsidP="00E00096">
                  <w:pPr>
                    <w:ind w:left="0"/>
                    <w:rPr>
                      <w:rFonts w:asciiTheme="minorHAnsi" w:hAnsiTheme="minorHAnsi" w:cstheme="minorHAnsi"/>
                      <w:sz w:val="20"/>
                      <w:lang w:val="es-ES"/>
                    </w:rPr>
                  </w:pPr>
                  <w:r w:rsidRPr="008F21D1">
                    <w:rPr>
                      <w:rFonts w:asciiTheme="minorHAnsi" w:hAnsiTheme="minorHAnsi" w:cstheme="minorHAnsi"/>
                      <w:sz w:val="20"/>
                      <w:lang w:val="es-ES"/>
                    </w:rPr>
                    <w:t>Sí</w:t>
                  </w:r>
                </w:p>
              </w:tc>
              <w:tc>
                <w:tcPr>
                  <w:tcW w:w="1334" w:type="dxa"/>
                  <w:vAlign w:val="center"/>
                </w:tcPr>
                <w:p w14:paraId="123AB114" w14:textId="6688079A" w:rsidR="00990339" w:rsidRPr="008F21D1" w:rsidRDefault="00990339" w:rsidP="00E00096">
                  <w:pPr>
                    <w:ind w:left="0"/>
                    <w:rPr>
                      <w:rFonts w:asciiTheme="minorHAnsi" w:hAnsiTheme="minorHAnsi" w:cstheme="minorHAnsi"/>
                      <w:sz w:val="20"/>
                      <w:lang w:val="es-ES"/>
                    </w:rPr>
                  </w:pPr>
                  <w:r w:rsidRPr="008F21D1">
                    <w:rPr>
                      <w:rFonts w:asciiTheme="minorHAnsi" w:hAnsiTheme="minorHAnsi" w:cstheme="minorHAnsi"/>
                      <w:sz w:val="20"/>
                      <w:lang w:val="es-ES"/>
                    </w:rPr>
                    <w:t>Actualizar</w:t>
                  </w:r>
                </w:p>
              </w:tc>
            </w:tr>
            <w:tr w:rsidR="00990339" w:rsidRPr="008F21D1" w14:paraId="3B6C05B4" w14:textId="77777777" w:rsidTr="001830C3">
              <w:trPr>
                <w:trHeight w:val="114"/>
              </w:trPr>
              <w:tc>
                <w:tcPr>
                  <w:tcW w:w="546" w:type="dxa"/>
                  <w:vAlign w:val="center"/>
                </w:tcPr>
                <w:p w14:paraId="7991DC1B" w14:textId="7C506F39" w:rsidR="00990339" w:rsidRPr="008F21D1" w:rsidRDefault="001B20D0" w:rsidP="00E00096">
                  <w:pPr>
                    <w:ind w:left="0"/>
                    <w:rPr>
                      <w:rFonts w:asciiTheme="minorHAnsi" w:hAnsiTheme="minorHAnsi" w:cstheme="minorHAnsi"/>
                      <w:sz w:val="20"/>
                      <w:lang w:val="es-ES"/>
                    </w:rPr>
                  </w:pPr>
                  <w:r w:rsidRPr="008F21D1">
                    <w:rPr>
                      <w:rFonts w:asciiTheme="minorHAnsi" w:hAnsiTheme="minorHAnsi" w:cstheme="minorHAnsi"/>
                      <w:sz w:val="20"/>
                      <w:lang w:val="es-ES"/>
                    </w:rPr>
                    <w:t>Sí</w:t>
                  </w:r>
                </w:p>
              </w:tc>
              <w:tc>
                <w:tcPr>
                  <w:tcW w:w="1334" w:type="dxa"/>
                  <w:vAlign w:val="center"/>
                </w:tcPr>
                <w:p w14:paraId="6BB5E055" w14:textId="2EB5CDCE" w:rsidR="00990339" w:rsidRPr="008F21D1" w:rsidRDefault="00990339" w:rsidP="00E00096">
                  <w:pPr>
                    <w:ind w:left="0"/>
                    <w:rPr>
                      <w:rFonts w:asciiTheme="minorHAnsi" w:hAnsiTheme="minorHAnsi" w:cstheme="minorHAnsi"/>
                      <w:sz w:val="20"/>
                      <w:lang w:val="es-ES"/>
                    </w:rPr>
                  </w:pPr>
                  <w:r w:rsidRPr="008F21D1">
                    <w:rPr>
                      <w:rFonts w:asciiTheme="minorHAnsi" w:hAnsiTheme="minorHAnsi" w:cstheme="minorHAnsi"/>
                      <w:sz w:val="20"/>
                      <w:lang w:val="es-ES"/>
                    </w:rPr>
                    <w:t>Crear</w:t>
                  </w:r>
                </w:p>
              </w:tc>
            </w:tr>
            <w:tr w:rsidR="00990339" w:rsidRPr="008F21D1" w14:paraId="5395DFA3" w14:textId="77777777" w:rsidTr="001830C3">
              <w:trPr>
                <w:trHeight w:val="77"/>
              </w:trPr>
              <w:tc>
                <w:tcPr>
                  <w:tcW w:w="546" w:type="dxa"/>
                  <w:vAlign w:val="center"/>
                </w:tcPr>
                <w:p w14:paraId="3A23A8BA" w14:textId="77B950AC" w:rsidR="00990339" w:rsidRPr="008F21D1" w:rsidRDefault="001B20D0" w:rsidP="00E00096">
                  <w:pPr>
                    <w:ind w:left="0"/>
                    <w:rPr>
                      <w:rFonts w:asciiTheme="minorHAnsi" w:hAnsiTheme="minorHAnsi" w:cstheme="minorHAnsi"/>
                      <w:sz w:val="20"/>
                      <w:lang w:val="es-ES"/>
                    </w:rPr>
                  </w:pPr>
                  <w:r w:rsidRPr="008F21D1">
                    <w:rPr>
                      <w:rFonts w:asciiTheme="minorHAnsi" w:hAnsiTheme="minorHAnsi" w:cstheme="minorHAnsi"/>
                      <w:sz w:val="20"/>
                      <w:lang w:val="es-ES"/>
                    </w:rPr>
                    <w:lastRenderedPageBreak/>
                    <w:t>Sí</w:t>
                  </w:r>
                </w:p>
              </w:tc>
              <w:tc>
                <w:tcPr>
                  <w:tcW w:w="1334" w:type="dxa"/>
                  <w:vAlign w:val="center"/>
                </w:tcPr>
                <w:p w14:paraId="050CB55A" w14:textId="5CB2C2E3" w:rsidR="00990339" w:rsidRPr="008F21D1" w:rsidRDefault="00990339" w:rsidP="00E00096">
                  <w:pPr>
                    <w:ind w:left="0"/>
                    <w:rPr>
                      <w:rFonts w:asciiTheme="minorHAnsi" w:hAnsiTheme="minorHAnsi" w:cstheme="minorHAnsi"/>
                      <w:sz w:val="20"/>
                      <w:lang w:val="es-ES"/>
                    </w:rPr>
                  </w:pPr>
                  <w:r w:rsidRPr="008F21D1">
                    <w:rPr>
                      <w:rFonts w:asciiTheme="minorHAnsi" w:hAnsiTheme="minorHAnsi" w:cstheme="minorHAnsi"/>
                      <w:sz w:val="20"/>
                      <w:lang w:val="es-ES"/>
                    </w:rPr>
                    <w:t>Eliminar</w:t>
                  </w:r>
                </w:p>
              </w:tc>
            </w:tr>
          </w:tbl>
          <w:p w14:paraId="6A6DEFC8" w14:textId="183BCFF1" w:rsidR="00990339" w:rsidRPr="008F21D1" w:rsidRDefault="00990339" w:rsidP="005814E6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val="es-ES"/>
              </w:rPr>
            </w:pPr>
          </w:p>
        </w:tc>
      </w:tr>
    </w:tbl>
    <w:p w14:paraId="704F9CE1" w14:textId="11949486" w:rsidR="00C731A5" w:rsidRDefault="00C731A5" w:rsidP="00277C81">
      <w:pPr>
        <w:rPr>
          <w:lang w:val="es-ES"/>
        </w:rPr>
      </w:pPr>
    </w:p>
    <w:p w14:paraId="0C12972C" w14:textId="77777777" w:rsidR="00FF03FC" w:rsidRDefault="00FF03FC" w:rsidP="00277C81">
      <w:pPr>
        <w:rPr>
          <w:lang w:val="es-ES"/>
        </w:rPr>
      </w:pPr>
    </w:p>
    <w:p w14:paraId="0492F0FD" w14:textId="77777777" w:rsidR="00751E0B" w:rsidRDefault="00751E0B" w:rsidP="00277C81">
      <w:pPr>
        <w:rPr>
          <w:lang w:val="es-ES"/>
        </w:rPr>
      </w:pPr>
    </w:p>
    <w:p w14:paraId="5598B605" w14:textId="4AEAB898" w:rsidR="00570BAB" w:rsidRPr="00B25617" w:rsidRDefault="00570BAB" w:rsidP="00570BAB">
      <w:pPr>
        <w:pStyle w:val="NumHeading3"/>
        <w:numPr>
          <w:ilvl w:val="0"/>
          <w:numId w:val="0"/>
        </w:numPr>
      </w:pPr>
      <w:bookmarkStart w:id="6" w:name="_Toc240293561"/>
      <w:r w:rsidRPr="00B25617">
        <w:t>Script de Pruebas</w:t>
      </w:r>
      <w:bookmarkEnd w:id="6"/>
    </w:p>
    <w:p w14:paraId="1B44E970" w14:textId="25940993" w:rsidR="00317BF4" w:rsidRPr="00B25617" w:rsidRDefault="00317BF4" w:rsidP="00277C81">
      <w:pPr>
        <w:rPr>
          <w:lang w:val="es-ES"/>
        </w:rPr>
      </w:pPr>
    </w:p>
    <w:tbl>
      <w:tblPr>
        <w:tblStyle w:val="Tabladecuadrcula4"/>
        <w:tblW w:w="10915" w:type="dxa"/>
        <w:tblInd w:w="-289" w:type="dxa"/>
        <w:tblLook w:val="04A0" w:firstRow="1" w:lastRow="0" w:firstColumn="1" w:lastColumn="0" w:noHBand="0" w:noVBand="1"/>
      </w:tblPr>
      <w:tblGrid>
        <w:gridCol w:w="1277"/>
        <w:gridCol w:w="1701"/>
        <w:gridCol w:w="4677"/>
        <w:gridCol w:w="3260"/>
      </w:tblGrid>
      <w:tr w:rsidR="00E36B9A" w14:paraId="0B2B28E6" w14:textId="77777777" w:rsidTr="00506C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651EB0A7" w14:textId="3E4DC231" w:rsidR="00E36B9A" w:rsidRPr="00B25617" w:rsidRDefault="00E36B9A" w:rsidP="00277C81">
            <w:pPr>
              <w:ind w:left="0"/>
              <w:rPr>
                <w:lang w:val="es-ES"/>
              </w:rPr>
            </w:pPr>
            <w:r w:rsidRPr="00B25617">
              <w:rPr>
                <w:lang w:val="es-ES"/>
              </w:rPr>
              <w:t>ID Prueba</w:t>
            </w:r>
          </w:p>
        </w:tc>
        <w:tc>
          <w:tcPr>
            <w:tcW w:w="1701" w:type="dxa"/>
          </w:tcPr>
          <w:p w14:paraId="656BD12E" w14:textId="7AE1AA9F" w:rsidR="00E36B9A" w:rsidRPr="00B25617" w:rsidRDefault="00E36B9A" w:rsidP="00277C81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25617">
              <w:rPr>
                <w:lang w:val="es-ES"/>
              </w:rPr>
              <w:t>Escenario</w:t>
            </w:r>
          </w:p>
        </w:tc>
        <w:tc>
          <w:tcPr>
            <w:tcW w:w="4677" w:type="dxa"/>
          </w:tcPr>
          <w:p w14:paraId="7444BBBB" w14:textId="3F565507" w:rsidR="00E36B9A" w:rsidRPr="00B25617" w:rsidRDefault="00E36B9A" w:rsidP="00277C81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25617">
              <w:rPr>
                <w:lang w:val="es-ES"/>
              </w:rPr>
              <w:t>Pasos de la Prueba</w:t>
            </w:r>
          </w:p>
        </w:tc>
        <w:tc>
          <w:tcPr>
            <w:tcW w:w="3260" w:type="dxa"/>
          </w:tcPr>
          <w:p w14:paraId="0BE2F5F7" w14:textId="42FEC97C" w:rsidR="00E36B9A" w:rsidRDefault="00E36B9A" w:rsidP="00277C81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25617">
              <w:rPr>
                <w:lang w:val="es-ES"/>
              </w:rPr>
              <w:t>Resultado Esperado</w:t>
            </w:r>
          </w:p>
        </w:tc>
      </w:tr>
      <w:tr w:rsidR="0045622F" w14:paraId="6D2B1AF2" w14:textId="77777777" w:rsidTr="00506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11CCA34C" w14:textId="2FD7ABFF" w:rsidR="0045622F" w:rsidRDefault="0045622F" w:rsidP="0045622F">
            <w:pPr>
              <w:ind w:left="0"/>
              <w:rPr>
                <w:lang w:val="es-ES"/>
              </w:rPr>
            </w:pPr>
            <w:r>
              <w:rPr>
                <w:lang w:val="es-ES"/>
              </w:rPr>
              <w:t>001</w:t>
            </w:r>
          </w:p>
        </w:tc>
        <w:tc>
          <w:tcPr>
            <w:tcW w:w="1701" w:type="dxa"/>
          </w:tcPr>
          <w:p w14:paraId="72A166BC" w14:textId="11AEF717" w:rsidR="0045622F" w:rsidRDefault="0045622F" w:rsidP="0045622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t>Captura de fecha de vencimiento para propósito obligatorio</w:t>
            </w:r>
          </w:p>
        </w:tc>
        <w:tc>
          <w:tcPr>
            <w:tcW w:w="4677" w:type="dxa"/>
          </w:tcPr>
          <w:p w14:paraId="6E893AE5" w14:textId="77777777" w:rsidR="0045622F" w:rsidRDefault="0045622F" w:rsidP="00312DBA">
            <w:pPr>
              <w:pStyle w:val="Prrafodelista"/>
              <w:numPr>
                <w:ilvl w:val="0"/>
                <w:numId w:val="4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Crear un reporte de cargos, </w:t>
            </w:r>
          </w:p>
          <w:p w14:paraId="0274B201" w14:textId="77777777" w:rsidR="0045622F" w:rsidRDefault="0045622F" w:rsidP="00312DBA">
            <w:pPr>
              <w:pStyle w:val="Prrafodelista"/>
              <w:numPr>
                <w:ilvl w:val="0"/>
                <w:numId w:val="4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seleccionar el propósito configurado como obligatorio, </w:t>
            </w:r>
          </w:p>
          <w:p w14:paraId="75E65EFB" w14:textId="77777777" w:rsidR="0045622F" w:rsidRDefault="0045622F" w:rsidP="00312DBA">
            <w:pPr>
              <w:pStyle w:val="Prrafodelista"/>
              <w:numPr>
                <w:ilvl w:val="0"/>
                <w:numId w:val="4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capturar una fecha de vencimiento válida</w:t>
            </w:r>
          </w:p>
          <w:p w14:paraId="34EF291E" w14:textId="35D9B8AE" w:rsidR="0045622F" w:rsidRPr="00312DBA" w:rsidRDefault="0045622F" w:rsidP="00312DBA">
            <w:pPr>
              <w:pStyle w:val="Prrafodelista"/>
              <w:numPr>
                <w:ilvl w:val="0"/>
                <w:numId w:val="4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t xml:space="preserve">guardar </w:t>
            </w:r>
            <w:r>
              <w:t xml:space="preserve">y </w:t>
            </w:r>
            <w:r>
              <w:t>enviar el reporte.</w:t>
            </w:r>
          </w:p>
        </w:tc>
        <w:tc>
          <w:tcPr>
            <w:tcW w:w="3260" w:type="dxa"/>
          </w:tcPr>
          <w:p w14:paraId="56093040" w14:textId="7068E879" w:rsidR="0045622F" w:rsidRDefault="00CD2A1C" w:rsidP="0045622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t>El sistema permite guardar o enviar el reporte y conserva la fecha de vencimiento capturada.</w:t>
            </w:r>
          </w:p>
        </w:tc>
      </w:tr>
      <w:tr w:rsidR="0045622F" w14:paraId="0E557CAF" w14:textId="77777777" w:rsidTr="00506CBF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29B5B3CC" w14:textId="5ABA71BA" w:rsidR="0045622F" w:rsidRDefault="0045622F" w:rsidP="0045622F">
            <w:pPr>
              <w:ind w:left="0"/>
              <w:rPr>
                <w:lang w:val="es-ES"/>
              </w:rPr>
            </w:pPr>
            <w:r>
              <w:rPr>
                <w:lang w:val="es-ES"/>
              </w:rPr>
              <w:t>002</w:t>
            </w:r>
          </w:p>
        </w:tc>
        <w:tc>
          <w:tcPr>
            <w:tcW w:w="1701" w:type="dxa"/>
          </w:tcPr>
          <w:p w14:paraId="3ABF5294" w14:textId="6F66B146" w:rsidR="0045622F" w:rsidRDefault="007B6EC6" w:rsidP="0045622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Bloqueo por omisión de fecha en propósito obligatorio</w:t>
            </w:r>
          </w:p>
        </w:tc>
        <w:tc>
          <w:tcPr>
            <w:tcW w:w="4677" w:type="dxa"/>
          </w:tcPr>
          <w:p w14:paraId="02E639D9" w14:textId="77777777" w:rsidR="00312DBA" w:rsidRPr="00312DBA" w:rsidRDefault="00312DBA" w:rsidP="00312DBA">
            <w:pPr>
              <w:pStyle w:val="Prrafodelista"/>
              <w:numPr>
                <w:ilvl w:val="0"/>
                <w:numId w:val="4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Crear un reporte de cargos,</w:t>
            </w:r>
          </w:p>
          <w:p w14:paraId="1B863C95" w14:textId="77777777" w:rsidR="00312DBA" w:rsidRPr="00312DBA" w:rsidRDefault="00312DBA" w:rsidP="00312DBA">
            <w:pPr>
              <w:pStyle w:val="Prrafodelista"/>
              <w:numPr>
                <w:ilvl w:val="0"/>
                <w:numId w:val="4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seleccionar el propósito obligatorio</w:t>
            </w:r>
          </w:p>
          <w:p w14:paraId="032B02D8" w14:textId="77777777" w:rsidR="00312DBA" w:rsidRPr="00312DBA" w:rsidRDefault="00312DBA" w:rsidP="00312DBA">
            <w:pPr>
              <w:pStyle w:val="Prrafodelista"/>
              <w:numPr>
                <w:ilvl w:val="0"/>
                <w:numId w:val="4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dejar vacía la fecha de vencimiento</w:t>
            </w:r>
          </w:p>
          <w:p w14:paraId="58CFDDD1" w14:textId="45164A3E" w:rsidR="0045622F" w:rsidRPr="00312DBA" w:rsidRDefault="00312DBA" w:rsidP="00312DBA">
            <w:pPr>
              <w:pStyle w:val="Prrafodelista"/>
              <w:numPr>
                <w:ilvl w:val="0"/>
                <w:numId w:val="4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 xml:space="preserve"> al intentar guardar, enviar o continuar el flujo.</w:t>
            </w:r>
          </w:p>
        </w:tc>
        <w:tc>
          <w:tcPr>
            <w:tcW w:w="3260" w:type="dxa"/>
          </w:tcPr>
          <w:p w14:paraId="397D83E7" w14:textId="04F5EFC6" w:rsidR="0045622F" w:rsidRDefault="0038189B" w:rsidP="0045622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t>El sistema impide continuar y muestra un mensaje indicando que la fecha de vencimiento de pago es obligatoria para el propósito seleccionado.</w:t>
            </w:r>
          </w:p>
        </w:tc>
      </w:tr>
      <w:tr w:rsidR="007F13ED" w14:paraId="1D24B4E0" w14:textId="77777777" w:rsidTr="00506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009CEC64" w14:textId="25BC4F29" w:rsidR="007F13ED" w:rsidRDefault="007F13ED" w:rsidP="007F13ED">
            <w:pPr>
              <w:ind w:left="0"/>
              <w:rPr>
                <w:lang w:val="es-ES"/>
              </w:rPr>
            </w:pPr>
            <w:r>
              <w:rPr>
                <w:lang w:val="es-ES"/>
              </w:rPr>
              <w:t>003</w:t>
            </w:r>
          </w:p>
        </w:tc>
        <w:tc>
          <w:tcPr>
            <w:tcW w:w="1701" w:type="dxa"/>
          </w:tcPr>
          <w:p w14:paraId="1F256F41" w14:textId="67800AEE" w:rsidR="007F13ED" w:rsidRDefault="007F13ED" w:rsidP="007F13E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t>Captura sin fecha para propósito opcional</w:t>
            </w:r>
          </w:p>
        </w:tc>
        <w:tc>
          <w:tcPr>
            <w:tcW w:w="4677" w:type="dxa"/>
          </w:tcPr>
          <w:p w14:paraId="41E6530F" w14:textId="77777777" w:rsidR="007F13ED" w:rsidRPr="007F13ED" w:rsidRDefault="007F13ED" w:rsidP="007F13ED">
            <w:pPr>
              <w:pStyle w:val="Prrafodelista"/>
              <w:numPr>
                <w:ilvl w:val="0"/>
                <w:numId w:val="4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t>Crear un reporte de cargos,</w:t>
            </w:r>
          </w:p>
          <w:p w14:paraId="050E928D" w14:textId="77777777" w:rsidR="007F13ED" w:rsidRPr="007F13ED" w:rsidRDefault="007F13ED" w:rsidP="007F13ED">
            <w:pPr>
              <w:pStyle w:val="Prrafodelista"/>
              <w:numPr>
                <w:ilvl w:val="0"/>
                <w:numId w:val="4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t xml:space="preserve"> seleccionar el propósito opcional</w:t>
            </w:r>
          </w:p>
          <w:p w14:paraId="41C5BEC9" w14:textId="77777777" w:rsidR="007F13ED" w:rsidRPr="007F13ED" w:rsidRDefault="007F13ED" w:rsidP="007F13ED">
            <w:pPr>
              <w:pStyle w:val="Prrafodelista"/>
              <w:numPr>
                <w:ilvl w:val="0"/>
                <w:numId w:val="4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t>dejar vacía la fecha de vencimiento</w:t>
            </w:r>
          </w:p>
          <w:p w14:paraId="7A29C98F" w14:textId="16512359" w:rsidR="007F13ED" w:rsidRPr="007F13ED" w:rsidRDefault="007F13ED" w:rsidP="007F13ED">
            <w:pPr>
              <w:pStyle w:val="Prrafodelista"/>
              <w:numPr>
                <w:ilvl w:val="0"/>
                <w:numId w:val="4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t xml:space="preserve"> guardar o enviar el reporte.</w:t>
            </w:r>
          </w:p>
        </w:tc>
        <w:tc>
          <w:tcPr>
            <w:tcW w:w="3260" w:type="dxa"/>
          </w:tcPr>
          <w:p w14:paraId="30265A17" w14:textId="06B8CE10" w:rsidR="007F13ED" w:rsidRDefault="007F13ED" w:rsidP="007F13ED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t>El sistema permite continuar sin solicitar la fecha de vencimiento manual y mantiene el comportamiento estándar definido para el vencimiento.</w:t>
            </w:r>
          </w:p>
        </w:tc>
      </w:tr>
      <w:tr w:rsidR="00DC7A1E" w14:paraId="65059A68" w14:textId="77777777" w:rsidTr="00506CBF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209E557D" w14:textId="18E672D8" w:rsidR="00DC7A1E" w:rsidRDefault="00550AA2" w:rsidP="00DC7A1E">
            <w:pPr>
              <w:ind w:left="0"/>
              <w:rPr>
                <w:lang w:val="es-ES"/>
              </w:rPr>
            </w:pPr>
            <w:r>
              <w:rPr>
                <w:lang w:val="es-ES"/>
              </w:rPr>
              <w:t>004</w:t>
            </w:r>
          </w:p>
        </w:tc>
        <w:tc>
          <w:tcPr>
            <w:tcW w:w="1701" w:type="dxa"/>
          </w:tcPr>
          <w:p w14:paraId="754252A8" w14:textId="74E2E417" w:rsidR="00DC7A1E" w:rsidRDefault="00DC7A1E" w:rsidP="00DC7A1E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Persistencia de la fecha capturada</w:t>
            </w:r>
          </w:p>
        </w:tc>
        <w:tc>
          <w:tcPr>
            <w:tcW w:w="4677" w:type="dxa"/>
          </w:tcPr>
          <w:p w14:paraId="10845B35" w14:textId="77777777" w:rsidR="00DC7A1E" w:rsidRDefault="00DC7A1E" w:rsidP="00DC7A1E">
            <w:pPr>
              <w:pStyle w:val="Prrafodelista"/>
              <w:numPr>
                <w:ilvl w:val="0"/>
                <w:numId w:val="4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un reporte de cargos</w:t>
            </w:r>
          </w:p>
          <w:p w14:paraId="508FF6E8" w14:textId="77777777" w:rsidR="00DC7A1E" w:rsidRDefault="00DC7A1E" w:rsidP="00DC7A1E">
            <w:pPr>
              <w:pStyle w:val="Prrafodelista"/>
              <w:numPr>
                <w:ilvl w:val="0"/>
                <w:numId w:val="4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seleccionar el propósito opcional</w:t>
            </w:r>
          </w:p>
          <w:p w14:paraId="3C8E0D37" w14:textId="77777777" w:rsidR="00DC7A1E" w:rsidRDefault="00DC7A1E" w:rsidP="00DC7A1E">
            <w:pPr>
              <w:pStyle w:val="Prrafodelista"/>
              <w:numPr>
                <w:ilvl w:val="0"/>
                <w:numId w:val="4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llenar </w:t>
            </w:r>
            <w:r>
              <w:t>la fecha de vencimiento</w:t>
            </w:r>
          </w:p>
          <w:p w14:paraId="0C69E45B" w14:textId="483682A6" w:rsidR="00DC7A1E" w:rsidRDefault="00DC7A1E" w:rsidP="00DC7A1E">
            <w:pPr>
              <w:pStyle w:val="Prrafodelista"/>
              <w:numPr>
                <w:ilvl w:val="0"/>
                <w:numId w:val="4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guardar o enviar el reporte.</w:t>
            </w:r>
          </w:p>
        </w:tc>
        <w:tc>
          <w:tcPr>
            <w:tcW w:w="3260" w:type="dxa"/>
          </w:tcPr>
          <w:p w14:paraId="71FE5ADE" w14:textId="77777777" w:rsidR="00DC7A1E" w:rsidRDefault="004F17E8" w:rsidP="00DC7A1E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permite guardar o enviar el reporte y conserva la fecha de vencimiento capturada.</w:t>
            </w:r>
          </w:p>
          <w:p w14:paraId="556A2B22" w14:textId="141B2344" w:rsidR="00550AA2" w:rsidRDefault="00550AA2" w:rsidP="00DC7A1E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Una vez aprobado la fecha de vencimiento persiste y se despliega en la propuesta de pagos</w:t>
            </w:r>
          </w:p>
        </w:tc>
      </w:tr>
    </w:tbl>
    <w:p w14:paraId="1B6919B8" w14:textId="77777777" w:rsidR="005336E0" w:rsidRDefault="005336E0" w:rsidP="00E62C52">
      <w:pPr>
        <w:ind w:left="0"/>
        <w:rPr>
          <w:lang w:val="es-ES"/>
        </w:rPr>
      </w:pPr>
    </w:p>
    <w:p w14:paraId="2FD6314E" w14:textId="77777777" w:rsidR="009A682B" w:rsidRDefault="009A682B" w:rsidP="00E62C52">
      <w:pPr>
        <w:ind w:left="0"/>
        <w:rPr>
          <w:lang w:val="es-ES"/>
        </w:rPr>
      </w:pPr>
    </w:p>
    <w:p w14:paraId="22AB70D8" w14:textId="77777777" w:rsidR="009A682B" w:rsidRDefault="009A682B" w:rsidP="00E62C52">
      <w:pPr>
        <w:ind w:left="0"/>
        <w:rPr>
          <w:lang w:val="es-ES"/>
        </w:rPr>
      </w:pPr>
    </w:p>
    <w:p w14:paraId="7A0F84A2" w14:textId="77777777" w:rsidR="009A682B" w:rsidRDefault="009A682B" w:rsidP="00E62C52">
      <w:pPr>
        <w:ind w:left="0"/>
        <w:rPr>
          <w:lang w:val="es-ES"/>
        </w:rPr>
      </w:pPr>
    </w:p>
    <w:p w14:paraId="1556FD5F" w14:textId="77777777" w:rsidR="009A682B" w:rsidRDefault="009A682B" w:rsidP="00E62C52">
      <w:pPr>
        <w:ind w:left="0"/>
        <w:rPr>
          <w:lang w:val="es-ES"/>
        </w:rPr>
      </w:pPr>
    </w:p>
    <w:p w14:paraId="3E593B75" w14:textId="5ECD3B2C" w:rsidR="009A682B" w:rsidRPr="00E92058" w:rsidRDefault="00642DEF" w:rsidP="009A682B">
      <w:pPr>
        <w:pStyle w:val="NumHeading2"/>
        <w:numPr>
          <w:ilvl w:val="0"/>
          <w:numId w:val="0"/>
        </w:numPr>
      </w:pPr>
      <w:r>
        <w:lastRenderedPageBreak/>
        <w:t xml:space="preserve">Visualizar </w:t>
      </w:r>
      <w:r w:rsidR="009A682B">
        <w:t xml:space="preserve">Fecha de vencimiento </w:t>
      </w:r>
      <w:r>
        <w:t>en propuesta de Pagos</w:t>
      </w:r>
    </w:p>
    <w:p w14:paraId="004ADF49" w14:textId="77777777" w:rsidR="009A682B" w:rsidRDefault="009A682B" w:rsidP="009A682B">
      <w:pPr>
        <w:rPr>
          <w:lang w:val="es-ES"/>
        </w:rPr>
      </w:pPr>
    </w:p>
    <w:tbl>
      <w:tblPr>
        <w:tblStyle w:val="Tablaprofesional"/>
        <w:tblW w:w="10915" w:type="dxa"/>
        <w:jc w:val="center"/>
        <w:tblLook w:val="04A0" w:firstRow="1" w:lastRow="0" w:firstColumn="1" w:lastColumn="0" w:noHBand="0" w:noVBand="1"/>
      </w:tblPr>
      <w:tblGrid>
        <w:gridCol w:w="1552"/>
        <w:gridCol w:w="1842"/>
        <w:gridCol w:w="7521"/>
      </w:tblGrid>
      <w:tr w:rsidR="009A682B" w14:paraId="61A80158" w14:textId="77777777" w:rsidTr="00A257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  <w:jc w:val="center"/>
        </w:trPr>
        <w:tc>
          <w:tcPr>
            <w:tcW w:w="1552" w:type="dxa"/>
          </w:tcPr>
          <w:p w14:paraId="53649696" w14:textId="77777777" w:rsidR="009A682B" w:rsidRPr="00706E9E" w:rsidRDefault="009A682B" w:rsidP="00A25769">
            <w:pPr>
              <w:ind w:left="0"/>
              <w:rPr>
                <w:lang w:val="es-ES"/>
              </w:rPr>
            </w:pPr>
            <w:r w:rsidRPr="00706E9E">
              <w:rPr>
                <w:lang w:val="es-ES"/>
              </w:rPr>
              <w:t xml:space="preserve">ID </w:t>
            </w:r>
            <w:proofErr w:type="spellStart"/>
            <w:r w:rsidRPr="00706E9E">
              <w:rPr>
                <w:lang w:val="es-ES"/>
              </w:rPr>
              <w:t>AzDevOps</w:t>
            </w:r>
            <w:proofErr w:type="spellEnd"/>
          </w:p>
        </w:tc>
        <w:tc>
          <w:tcPr>
            <w:tcW w:w="1842" w:type="dxa"/>
          </w:tcPr>
          <w:p w14:paraId="54F1D2A2" w14:textId="77777777" w:rsidR="009A682B" w:rsidRPr="00706E9E" w:rsidRDefault="009A682B" w:rsidP="00A25769">
            <w:pPr>
              <w:ind w:left="0"/>
              <w:rPr>
                <w:lang w:val="es-ES"/>
              </w:rPr>
            </w:pPr>
            <w:r w:rsidRPr="00706E9E">
              <w:rPr>
                <w:lang w:val="es-ES"/>
              </w:rPr>
              <w:t>HU Precedente</w:t>
            </w:r>
          </w:p>
        </w:tc>
        <w:tc>
          <w:tcPr>
            <w:tcW w:w="7521" w:type="dxa"/>
          </w:tcPr>
          <w:p w14:paraId="5C2A666B" w14:textId="77777777" w:rsidR="009A682B" w:rsidRPr="00706E9E" w:rsidRDefault="009A682B" w:rsidP="00A25769">
            <w:pPr>
              <w:ind w:left="0"/>
              <w:rPr>
                <w:lang w:val="es-ES"/>
              </w:rPr>
            </w:pPr>
            <w:r w:rsidRPr="00706E9E">
              <w:rPr>
                <w:lang w:val="es-ES"/>
              </w:rPr>
              <w:t>Historia de Usuario</w:t>
            </w:r>
          </w:p>
        </w:tc>
      </w:tr>
      <w:tr w:rsidR="009A682B" w14:paraId="48970B44" w14:textId="77777777" w:rsidTr="00A25769">
        <w:trPr>
          <w:trHeight w:val="539"/>
          <w:jc w:val="center"/>
        </w:trPr>
        <w:tc>
          <w:tcPr>
            <w:tcW w:w="1552" w:type="dxa"/>
          </w:tcPr>
          <w:p w14:paraId="05486B15" w14:textId="77777777" w:rsidR="009A682B" w:rsidRDefault="009A682B" w:rsidP="00A25769">
            <w:pPr>
              <w:ind w:left="0"/>
              <w:rPr>
                <w:lang w:val="es-ES"/>
              </w:rPr>
            </w:pPr>
          </w:p>
        </w:tc>
        <w:tc>
          <w:tcPr>
            <w:tcW w:w="1842" w:type="dxa"/>
          </w:tcPr>
          <w:p w14:paraId="4640BD80" w14:textId="77777777" w:rsidR="009A682B" w:rsidRDefault="009A682B" w:rsidP="00A25769">
            <w:pPr>
              <w:ind w:left="0"/>
              <w:rPr>
                <w:lang w:val="es-ES"/>
              </w:rPr>
            </w:pPr>
          </w:p>
        </w:tc>
        <w:tc>
          <w:tcPr>
            <w:tcW w:w="7521" w:type="dxa"/>
          </w:tcPr>
          <w:p w14:paraId="3CB2AC2B" w14:textId="77777777" w:rsidR="009A682B" w:rsidRDefault="009A682B" w:rsidP="00A25769">
            <w:pPr>
              <w:ind w:left="0"/>
              <w:rPr>
                <w:lang w:val="es-ES"/>
              </w:rPr>
            </w:pPr>
            <w:r w:rsidRPr="006E23E7">
              <w:rPr>
                <w:b/>
                <w:bCs/>
                <w:u w:val="single"/>
                <w:lang w:val="es-ES"/>
              </w:rPr>
              <w:t>Usuario</w:t>
            </w:r>
            <w:r>
              <w:rPr>
                <w:lang w:val="es-ES"/>
              </w:rPr>
              <w:t>: Equipo Principal</w:t>
            </w:r>
          </w:p>
          <w:p w14:paraId="42360ACC" w14:textId="53AD7DEF" w:rsidR="00642DEF" w:rsidRDefault="009A682B" w:rsidP="00A25769">
            <w:pPr>
              <w:ind w:left="0"/>
              <w:rPr>
                <w:lang w:val="es-ES"/>
              </w:rPr>
            </w:pPr>
            <w:r w:rsidRPr="006E23E7">
              <w:rPr>
                <w:b/>
                <w:bCs/>
                <w:u w:val="single"/>
                <w:lang w:val="es-ES"/>
              </w:rPr>
              <w:t>Requerimiento</w:t>
            </w:r>
            <w:r>
              <w:rPr>
                <w:lang w:val="es-ES"/>
              </w:rPr>
              <w:t xml:space="preserve">: Al </w:t>
            </w:r>
            <w:r w:rsidR="00642DEF">
              <w:rPr>
                <w:lang w:val="es-ES"/>
              </w:rPr>
              <w:t xml:space="preserve">generar una propuesta de </w:t>
            </w:r>
            <w:r w:rsidR="00CA17AB">
              <w:rPr>
                <w:lang w:val="es-ES"/>
              </w:rPr>
              <w:t>pagos se visualiza</w:t>
            </w:r>
            <w:r w:rsidR="009F7F9D">
              <w:rPr>
                <w:lang w:val="es-ES"/>
              </w:rPr>
              <w:t xml:space="preserve"> para los reportes de cargos la fecha de vencimiento capturada</w:t>
            </w:r>
            <w:r>
              <w:rPr>
                <w:lang w:val="es-ES"/>
              </w:rPr>
              <w:t xml:space="preserve"> </w:t>
            </w:r>
          </w:p>
          <w:p w14:paraId="34FD7ABA" w14:textId="1E33B107" w:rsidR="009A682B" w:rsidRPr="00DF6F44" w:rsidRDefault="009A682B" w:rsidP="00A25769">
            <w:pPr>
              <w:ind w:left="0"/>
            </w:pPr>
            <w:r w:rsidRPr="006E23E7">
              <w:rPr>
                <w:b/>
                <w:bCs/>
                <w:u w:val="single"/>
                <w:lang w:val="es-ES"/>
              </w:rPr>
              <w:t>Justificación</w:t>
            </w:r>
            <w:r>
              <w:rPr>
                <w:lang w:val="es-ES"/>
              </w:rPr>
              <w:t xml:space="preserve">: </w:t>
            </w:r>
            <w:r w:rsidR="000F3A28">
              <w:rPr>
                <w:lang w:val="es-ES"/>
              </w:rPr>
              <w:t>al ejecutar una propuesta de pagos se pueda priorizar los reportes de pagos con</w:t>
            </w:r>
            <w:r w:rsidR="00847C0C">
              <w:rPr>
                <w:lang w:val="es-ES"/>
              </w:rPr>
              <w:t xml:space="preserve"> fecha de vencimiento </w:t>
            </w:r>
          </w:p>
          <w:p w14:paraId="7B5A0C4E" w14:textId="77777777" w:rsidR="009A682B" w:rsidRPr="00DF6F44" w:rsidRDefault="009A682B" w:rsidP="00A25769">
            <w:pPr>
              <w:ind w:left="0"/>
            </w:pPr>
          </w:p>
        </w:tc>
      </w:tr>
    </w:tbl>
    <w:p w14:paraId="6597FE27" w14:textId="77777777" w:rsidR="009A682B" w:rsidRDefault="009A682B" w:rsidP="009A682B">
      <w:pPr>
        <w:rPr>
          <w:lang w:val="es-ES"/>
        </w:rPr>
      </w:pPr>
    </w:p>
    <w:p w14:paraId="12FDFED4" w14:textId="77777777" w:rsidR="009A682B" w:rsidRDefault="009A682B" w:rsidP="009A682B">
      <w:pPr>
        <w:pStyle w:val="NumHeading3"/>
        <w:numPr>
          <w:ilvl w:val="0"/>
          <w:numId w:val="0"/>
        </w:numPr>
      </w:pPr>
      <w:r w:rsidRPr="00706E9E">
        <w:t>Especificación del Requerimiento</w:t>
      </w:r>
    </w:p>
    <w:p w14:paraId="5CE124E8" w14:textId="747E12C7" w:rsidR="009A682B" w:rsidRPr="00556297" w:rsidRDefault="009A682B" w:rsidP="00556297">
      <w:r>
        <w:t xml:space="preserve">El usuario puede </w:t>
      </w:r>
      <w:r w:rsidR="00847C0C">
        <w:t xml:space="preserve">visualizar la </w:t>
      </w:r>
      <w:r w:rsidR="002E1126">
        <w:t>fecha de vencimiento registrada en los reportes de cargos</w:t>
      </w:r>
      <w:r w:rsidR="00556297">
        <w:t xml:space="preserve">, al ejecutar la propuesta de pagos se puede filtrar por la fecha de </w:t>
      </w:r>
      <w:r w:rsidR="006F5639">
        <w:t xml:space="preserve">vencimiento </w:t>
      </w:r>
    </w:p>
    <w:p w14:paraId="4451CF58" w14:textId="304060D9" w:rsidR="009A682B" w:rsidRDefault="009C471F" w:rsidP="009A682B">
      <w:pPr>
        <w:rPr>
          <w:b/>
          <w:bCs/>
          <w:sz w:val="28"/>
          <w:szCs w:val="28"/>
        </w:rPr>
      </w:pPr>
      <w:r w:rsidRPr="00AF76F1">
        <w:drawing>
          <wp:inline distT="0" distB="0" distL="0" distR="0" wp14:anchorId="30D01F21" wp14:editId="3B46F49A">
            <wp:extent cx="5612130" cy="3000375"/>
            <wp:effectExtent l="0" t="0" r="7620" b="9525"/>
            <wp:docPr id="30717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74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2E80" w14:textId="77777777" w:rsidR="009A682B" w:rsidRPr="00776004" w:rsidRDefault="009A682B" w:rsidP="009A682B">
      <w:pPr>
        <w:rPr>
          <w:b/>
          <w:bCs/>
          <w:sz w:val="28"/>
          <w:szCs w:val="28"/>
        </w:rPr>
      </w:pPr>
    </w:p>
    <w:p w14:paraId="49E09B92" w14:textId="77777777" w:rsidR="009A682B" w:rsidRDefault="009A682B" w:rsidP="009A682B"/>
    <w:p w14:paraId="5238F6F7" w14:textId="475C4FC8" w:rsidR="009A682B" w:rsidRPr="00A82C82" w:rsidRDefault="009C471F" w:rsidP="009A682B">
      <w:pPr>
        <w:pStyle w:val="NumHeading3"/>
        <w:numPr>
          <w:ilvl w:val="0"/>
          <w:numId w:val="0"/>
        </w:numPr>
      </w:pPr>
      <w:r>
        <w:t>E</w:t>
      </w:r>
      <w:r w:rsidR="009A682B" w:rsidRPr="00A82C82">
        <w:t>ntidades de Datos</w:t>
      </w:r>
    </w:p>
    <w:p w14:paraId="6E6732BA" w14:textId="77777777" w:rsidR="009A682B" w:rsidRPr="00A82C82" w:rsidRDefault="009A682B" w:rsidP="009A682B">
      <w:pPr>
        <w:rPr>
          <w:lang w:val="es-ES"/>
        </w:rPr>
      </w:pPr>
    </w:p>
    <w:tbl>
      <w:tblPr>
        <w:tblStyle w:val="Tabladecuadrcula4"/>
        <w:tblW w:w="10915" w:type="dxa"/>
        <w:tblInd w:w="-289" w:type="dxa"/>
        <w:tblLook w:val="04A0" w:firstRow="1" w:lastRow="0" w:firstColumn="1" w:lastColumn="0" w:noHBand="0" w:noVBand="1"/>
      </w:tblPr>
      <w:tblGrid>
        <w:gridCol w:w="3545"/>
        <w:gridCol w:w="3402"/>
        <w:gridCol w:w="3968"/>
      </w:tblGrid>
      <w:tr w:rsidR="009A682B" w14:paraId="28B0695A" w14:textId="77777777" w:rsidTr="00A257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5" w:type="dxa"/>
          </w:tcPr>
          <w:p w14:paraId="0811F0FA" w14:textId="77777777" w:rsidR="009A682B" w:rsidRPr="00A82C82" w:rsidRDefault="009A682B" w:rsidP="00A25769">
            <w:pPr>
              <w:ind w:left="0"/>
              <w:rPr>
                <w:lang w:val="es-ES"/>
              </w:rPr>
            </w:pPr>
            <w:r w:rsidRPr="00A82C82">
              <w:rPr>
                <w:lang w:val="es-ES"/>
              </w:rPr>
              <w:t>Entidad Existente</w:t>
            </w:r>
          </w:p>
        </w:tc>
        <w:tc>
          <w:tcPr>
            <w:tcW w:w="3402" w:type="dxa"/>
          </w:tcPr>
          <w:p w14:paraId="33564D69" w14:textId="77777777" w:rsidR="009A682B" w:rsidRPr="00A82C82" w:rsidRDefault="009A682B" w:rsidP="00A25769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A82C82">
              <w:rPr>
                <w:lang w:val="es-ES"/>
              </w:rPr>
              <w:t>Nombre de la Entidad</w:t>
            </w:r>
          </w:p>
        </w:tc>
        <w:tc>
          <w:tcPr>
            <w:tcW w:w="3968" w:type="dxa"/>
          </w:tcPr>
          <w:p w14:paraId="10E47D87" w14:textId="77777777" w:rsidR="009A682B" w:rsidRDefault="009A682B" w:rsidP="00A25769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A82C82">
              <w:rPr>
                <w:lang w:val="es-ES"/>
              </w:rPr>
              <w:t>Campos Requeridos</w:t>
            </w:r>
          </w:p>
        </w:tc>
      </w:tr>
      <w:tr w:rsidR="009A682B" w14:paraId="202A7F1A" w14:textId="77777777" w:rsidTr="00A25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5" w:type="dxa"/>
          </w:tcPr>
          <w:p w14:paraId="12C67C36" w14:textId="07B4AAB2" w:rsidR="009A682B" w:rsidRDefault="009C471F" w:rsidP="00A25769">
            <w:pPr>
              <w:ind w:left="0"/>
              <w:rPr>
                <w:lang w:val="es-ES"/>
              </w:rPr>
            </w:pPr>
            <w:r>
              <w:rPr>
                <w:lang w:val="es-ES"/>
              </w:rPr>
              <w:t>N/A</w:t>
            </w:r>
          </w:p>
        </w:tc>
        <w:tc>
          <w:tcPr>
            <w:tcW w:w="3402" w:type="dxa"/>
          </w:tcPr>
          <w:p w14:paraId="6397E747" w14:textId="50E37B18" w:rsidR="009A682B" w:rsidRDefault="009A682B" w:rsidP="00A2576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3968" w:type="dxa"/>
          </w:tcPr>
          <w:p w14:paraId="55906975" w14:textId="09ACB1D3" w:rsidR="009A682B" w:rsidRDefault="009A682B" w:rsidP="00A2576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195ADADE" w14:textId="77777777" w:rsidR="009A682B" w:rsidRDefault="009A682B" w:rsidP="009A682B">
      <w:pPr>
        <w:rPr>
          <w:lang w:val="es-ES"/>
        </w:rPr>
      </w:pPr>
    </w:p>
    <w:p w14:paraId="00E93BAE" w14:textId="77777777" w:rsidR="00A85875" w:rsidRDefault="00A85875" w:rsidP="009A682B">
      <w:pPr>
        <w:rPr>
          <w:lang w:val="es-ES"/>
        </w:rPr>
      </w:pPr>
    </w:p>
    <w:p w14:paraId="4D8B48FE" w14:textId="77777777" w:rsidR="009A682B" w:rsidRDefault="009A682B" w:rsidP="009A682B">
      <w:pPr>
        <w:pStyle w:val="NumHeading3"/>
        <w:numPr>
          <w:ilvl w:val="0"/>
          <w:numId w:val="0"/>
        </w:numPr>
      </w:pPr>
      <w:r w:rsidRPr="00A82C82">
        <w:lastRenderedPageBreak/>
        <w:t>Privilegios de Seguridad</w:t>
      </w:r>
    </w:p>
    <w:p w14:paraId="737C2A03" w14:textId="77777777" w:rsidR="009A682B" w:rsidRDefault="009A682B" w:rsidP="009A682B">
      <w:pPr>
        <w:rPr>
          <w:lang w:val="es-ES"/>
        </w:rPr>
      </w:pPr>
    </w:p>
    <w:tbl>
      <w:tblPr>
        <w:tblStyle w:val="Tabladecuadrcula4"/>
        <w:tblW w:w="10890" w:type="dxa"/>
        <w:jc w:val="center"/>
        <w:tblLook w:val="04A0" w:firstRow="1" w:lastRow="0" w:firstColumn="1" w:lastColumn="0" w:noHBand="0" w:noVBand="1"/>
      </w:tblPr>
      <w:tblGrid>
        <w:gridCol w:w="3964"/>
        <w:gridCol w:w="4820"/>
        <w:gridCol w:w="2106"/>
      </w:tblGrid>
      <w:tr w:rsidR="009A682B" w14:paraId="0EBE6BD9" w14:textId="77777777" w:rsidTr="00A257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7D64AAF3" w14:textId="77777777" w:rsidR="009A682B" w:rsidRPr="00A82C82" w:rsidRDefault="009A682B" w:rsidP="00A25769">
            <w:pPr>
              <w:ind w:left="0"/>
              <w:rPr>
                <w:lang w:val="es-ES"/>
              </w:rPr>
            </w:pPr>
            <w:r w:rsidRPr="00A82C82">
              <w:rPr>
                <w:lang w:val="es-ES"/>
              </w:rPr>
              <w:t>Formulario / Función / Reporte</w:t>
            </w:r>
          </w:p>
        </w:tc>
        <w:tc>
          <w:tcPr>
            <w:tcW w:w="4820" w:type="dxa"/>
          </w:tcPr>
          <w:p w14:paraId="19FF21D8" w14:textId="77777777" w:rsidR="009A682B" w:rsidRPr="00A82C82" w:rsidRDefault="009A682B" w:rsidP="00A25769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A82C82">
              <w:rPr>
                <w:lang w:val="es-ES"/>
              </w:rPr>
              <w:t>Nombre del Privilegio</w:t>
            </w:r>
          </w:p>
        </w:tc>
        <w:tc>
          <w:tcPr>
            <w:tcW w:w="2106" w:type="dxa"/>
          </w:tcPr>
          <w:p w14:paraId="6BC20ECB" w14:textId="77777777" w:rsidR="009A682B" w:rsidRPr="00A82C82" w:rsidRDefault="009A682B" w:rsidP="00A25769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A82C82">
              <w:rPr>
                <w:lang w:val="es-ES"/>
              </w:rPr>
              <w:t>Permisos</w:t>
            </w:r>
          </w:p>
        </w:tc>
      </w:tr>
      <w:tr w:rsidR="009A682B" w14:paraId="76CB2E19" w14:textId="77777777" w:rsidTr="00A25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3A3C1F1A" w14:textId="78EFB15C" w:rsidR="009A682B" w:rsidRDefault="00A85875" w:rsidP="00A25769">
            <w:pPr>
              <w:ind w:left="0"/>
              <w:rPr>
                <w:lang w:val="es-ES"/>
              </w:rPr>
            </w:pPr>
            <w:r>
              <w:rPr>
                <w:lang w:val="es-ES"/>
              </w:rPr>
              <w:t>N/A</w:t>
            </w:r>
          </w:p>
        </w:tc>
        <w:tc>
          <w:tcPr>
            <w:tcW w:w="4820" w:type="dxa"/>
          </w:tcPr>
          <w:p w14:paraId="2F81F5EC" w14:textId="77777777" w:rsidR="009A682B" w:rsidRDefault="009A682B" w:rsidP="00A25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6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46"/>
              <w:gridCol w:w="1334"/>
            </w:tblGrid>
            <w:tr w:rsidR="009A682B" w:rsidRPr="008F21D1" w14:paraId="037B9D93" w14:textId="77777777" w:rsidTr="00A25769">
              <w:trPr>
                <w:trHeight w:val="77"/>
              </w:trPr>
              <w:tc>
                <w:tcPr>
                  <w:tcW w:w="546" w:type="dxa"/>
                  <w:vAlign w:val="center"/>
                </w:tcPr>
                <w:p w14:paraId="27C43188" w14:textId="77777777" w:rsidR="009A682B" w:rsidRPr="008F21D1" w:rsidRDefault="009A682B" w:rsidP="00A25769">
                  <w:pPr>
                    <w:ind w:left="0"/>
                    <w:rPr>
                      <w:rFonts w:asciiTheme="minorHAnsi" w:hAnsiTheme="minorHAnsi" w:cstheme="minorHAnsi"/>
                      <w:sz w:val="20"/>
                      <w:lang w:val="es-ES"/>
                    </w:rPr>
                  </w:pPr>
                  <w:r w:rsidRPr="008F21D1">
                    <w:rPr>
                      <w:rFonts w:asciiTheme="minorHAnsi" w:hAnsiTheme="minorHAnsi" w:cstheme="minorHAnsi"/>
                      <w:sz w:val="20"/>
                      <w:lang w:val="es-ES"/>
                    </w:rPr>
                    <w:t>Sí</w:t>
                  </w:r>
                </w:p>
              </w:tc>
              <w:tc>
                <w:tcPr>
                  <w:tcW w:w="1334" w:type="dxa"/>
                  <w:vAlign w:val="center"/>
                </w:tcPr>
                <w:p w14:paraId="2CACFD3B" w14:textId="77777777" w:rsidR="009A682B" w:rsidRPr="008F21D1" w:rsidRDefault="009A682B" w:rsidP="00A25769">
                  <w:pPr>
                    <w:ind w:left="0"/>
                    <w:rPr>
                      <w:rFonts w:asciiTheme="minorHAnsi" w:hAnsiTheme="minorHAnsi" w:cstheme="minorHAnsi"/>
                      <w:sz w:val="20"/>
                      <w:lang w:val="es-ES"/>
                    </w:rPr>
                  </w:pPr>
                  <w:r w:rsidRPr="008F21D1">
                    <w:rPr>
                      <w:rFonts w:asciiTheme="minorHAnsi" w:hAnsiTheme="minorHAnsi" w:cstheme="minorHAnsi"/>
                      <w:sz w:val="20"/>
                      <w:lang w:val="es-ES"/>
                    </w:rPr>
                    <w:t>Leer</w:t>
                  </w:r>
                </w:p>
              </w:tc>
            </w:tr>
            <w:tr w:rsidR="009A682B" w:rsidRPr="008F21D1" w14:paraId="78EDB7E3" w14:textId="77777777" w:rsidTr="00A25769">
              <w:trPr>
                <w:trHeight w:val="77"/>
              </w:trPr>
              <w:tc>
                <w:tcPr>
                  <w:tcW w:w="546" w:type="dxa"/>
                  <w:vAlign w:val="center"/>
                </w:tcPr>
                <w:p w14:paraId="3858BB69" w14:textId="77777777" w:rsidR="009A682B" w:rsidRPr="008F21D1" w:rsidRDefault="009A682B" w:rsidP="00A25769">
                  <w:pPr>
                    <w:ind w:left="0"/>
                    <w:rPr>
                      <w:rFonts w:asciiTheme="minorHAnsi" w:hAnsiTheme="minorHAnsi" w:cstheme="minorHAnsi"/>
                      <w:sz w:val="20"/>
                      <w:lang w:val="es-ES"/>
                    </w:rPr>
                  </w:pPr>
                  <w:r w:rsidRPr="008F21D1">
                    <w:rPr>
                      <w:rFonts w:asciiTheme="minorHAnsi" w:hAnsiTheme="minorHAnsi" w:cstheme="minorHAnsi"/>
                      <w:sz w:val="20"/>
                      <w:lang w:val="es-ES"/>
                    </w:rPr>
                    <w:t>Sí</w:t>
                  </w:r>
                </w:p>
              </w:tc>
              <w:tc>
                <w:tcPr>
                  <w:tcW w:w="1334" w:type="dxa"/>
                  <w:vAlign w:val="center"/>
                </w:tcPr>
                <w:p w14:paraId="3F1A8F06" w14:textId="77777777" w:rsidR="009A682B" w:rsidRPr="008F21D1" w:rsidRDefault="009A682B" w:rsidP="00A25769">
                  <w:pPr>
                    <w:ind w:left="0"/>
                    <w:rPr>
                      <w:rFonts w:asciiTheme="minorHAnsi" w:hAnsiTheme="minorHAnsi" w:cstheme="minorHAnsi"/>
                      <w:sz w:val="20"/>
                      <w:lang w:val="es-ES"/>
                    </w:rPr>
                  </w:pPr>
                  <w:r w:rsidRPr="008F21D1">
                    <w:rPr>
                      <w:rFonts w:asciiTheme="minorHAnsi" w:hAnsiTheme="minorHAnsi" w:cstheme="minorHAnsi"/>
                      <w:sz w:val="20"/>
                      <w:lang w:val="es-ES"/>
                    </w:rPr>
                    <w:t>Actualizar</w:t>
                  </w:r>
                </w:p>
              </w:tc>
            </w:tr>
            <w:tr w:rsidR="009A682B" w:rsidRPr="008F21D1" w14:paraId="062FDFC1" w14:textId="77777777" w:rsidTr="00A25769">
              <w:trPr>
                <w:trHeight w:val="114"/>
              </w:trPr>
              <w:tc>
                <w:tcPr>
                  <w:tcW w:w="546" w:type="dxa"/>
                  <w:vAlign w:val="center"/>
                </w:tcPr>
                <w:p w14:paraId="52B47015" w14:textId="77777777" w:rsidR="009A682B" w:rsidRPr="008F21D1" w:rsidRDefault="009A682B" w:rsidP="00A25769">
                  <w:pPr>
                    <w:ind w:left="0"/>
                    <w:rPr>
                      <w:rFonts w:asciiTheme="minorHAnsi" w:hAnsiTheme="minorHAnsi" w:cstheme="minorHAnsi"/>
                      <w:sz w:val="20"/>
                      <w:lang w:val="es-ES"/>
                    </w:rPr>
                  </w:pPr>
                  <w:r w:rsidRPr="008F21D1">
                    <w:rPr>
                      <w:rFonts w:asciiTheme="minorHAnsi" w:hAnsiTheme="minorHAnsi" w:cstheme="minorHAnsi"/>
                      <w:sz w:val="20"/>
                      <w:lang w:val="es-ES"/>
                    </w:rPr>
                    <w:t>Sí</w:t>
                  </w:r>
                </w:p>
              </w:tc>
              <w:tc>
                <w:tcPr>
                  <w:tcW w:w="1334" w:type="dxa"/>
                  <w:vAlign w:val="center"/>
                </w:tcPr>
                <w:p w14:paraId="6F3CAFC4" w14:textId="77777777" w:rsidR="009A682B" w:rsidRPr="008F21D1" w:rsidRDefault="009A682B" w:rsidP="00A25769">
                  <w:pPr>
                    <w:ind w:left="0"/>
                    <w:rPr>
                      <w:rFonts w:asciiTheme="minorHAnsi" w:hAnsiTheme="minorHAnsi" w:cstheme="minorHAnsi"/>
                      <w:sz w:val="20"/>
                      <w:lang w:val="es-ES"/>
                    </w:rPr>
                  </w:pPr>
                  <w:r w:rsidRPr="008F21D1">
                    <w:rPr>
                      <w:rFonts w:asciiTheme="minorHAnsi" w:hAnsiTheme="minorHAnsi" w:cstheme="minorHAnsi"/>
                      <w:sz w:val="20"/>
                      <w:lang w:val="es-ES"/>
                    </w:rPr>
                    <w:t>Crear</w:t>
                  </w:r>
                </w:p>
              </w:tc>
            </w:tr>
            <w:tr w:rsidR="009A682B" w:rsidRPr="008F21D1" w14:paraId="3D890913" w14:textId="77777777" w:rsidTr="00A25769">
              <w:trPr>
                <w:trHeight w:val="77"/>
              </w:trPr>
              <w:tc>
                <w:tcPr>
                  <w:tcW w:w="546" w:type="dxa"/>
                  <w:vAlign w:val="center"/>
                </w:tcPr>
                <w:p w14:paraId="75A791CD" w14:textId="77777777" w:rsidR="009A682B" w:rsidRPr="008F21D1" w:rsidRDefault="009A682B" w:rsidP="00A25769">
                  <w:pPr>
                    <w:ind w:left="0"/>
                    <w:rPr>
                      <w:rFonts w:asciiTheme="minorHAnsi" w:hAnsiTheme="minorHAnsi" w:cstheme="minorHAnsi"/>
                      <w:sz w:val="20"/>
                      <w:lang w:val="es-ES"/>
                    </w:rPr>
                  </w:pPr>
                  <w:r w:rsidRPr="008F21D1">
                    <w:rPr>
                      <w:rFonts w:asciiTheme="minorHAnsi" w:hAnsiTheme="minorHAnsi" w:cstheme="minorHAnsi"/>
                      <w:sz w:val="20"/>
                      <w:lang w:val="es-ES"/>
                    </w:rPr>
                    <w:t>Sí</w:t>
                  </w:r>
                </w:p>
              </w:tc>
              <w:tc>
                <w:tcPr>
                  <w:tcW w:w="1334" w:type="dxa"/>
                  <w:vAlign w:val="center"/>
                </w:tcPr>
                <w:p w14:paraId="3891697F" w14:textId="77777777" w:rsidR="009A682B" w:rsidRPr="008F21D1" w:rsidRDefault="009A682B" w:rsidP="00A25769">
                  <w:pPr>
                    <w:ind w:left="0"/>
                    <w:rPr>
                      <w:rFonts w:asciiTheme="minorHAnsi" w:hAnsiTheme="minorHAnsi" w:cstheme="minorHAnsi"/>
                      <w:sz w:val="20"/>
                      <w:lang w:val="es-ES"/>
                    </w:rPr>
                  </w:pPr>
                  <w:r w:rsidRPr="008F21D1">
                    <w:rPr>
                      <w:rFonts w:asciiTheme="minorHAnsi" w:hAnsiTheme="minorHAnsi" w:cstheme="minorHAnsi"/>
                      <w:sz w:val="20"/>
                      <w:lang w:val="es-ES"/>
                    </w:rPr>
                    <w:t>Eliminar</w:t>
                  </w:r>
                </w:p>
              </w:tc>
            </w:tr>
          </w:tbl>
          <w:p w14:paraId="4D2DF2DF" w14:textId="77777777" w:rsidR="009A682B" w:rsidRPr="008F21D1" w:rsidRDefault="009A682B" w:rsidP="00A25769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val="es-ES"/>
              </w:rPr>
            </w:pPr>
          </w:p>
        </w:tc>
      </w:tr>
    </w:tbl>
    <w:p w14:paraId="6BB47428" w14:textId="77777777" w:rsidR="009A682B" w:rsidRDefault="009A682B" w:rsidP="009A682B">
      <w:pPr>
        <w:rPr>
          <w:lang w:val="es-ES"/>
        </w:rPr>
      </w:pPr>
    </w:p>
    <w:p w14:paraId="197253E8" w14:textId="77777777" w:rsidR="009A682B" w:rsidRDefault="009A682B" w:rsidP="009A682B">
      <w:pPr>
        <w:rPr>
          <w:lang w:val="es-ES"/>
        </w:rPr>
      </w:pPr>
    </w:p>
    <w:p w14:paraId="5209BADB" w14:textId="77777777" w:rsidR="009A682B" w:rsidRPr="00B25617" w:rsidRDefault="009A682B" w:rsidP="009A682B">
      <w:pPr>
        <w:pStyle w:val="NumHeading3"/>
        <w:numPr>
          <w:ilvl w:val="0"/>
          <w:numId w:val="0"/>
        </w:numPr>
      </w:pPr>
      <w:r w:rsidRPr="00B25617">
        <w:t>Script de Pruebas</w:t>
      </w:r>
    </w:p>
    <w:p w14:paraId="5A5239A6" w14:textId="77777777" w:rsidR="009A682B" w:rsidRPr="00B25617" w:rsidRDefault="009A682B" w:rsidP="009A682B">
      <w:pPr>
        <w:rPr>
          <w:lang w:val="es-ES"/>
        </w:rPr>
      </w:pPr>
    </w:p>
    <w:tbl>
      <w:tblPr>
        <w:tblStyle w:val="Tabladecuadrcula4"/>
        <w:tblW w:w="10915" w:type="dxa"/>
        <w:tblInd w:w="-289" w:type="dxa"/>
        <w:tblLook w:val="04A0" w:firstRow="1" w:lastRow="0" w:firstColumn="1" w:lastColumn="0" w:noHBand="0" w:noVBand="1"/>
      </w:tblPr>
      <w:tblGrid>
        <w:gridCol w:w="1277"/>
        <w:gridCol w:w="1701"/>
        <w:gridCol w:w="4677"/>
        <w:gridCol w:w="3260"/>
      </w:tblGrid>
      <w:tr w:rsidR="009A682B" w14:paraId="5DF0A31C" w14:textId="77777777" w:rsidTr="00A257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1F7A8A32" w14:textId="77777777" w:rsidR="009A682B" w:rsidRPr="00B25617" w:rsidRDefault="009A682B" w:rsidP="00A25769">
            <w:pPr>
              <w:ind w:left="0"/>
              <w:rPr>
                <w:lang w:val="es-ES"/>
              </w:rPr>
            </w:pPr>
            <w:r w:rsidRPr="00B25617">
              <w:rPr>
                <w:lang w:val="es-ES"/>
              </w:rPr>
              <w:t>ID Prueba</w:t>
            </w:r>
          </w:p>
        </w:tc>
        <w:tc>
          <w:tcPr>
            <w:tcW w:w="1701" w:type="dxa"/>
          </w:tcPr>
          <w:p w14:paraId="3B14616D" w14:textId="77777777" w:rsidR="009A682B" w:rsidRPr="00B25617" w:rsidRDefault="009A682B" w:rsidP="00A25769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25617">
              <w:rPr>
                <w:lang w:val="es-ES"/>
              </w:rPr>
              <w:t>Escenario</w:t>
            </w:r>
          </w:p>
        </w:tc>
        <w:tc>
          <w:tcPr>
            <w:tcW w:w="4677" w:type="dxa"/>
          </w:tcPr>
          <w:p w14:paraId="17EA7475" w14:textId="77777777" w:rsidR="009A682B" w:rsidRPr="00B25617" w:rsidRDefault="009A682B" w:rsidP="00A25769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25617">
              <w:rPr>
                <w:lang w:val="es-ES"/>
              </w:rPr>
              <w:t>Pasos de la Prueba</w:t>
            </w:r>
          </w:p>
        </w:tc>
        <w:tc>
          <w:tcPr>
            <w:tcW w:w="3260" w:type="dxa"/>
          </w:tcPr>
          <w:p w14:paraId="18826886" w14:textId="77777777" w:rsidR="009A682B" w:rsidRDefault="009A682B" w:rsidP="00A25769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25617">
              <w:rPr>
                <w:lang w:val="es-ES"/>
              </w:rPr>
              <w:t>Resultado Esperado</w:t>
            </w:r>
          </w:p>
        </w:tc>
      </w:tr>
      <w:tr w:rsidR="009A682B" w14:paraId="19ECEA88" w14:textId="77777777" w:rsidTr="00A25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73AE5F7B" w14:textId="77777777" w:rsidR="009A682B" w:rsidRDefault="009A682B" w:rsidP="00A25769">
            <w:pPr>
              <w:ind w:left="0"/>
              <w:rPr>
                <w:lang w:val="es-ES"/>
              </w:rPr>
            </w:pPr>
            <w:r>
              <w:rPr>
                <w:lang w:val="es-ES"/>
              </w:rPr>
              <w:t>001</w:t>
            </w:r>
          </w:p>
        </w:tc>
        <w:tc>
          <w:tcPr>
            <w:tcW w:w="1701" w:type="dxa"/>
          </w:tcPr>
          <w:p w14:paraId="0391EA9F" w14:textId="692D6DAE" w:rsidR="009A682B" w:rsidRDefault="001526F5" w:rsidP="00A2576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t>Ejecución</w:t>
            </w:r>
            <w:r w:rsidR="003A6827">
              <w:t xml:space="preserve"> de </w:t>
            </w:r>
            <w:r w:rsidR="001A3058">
              <w:t xml:space="preserve">propuesta de </w:t>
            </w:r>
            <w:r w:rsidR="00C71E73">
              <w:t xml:space="preserve">pago </w:t>
            </w:r>
            <w:r>
              <w:t xml:space="preserve"> </w:t>
            </w:r>
          </w:p>
        </w:tc>
        <w:tc>
          <w:tcPr>
            <w:tcW w:w="4677" w:type="dxa"/>
          </w:tcPr>
          <w:p w14:paraId="64C60302" w14:textId="6BDD5A86" w:rsidR="009A682B" w:rsidRPr="00C71E73" w:rsidRDefault="00C71E73" w:rsidP="00A25769">
            <w:pPr>
              <w:pStyle w:val="Prrafodelista"/>
              <w:numPr>
                <w:ilvl w:val="0"/>
                <w:numId w:val="4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t xml:space="preserve">Crear propuesta de pago </w:t>
            </w:r>
          </w:p>
          <w:p w14:paraId="21C6D706" w14:textId="04F795FA" w:rsidR="00C71E73" w:rsidRPr="00C71E73" w:rsidRDefault="00C71E73" w:rsidP="00A25769">
            <w:pPr>
              <w:pStyle w:val="Prrafodelista"/>
              <w:numPr>
                <w:ilvl w:val="0"/>
                <w:numId w:val="4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t xml:space="preserve">Filtrar por fecha de vencimiento </w:t>
            </w:r>
          </w:p>
          <w:p w14:paraId="3C5423A3" w14:textId="5D2D24EE" w:rsidR="00C71E73" w:rsidRPr="00312DBA" w:rsidRDefault="00C71E73" w:rsidP="004966DC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3260" w:type="dxa"/>
          </w:tcPr>
          <w:p w14:paraId="02E803F8" w14:textId="1C65F829" w:rsidR="009A682B" w:rsidRDefault="00C71E73" w:rsidP="00A25769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t xml:space="preserve">Se genera la propuesta de pago </w:t>
            </w:r>
            <w:r w:rsidR="004966DC">
              <w:t xml:space="preserve">y solo muestrea los documentos con fecha de vencimiento en el rango seleccionado </w:t>
            </w:r>
          </w:p>
        </w:tc>
      </w:tr>
    </w:tbl>
    <w:p w14:paraId="20D5029E" w14:textId="77777777" w:rsidR="009A682B" w:rsidRPr="009A682B" w:rsidRDefault="009A682B" w:rsidP="00E62C52">
      <w:pPr>
        <w:ind w:left="0"/>
      </w:pPr>
    </w:p>
    <w:sectPr w:rsidR="009A682B" w:rsidRPr="009A682B" w:rsidSect="004F2317">
      <w:footerReference w:type="default" r:id="rId17"/>
      <w:pgSz w:w="11907" w:h="16839" w:code="9"/>
      <w:pgMar w:top="431" w:right="850" w:bottom="720" w:left="709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869B9" w14:textId="77777777" w:rsidR="00AC240C" w:rsidRDefault="00AC240C">
      <w:r>
        <w:separator/>
      </w:r>
    </w:p>
  </w:endnote>
  <w:endnote w:type="continuationSeparator" w:id="0">
    <w:p w14:paraId="502000C8" w14:textId="77777777" w:rsidR="00AC240C" w:rsidRDefault="00AC2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ISSE INT’L LIGH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7BA9C" w14:textId="77777777" w:rsidR="00CA32B0" w:rsidRDefault="00CA32B0">
    <w:pPr>
      <w:pStyle w:val="Piedepgina"/>
      <w:ind w:right="-567"/>
      <w:jc w:val="right"/>
    </w:pPr>
  </w:p>
  <w:p w14:paraId="2AAEC266" w14:textId="77777777" w:rsidR="00CA32B0" w:rsidRDefault="00CA32B0">
    <w:pPr>
      <w:pStyle w:val="Piedepgina"/>
      <w:ind w:right="-567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995BD" w14:textId="018C9708" w:rsidR="00CA32B0" w:rsidRPr="004F2317" w:rsidRDefault="00396B1C" w:rsidP="004F2317">
    <w:pPr>
      <w:pStyle w:val="Piedepgina"/>
      <w:jc w:val="center"/>
      <w:rPr>
        <w:rFonts w:asciiTheme="minorHAnsi" w:hAnsiTheme="minorHAnsi" w:cstheme="minorHAnsi"/>
        <w:b/>
        <w:bCs/>
        <w:sz w:val="18"/>
        <w:szCs w:val="18"/>
      </w:rPr>
    </w:pPr>
    <w:r>
      <w:rPr>
        <w:rFonts w:asciiTheme="minorHAnsi" w:hAnsiTheme="minorHAnsi" w:cstheme="minorHAnsi"/>
        <w:b/>
        <w:bCs/>
        <w:sz w:val="18"/>
        <w:szCs w:val="18"/>
      </w:rPr>
      <w:fldChar w:fldCharType="begin"/>
    </w:r>
    <w:r>
      <w:rPr>
        <w:rFonts w:asciiTheme="minorHAnsi" w:hAnsiTheme="minorHAnsi" w:cstheme="minorHAnsi"/>
        <w:b/>
        <w:bCs/>
        <w:sz w:val="18"/>
        <w:szCs w:val="18"/>
      </w:rPr>
      <w:instrText xml:space="preserve"> FILENAME \* MERGEFORMAT </w:instrText>
    </w:r>
    <w:r>
      <w:rPr>
        <w:rFonts w:asciiTheme="minorHAnsi" w:hAnsiTheme="minorHAnsi" w:cstheme="minorHAnsi"/>
        <w:b/>
        <w:bCs/>
        <w:sz w:val="18"/>
        <w:szCs w:val="18"/>
      </w:rPr>
      <w:fldChar w:fldCharType="separate"/>
    </w:r>
    <w:r w:rsidR="00730C33">
      <w:rPr>
        <w:rFonts w:asciiTheme="minorHAnsi" w:hAnsiTheme="minorHAnsi" w:cstheme="minorHAnsi"/>
        <w:b/>
        <w:bCs/>
        <w:noProof/>
        <w:sz w:val="18"/>
        <w:szCs w:val="18"/>
      </w:rPr>
      <w:t>DDF_ Fecha de vencimiento en reporte de cargos</w:t>
    </w:r>
    <w:r>
      <w:rPr>
        <w:rFonts w:asciiTheme="minorHAnsi" w:hAnsiTheme="minorHAnsi" w:cstheme="minorHAnsi"/>
        <w:b/>
        <w:bCs/>
        <w:sz w:val="18"/>
        <w:szCs w:val="18"/>
      </w:rPr>
      <w:fldChar w:fldCharType="end"/>
    </w:r>
    <w:sdt>
      <w:sdtPr>
        <w:rPr>
          <w:rFonts w:asciiTheme="minorHAnsi" w:hAnsiTheme="minorHAnsi" w:cstheme="minorHAnsi"/>
          <w:b/>
          <w:bCs/>
          <w:sz w:val="18"/>
          <w:szCs w:val="18"/>
        </w:rPr>
        <w:id w:val="319857861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1728636285"/>
            <w:docPartObj>
              <w:docPartGallery w:val="Page Numbers (Top of Page)"/>
              <w:docPartUnique/>
            </w:docPartObj>
          </w:sdtPr>
          <w:sdtEndPr/>
          <w:sdtContent>
            <w:r w:rsidR="004F231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                                                                                                 </w:t>
            </w:r>
            <w:r w:rsidR="004F2317" w:rsidRPr="004F231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 xml:space="preserve">Página </w:t>
            </w:r>
            <w:r w:rsidR="004F2317" w:rsidRPr="004F231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="004F2317" w:rsidRPr="004F231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PAGE</w:instrText>
            </w:r>
            <w:r w:rsidR="004F2317" w:rsidRPr="004F231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4F2317" w:rsidRPr="004F231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2</w:t>
            </w:r>
            <w:r w:rsidR="004F2317" w:rsidRPr="004F231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="004F2317" w:rsidRPr="004F231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 xml:space="preserve"> de </w:t>
            </w:r>
            <w:r w:rsidR="004F2317" w:rsidRPr="004F231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="004F2317" w:rsidRPr="004F231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NUMPAGES</w:instrText>
            </w:r>
            <w:r w:rsidR="004F2317" w:rsidRPr="004F231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4F2317" w:rsidRPr="004F231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2</w:t>
            </w:r>
            <w:r w:rsidR="004F2317" w:rsidRPr="004F231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10654" w14:textId="77777777" w:rsidR="00AC240C" w:rsidRDefault="00AC240C">
      <w:r>
        <w:separator/>
      </w:r>
    </w:p>
  </w:footnote>
  <w:footnote w:type="continuationSeparator" w:id="0">
    <w:p w14:paraId="2186B033" w14:textId="77777777" w:rsidR="00AC240C" w:rsidRDefault="00AC24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F815F" w14:textId="6FADF68F" w:rsidR="00CA32B0" w:rsidRDefault="00CA32B0">
    <w:pPr>
      <w:pStyle w:val="Encabezado"/>
      <w:pBdr>
        <w:bottom w:val="none" w:sz="0" w:space="0" w:color="auto"/>
      </w:pBdr>
      <w:spacing w:line="240" w:lineRule="auto"/>
      <w:rPr>
        <w:rFonts w:ascii="Calibri" w:hAnsi="Calibri"/>
        <w:sz w:val="24"/>
      </w:rPr>
    </w:pPr>
    <w:r>
      <w:rPr>
        <w:rFonts w:ascii="Calibri" w:hAnsi="Calibri"/>
        <w:sz w:val="24"/>
      </w:rPr>
      <w:fldChar w:fldCharType="begin"/>
    </w:r>
    <w:r>
      <w:rPr>
        <w:rFonts w:ascii="Calibri" w:hAnsi="Calibri"/>
        <w:sz w:val="24"/>
      </w:rPr>
      <w:instrText xml:space="preserve"> IF </w:instrText>
    </w:r>
    <w:r>
      <w:rPr>
        <w:rFonts w:ascii="Calibri" w:hAnsi="Calibri"/>
        <w:b/>
        <w:bCs/>
        <w:sz w:val="24"/>
      </w:rPr>
      <w:fldChar w:fldCharType="begin"/>
    </w:r>
    <w:r>
      <w:rPr>
        <w:rFonts w:ascii="Calibri" w:hAnsi="Calibri"/>
        <w:b/>
        <w:bCs/>
        <w:sz w:val="24"/>
      </w:rPr>
      <w:instrText xml:space="preserve"> DOCPROPERTY  Confidential  \* MERGEFORMAT </w:instrText>
    </w:r>
    <w:r>
      <w:rPr>
        <w:rFonts w:ascii="Calibri" w:hAnsi="Calibri"/>
        <w:b/>
        <w:bCs/>
        <w:sz w:val="24"/>
      </w:rPr>
      <w:fldChar w:fldCharType="separate"/>
    </w:r>
    <w:r>
      <w:rPr>
        <w:rFonts w:ascii="Calibri" w:hAnsi="Calibri"/>
        <w:b/>
        <w:bCs/>
        <w:sz w:val="24"/>
      </w:rPr>
      <w:instrText>2</w:instrText>
    </w:r>
    <w:r>
      <w:rPr>
        <w:rFonts w:ascii="Calibri" w:hAnsi="Calibri"/>
        <w:b/>
        <w:bCs/>
        <w:sz w:val="24"/>
      </w:rPr>
      <w:fldChar w:fldCharType="end"/>
    </w:r>
    <w:r>
      <w:rPr>
        <w:rFonts w:ascii="Calibri" w:hAnsi="Calibri"/>
        <w:sz w:val="24"/>
      </w:rPr>
      <w:instrText xml:space="preserve"> = 0 "Prepared for " "" \* MERGEFORMAT </w:instrText>
    </w:r>
    <w:r>
      <w:rPr>
        <w:rFonts w:ascii="Calibri" w:hAnsi="Calibri"/>
        <w:sz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8FB18" w14:textId="7EDB078F" w:rsidR="00CA32B0" w:rsidRDefault="00394509" w:rsidP="0007313E">
    <w:pPr>
      <w:pStyle w:val="Encabezado"/>
      <w:pBdr>
        <w:bottom w:val="none" w:sz="0" w:space="0" w:color="auto"/>
      </w:pBdr>
      <w:jc w:val="center"/>
    </w:pPr>
    <w:r>
      <w:rPr>
        <w:rFonts w:asciiTheme="minorHAnsi" w:eastAsiaTheme="minorEastAsia" w:hAnsi="Calibri" w:cstheme="minorBidi"/>
        <w:noProof/>
        <w:color w:val="FFFFFF" w:themeColor="light1"/>
        <w:sz w:val="28"/>
        <w:szCs w:val="28"/>
        <w:lang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BDF063" wp14:editId="68DC0A35">
              <wp:simplePos x="0" y="0"/>
              <wp:positionH relativeFrom="column">
                <wp:posOffset>5676900</wp:posOffset>
              </wp:positionH>
              <wp:positionV relativeFrom="paragraph">
                <wp:posOffset>1270</wp:posOffset>
              </wp:positionV>
              <wp:extent cx="861060" cy="737235"/>
              <wp:effectExtent l="0" t="0" r="15240" b="24765"/>
              <wp:wrapNone/>
              <wp:docPr id="70981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1060" cy="737235"/>
                      </a:xfrm>
                      <a:prstGeom prst="rect">
                        <a:avLst/>
                      </a:prstGeom>
                      <a:solidFill>
                        <a:srgbClr val="0031FF"/>
                      </a:solidFill>
                      <a:ln>
                        <a:solidFill>
                          <a:srgbClr val="0031FF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313EF96" w14:textId="77777777" w:rsidR="00394509" w:rsidRPr="000B03AA" w:rsidRDefault="00394509" w:rsidP="0039450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SUISSE INT’L LIGHT" w:hAnsi="SUISSE INT’L LIGHT"/>
                              <w:sz w:val="20"/>
                              <w:szCs w:val="20"/>
                            </w:rPr>
                          </w:pPr>
                          <w:r w:rsidRPr="000B03AA">
                            <w:rPr>
                              <w:rFonts w:ascii="SUISSE INT’L LIGHT" w:hAnsi="SUISSE INT’L LIGHT" w:cstheme="minorBidi"/>
                              <w:color w:val="FFFFFF" w:themeColor="light1"/>
                              <w:sz w:val="20"/>
                              <w:szCs w:val="20"/>
                            </w:rPr>
                            <w:t>Logotipo del Proyecto / Cliente</w:t>
                          </w:r>
                        </w:p>
                      </w:txbxContent>
                    </wps:txbx>
                    <wps:bodyPr rtlCol="0" anchor="ctr"/>
                  </wps:wsp>
                </a:graphicData>
              </a:graphic>
            </wp:anchor>
          </w:drawing>
        </mc:Choice>
        <mc:Fallback>
          <w:pict>
            <v:rect w14:anchorId="33BDF063" id="Rectángulo 1" o:spid="_x0000_s1026" style="position:absolute;left:0;text-align:left;margin-left:447pt;margin-top:.1pt;width:67.8pt;height:58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" fillcolor="#0031ff" strokecolor="#0031ff" strokeweight="2pt">
              <v:textbox>
                <w:txbxContent>
                  <w:p w14:paraId="1313EF96" w14:textId="77777777" w:rsidR="00394509" w:rsidRPr="000B03AA" w:rsidRDefault="00394509" w:rsidP="0039450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SUISSE INT’L LIGHT" w:hAnsi="SUISSE INT’L LIGHT"/>
                        <w:sz w:val="20"/>
                        <w:szCs w:val="20"/>
                      </w:rPr>
                    </w:pPr>
                    <w:r w:rsidRPr="000B03AA">
                      <w:rPr>
                        <w:rFonts w:ascii="SUISSE INT’L LIGHT" w:hAnsi="SUISSE INT’L LIGHT" w:cstheme="minorBidi"/>
                        <w:color w:val="FFFFFF" w:themeColor="light1"/>
                        <w:sz w:val="20"/>
                        <w:szCs w:val="20"/>
                      </w:rPr>
                      <w:t>Logotipo del Proyecto / Cliente</w:t>
                    </w:r>
                  </w:p>
                </w:txbxContent>
              </v:textbox>
            </v:rect>
          </w:pict>
        </mc:Fallback>
      </mc:AlternateContent>
    </w:r>
    <w:r w:rsidR="00586732">
      <w:rPr>
        <w:noProof/>
      </w:rPr>
      <w:drawing>
        <wp:anchor distT="0" distB="0" distL="114300" distR="114300" simplePos="0" relativeHeight="251659264" behindDoc="0" locked="0" layoutInCell="1" allowOverlap="1" wp14:anchorId="26F0B027" wp14:editId="46C03A0B">
          <wp:simplePos x="0" y="0"/>
          <wp:positionH relativeFrom="page">
            <wp:align>left</wp:align>
          </wp:positionH>
          <wp:positionV relativeFrom="paragraph">
            <wp:posOffset>-162560</wp:posOffset>
          </wp:positionV>
          <wp:extent cx="7812405" cy="1082040"/>
          <wp:effectExtent l="0" t="0" r="0" b="3810"/>
          <wp:wrapSquare wrapText="bothSides"/>
          <wp:docPr id="1448495012" name="Imagen 2" descr="Imagen que contiene Interfaz de usuario gráfi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8495012" name="Imagen 2" descr="Imagen que contiene Interfaz de usuario gráfic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2405" cy="1082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D67"/>
    <w:multiLevelType w:val="hybridMultilevel"/>
    <w:tmpl w:val="8ABA92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2D7B"/>
    <w:multiLevelType w:val="hybridMultilevel"/>
    <w:tmpl w:val="F1D8AAB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63DA3"/>
    <w:multiLevelType w:val="multilevel"/>
    <w:tmpl w:val="8DAA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04480"/>
    <w:multiLevelType w:val="hybridMultilevel"/>
    <w:tmpl w:val="3AC05B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F0424"/>
    <w:multiLevelType w:val="hybridMultilevel"/>
    <w:tmpl w:val="22266B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42663"/>
    <w:multiLevelType w:val="hybridMultilevel"/>
    <w:tmpl w:val="7B2602B0"/>
    <w:lvl w:ilvl="0" w:tplc="4E58169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0D0DC9"/>
    <w:multiLevelType w:val="hybridMultilevel"/>
    <w:tmpl w:val="225217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036AAE"/>
    <w:multiLevelType w:val="hybridMultilevel"/>
    <w:tmpl w:val="E03C1D98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8" w15:restartNumberingAfterBreak="0">
    <w:nsid w:val="193A7FE2"/>
    <w:multiLevelType w:val="hybridMultilevel"/>
    <w:tmpl w:val="BF8845E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1545492"/>
    <w:multiLevelType w:val="hybridMultilevel"/>
    <w:tmpl w:val="09CE757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E17CDD"/>
    <w:multiLevelType w:val="hybridMultilevel"/>
    <w:tmpl w:val="F85228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B654F9"/>
    <w:multiLevelType w:val="hybridMultilevel"/>
    <w:tmpl w:val="1F2420F0"/>
    <w:lvl w:ilvl="0" w:tplc="0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7B26A8"/>
    <w:multiLevelType w:val="hybridMultilevel"/>
    <w:tmpl w:val="7820D7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EE5C0F"/>
    <w:multiLevelType w:val="hybridMultilevel"/>
    <w:tmpl w:val="DE96E34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777304"/>
    <w:multiLevelType w:val="hybridMultilevel"/>
    <w:tmpl w:val="50F07BB0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5" w15:restartNumberingAfterBreak="0">
    <w:nsid w:val="299D3311"/>
    <w:multiLevelType w:val="hybridMultilevel"/>
    <w:tmpl w:val="AB78C200"/>
    <w:lvl w:ilvl="0" w:tplc="F3C44F88">
      <w:numFmt w:val="bullet"/>
      <w:lvlText w:val=""/>
      <w:lvlJc w:val="left"/>
      <w:pPr>
        <w:ind w:left="587" w:hanging="360"/>
      </w:pPr>
      <w:rPr>
        <w:rFonts w:ascii="Symbol" w:eastAsia="Times New Roman" w:hAnsi="Symbol" w:cs="Arial" w:hint="default"/>
        <w:b/>
      </w:rPr>
    </w:lvl>
    <w:lvl w:ilvl="1" w:tplc="080A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6" w15:restartNumberingAfterBreak="0">
    <w:nsid w:val="2A2F0AB5"/>
    <w:multiLevelType w:val="multilevel"/>
    <w:tmpl w:val="09A8F10C"/>
    <w:lvl w:ilvl="0">
      <w:start w:val="4"/>
      <w:numFmt w:val="decimal"/>
      <w:lvlText w:val="%1"/>
      <w:lvlJc w:val="left"/>
      <w:pPr>
        <w:ind w:left="480" w:hanging="480"/>
      </w:pPr>
      <w:rPr>
        <w:rFonts w:ascii="Calibri" w:eastAsia="Times New Roman" w:hAnsi="Calibri" w:cs="Times New Roman" w:hint="default"/>
        <w:color w:val="0000FF"/>
        <w:sz w:val="24"/>
        <w:u w:val="single"/>
      </w:rPr>
    </w:lvl>
    <w:lvl w:ilvl="1">
      <w:start w:val="4"/>
      <w:numFmt w:val="decimal"/>
      <w:lvlText w:val="%1.%2"/>
      <w:lvlJc w:val="left"/>
      <w:pPr>
        <w:ind w:left="921" w:hanging="720"/>
      </w:pPr>
      <w:rPr>
        <w:rFonts w:ascii="Calibri" w:eastAsia="Times New Roman" w:hAnsi="Calibri" w:cs="Times New Roman" w:hint="default"/>
        <w:color w:val="0000FF"/>
        <w:sz w:val="24"/>
        <w:u w:val="single"/>
      </w:rPr>
    </w:lvl>
    <w:lvl w:ilvl="2">
      <w:start w:val="1"/>
      <w:numFmt w:val="decimal"/>
      <w:lvlText w:val="%1.%2.%3"/>
      <w:lvlJc w:val="left"/>
      <w:pPr>
        <w:ind w:left="1122" w:hanging="720"/>
      </w:pPr>
      <w:rPr>
        <w:rFonts w:ascii="Calibri" w:eastAsia="Times New Roman" w:hAnsi="Calibri" w:cs="Times New Roman" w:hint="default"/>
        <w:color w:val="0000FF"/>
        <w:sz w:val="24"/>
        <w:u w:val="single"/>
      </w:rPr>
    </w:lvl>
    <w:lvl w:ilvl="3">
      <w:start w:val="1"/>
      <w:numFmt w:val="decimal"/>
      <w:lvlText w:val="%1.%2.%3.%4"/>
      <w:lvlJc w:val="left"/>
      <w:pPr>
        <w:ind w:left="1683" w:hanging="1080"/>
      </w:pPr>
      <w:rPr>
        <w:rFonts w:ascii="Calibri" w:eastAsia="Times New Roman" w:hAnsi="Calibri" w:cs="Times New Roman" w:hint="default"/>
        <w:color w:val="0000FF"/>
        <w:sz w:val="24"/>
        <w:u w:val="single"/>
      </w:rPr>
    </w:lvl>
    <w:lvl w:ilvl="4">
      <w:start w:val="1"/>
      <w:numFmt w:val="decimal"/>
      <w:lvlText w:val="%1.%2.%3.%4.%5"/>
      <w:lvlJc w:val="left"/>
      <w:pPr>
        <w:ind w:left="2244" w:hanging="1440"/>
      </w:pPr>
      <w:rPr>
        <w:rFonts w:ascii="Calibri" w:eastAsia="Times New Roman" w:hAnsi="Calibri" w:cs="Times New Roman" w:hint="default"/>
        <w:color w:val="0000FF"/>
        <w:sz w:val="24"/>
        <w:u w:val="single"/>
      </w:rPr>
    </w:lvl>
    <w:lvl w:ilvl="5">
      <w:start w:val="1"/>
      <w:numFmt w:val="decimal"/>
      <w:lvlText w:val="%1.%2.%3.%4.%5.%6"/>
      <w:lvlJc w:val="left"/>
      <w:pPr>
        <w:ind w:left="2445" w:hanging="1440"/>
      </w:pPr>
      <w:rPr>
        <w:rFonts w:ascii="Calibri" w:eastAsia="Times New Roman" w:hAnsi="Calibri" w:cs="Times New Roman" w:hint="default"/>
        <w:color w:val="0000FF"/>
        <w:sz w:val="24"/>
        <w:u w:val="single"/>
      </w:rPr>
    </w:lvl>
    <w:lvl w:ilvl="6">
      <w:start w:val="1"/>
      <w:numFmt w:val="decimal"/>
      <w:lvlText w:val="%1.%2.%3.%4.%5.%6.%7"/>
      <w:lvlJc w:val="left"/>
      <w:pPr>
        <w:ind w:left="3006" w:hanging="1800"/>
      </w:pPr>
      <w:rPr>
        <w:rFonts w:ascii="Calibri" w:eastAsia="Times New Roman" w:hAnsi="Calibri" w:cs="Times New Roman" w:hint="default"/>
        <w:color w:val="0000FF"/>
        <w:sz w:val="24"/>
        <w:u w:val="single"/>
      </w:rPr>
    </w:lvl>
    <w:lvl w:ilvl="7">
      <w:start w:val="1"/>
      <w:numFmt w:val="decimal"/>
      <w:lvlText w:val="%1.%2.%3.%4.%5.%6.%7.%8"/>
      <w:lvlJc w:val="left"/>
      <w:pPr>
        <w:ind w:left="3567" w:hanging="2160"/>
      </w:pPr>
      <w:rPr>
        <w:rFonts w:ascii="Calibri" w:eastAsia="Times New Roman" w:hAnsi="Calibri" w:cs="Times New Roman" w:hint="default"/>
        <w:color w:val="0000FF"/>
        <w:sz w:val="24"/>
        <w:u w:val="single"/>
      </w:rPr>
    </w:lvl>
    <w:lvl w:ilvl="8">
      <w:start w:val="1"/>
      <w:numFmt w:val="decimal"/>
      <w:lvlText w:val="%1.%2.%3.%4.%5.%6.%7.%8.%9"/>
      <w:lvlJc w:val="left"/>
      <w:pPr>
        <w:ind w:left="3768" w:hanging="2160"/>
      </w:pPr>
      <w:rPr>
        <w:rFonts w:ascii="Calibri" w:eastAsia="Times New Roman" w:hAnsi="Calibri" w:cs="Times New Roman" w:hint="default"/>
        <w:color w:val="0000FF"/>
        <w:sz w:val="24"/>
        <w:u w:val="single"/>
      </w:rPr>
    </w:lvl>
  </w:abstractNum>
  <w:abstractNum w:abstractNumId="17" w15:restartNumberingAfterBreak="0">
    <w:nsid w:val="303938D9"/>
    <w:multiLevelType w:val="multilevel"/>
    <w:tmpl w:val="4942E6AC"/>
    <w:lvl w:ilvl="0">
      <w:start w:val="1"/>
      <w:numFmt w:val="decimal"/>
      <w:lvlRestart w:val="0"/>
      <w:pStyle w:val="NumHeading1"/>
      <w:lvlText w:val="%1"/>
      <w:lvlJc w:val="left"/>
      <w:pPr>
        <w:tabs>
          <w:tab w:val="num" w:pos="794"/>
        </w:tabs>
        <w:ind w:left="794" w:hanging="794"/>
      </w:pPr>
      <w:rPr>
        <w:rFonts w:cs="Times New Roman" w:hint="default"/>
      </w:rPr>
    </w:lvl>
    <w:lvl w:ilvl="1">
      <w:start w:val="1"/>
      <w:numFmt w:val="decimal"/>
      <w:pStyle w:val="NumHeading2"/>
      <w:lvlText w:val="%1.%2"/>
      <w:lvlJc w:val="left"/>
      <w:pPr>
        <w:tabs>
          <w:tab w:val="num" w:pos="794"/>
        </w:tabs>
        <w:ind w:left="794" w:hanging="794"/>
      </w:pPr>
      <w:rPr>
        <w:rFonts w:cs="Times New Roman" w:hint="default"/>
      </w:rPr>
    </w:lvl>
    <w:lvl w:ilvl="2">
      <w:start w:val="1"/>
      <w:numFmt w:val="decimal"/>
      <w:pStyle w:val="NumHeading3"/>
      <w:lvlText w:val="%1.%2.%3"/>
      <w:lvlJc w:val="left"/>
      <w:pPr>
        <w:tabs>
          <w:tab w:val="num" w:pos="1021"/>
        </w:tabs>
        <w:ind w:left="1021" w:hanging="1021"/>
      </w:pPr>
      <w:rPr>
        <w:rFonts w:cs="Times New Roman" w:hint="default"/>
      </w:rPr>
    </w:lvl>
    <w:lvl w:ilvl="3">
      <w:start w:val="1"/>
      <w:numFmt w:val="decimal"/>
      <w:pStyle w:val="NumHeading4"/>
      <w:lvlText w:val="%1.%2.%3.%4"/>
      <w:lvlJc w:val="left"/>
      <w:pPr>
        <w:tabs>
          <w:tab w:val="num" w:pos="1247"/>
        </w:tabs>
        <w:ind w:left="1247" w:hanging="1247"/>
      </w:pPr>
      <w:rPr>
        <w:rFonts w:cs="Times New Roman" w:hint="default"/>
      </w:rPr>
    </w:lvl>
    <w:lvl w:ilvl="4">
      <w:start w:val="1"/>
      <w:numFmt w:val="decimal"/>
      <w:pStyle w:val="NumHeading5"/>
      <w:lvlText w:val="%1.%2.%3.%4.%5"/>
      <w:lvlJc w:val="left"/>
      <w:pPr>
        <w:tabs>
          <w:tab w:val="num" w:pos="1474"/>
        </w:tabs>
        <w:ind w:left="1474" w:hanging="1474"/>
      </w:pPr>
      <w:rPr>
        <w:rFonts w:cs="Times New Roman" w:hint="default"/>
      </w:rPr>
    </w:lvl>
    <w:lvl w:ilvl="5">
      <w:start w:val="1"/>
      <w:numFmt w:val="decimal"/>
      <w:lvlText w:val="%2.%3.%4.%5.%6."/>
      <w:lvlJc w:val="left"/>
      <w:pPr>
        <w:tabs>
          <w:tab w:val="num" w:pos="2835"/>
        </w:tabs>
        <w:ind w:left="2835" w:hanging="26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27"/>
        </w:tabs>
        <w:ind w:left="3467" w:hanging="1080"/>
      </w:pPr>
      <w:rPr>
        <w:rFonts w:cs="Times New Roman" w:hint="default"/>
      </w:rPr>
    </w:lvl>
    <w:lvl w:ilvl="7">
      <w:start w:val="1"/>
      <w:numFmt w:val="upperLetter"/>
      <w:lvlRestart w:val="0"/>
      <w:pStyle w:val="HeadingAppendixOld"/>
      <w:lvlText w:val="APPENDIX %8"/>
      <w:lvlJc w:val="left"/>
      <w:pPr>
        <w:tabs>
          <w:tab w:val="num" w:pos="2155"/>
        </w:tabs>
        <w:ind w:left="2155" w:hanging="2155"/>
      </w:pPr>
      <w:rPr>
        <w:rFonts w:cs="Times New Roman" w:hint="default"/>
      </w:rPr>
    </w:lvl>
    <w:lvl w:ilvl="8">
      <w:start w:val="1"/>
      <w:numFmt w:val="upperRoman"/>
      <w:lvlRestart w:val="0"/>
      <w:pStyle w:val="HeadingPart"/>
      <w:lvlText w:val="PART %9"/>
      <w:lvlJc w:val="left"/>
      <w:pPr>
        <w:tabs>
          <w:tab w:val="num" w:pos="1418"/>
        </w:tabs>
        <w:ind w:left="1418" w:hanging="1418"/>
      </w:pPr>
      <w:rPr>
        <w:rFonts w:cs="Times New Roman" w:hint="default"/>
      </w:rPr>
    </w:lvl>
  </w:abstractNum>
  <w:abstractNum w:abstractNumId="18" w15:restartNumberingAfterBreak="0">
    <w:nsid w:val="30C40DAD"/>
    <w:multiLevelType w:val="multilevel"/>
    <w:tmpl w:val="CAEC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981D7E"/>
    <w:multiLevelType w:val="hybridMultilevel"/>
    <w:tmpl w:val="3F38AD1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B41120"/>
    <w:multiLevelType w:val="hybridMultilevel"/>
    <w:tmpl w:val="65084C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305C1E"/>
    <w:multiLevelType w:val="hybridMultilevel"/>
    <w:tmpl w:val="88F0024C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2" w15:restartNumberingAfterBreak="0">
    <w:nsid w:val="43734ABF"/>
    <w:multiLevelType w:val="hybridMultilevel"/>
    <w:tmpl w:val="41EC5DB6"/>
    <w:lvl w:ilvl="0" w:tplc="2DEE7EB4">
      <w:numFmt w:val="bullet"/>
      <w:lvlText w:val=""/>
      <w:lvlJc w:val="left"/>
      <w:pPr>
        <w:ind w:left="632" w:hanging="360"/>
      </w:pPr>
      <w:rPr>
        <w:rFonts w:ascii="Symbol" w:eastAsia="Times New Roman" w:hAnsi="Symbol" w:cs="Arial" w:hint="default"/>
        <w:b/>
      </w:rPr>
    </w:lvl>
    <w:lvl w:ilvl="1" w:tplc="080A0003" w:tentative="1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7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9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</w:abstractNum>
  <w:abstractNum w:abstractNumId="23" w15:restartNumberingAfterBreak="0">
    <w:nsid w:val="46B439BA"/>
    <w:multiLevelType w:val="hybridMultilevel"/>
    <w:tmpl w:val="8626FD88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4" w15:restartNumberingAfterBreak="0">
    <w:nsid w:val="47EF6F05"/>
    <w:multiLevelType w:val="hybridMultilevel"/>
    <w:tmpl w:val="B770CBD0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5" w15:restartNumberingAfterBreak="0">
    <w:nsid w:val="49D70FB9"/>
    <w:multiLevelType w:val="hybridMultilevel"/>
    <w:tmpl w:val="DB8C3A7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404D3D"/>
    <w:multiLevelType w:val="hybridMultilevel"/>
    <w:tmpl w:val="A14667FC"/>
    <w:lvl w:ilvl="0" w:tplc="080A000F">
      <w:start w:val="1"/>
      <w:numFmt w:val="decimal"/>
      <w:lvlText w:val="%1."/>
      <w:lvlJc w:val="left"/>
      <w:pPr>
        <w:ind w:left="947" w:hanging="360"/>
      </w:pPr>
    </w:lvl>
    <w:lvl w:ilvl="1" w:tplc="080A0019" w:tentative="1">
      <w:start w:val="1"/>
      <w:numFmt w:val="lowerLetter"/>
      <w:lvlText w:val="%2."/>
      <w:lvlJc w:val="left"/>
      <w:pPr>
        <w:ind w:left="1667" w:hanging="360"/>
      </w:pPr>
    </w:lvl>
    <w:lvl w:ilvl="2" w:tplc="080A001B" w:tentative="1">
      <w:start w:val="1"/>
      <w:numFmt w:val="lowerRoman"/>
      <w:lvlText w:val="%3."/>
      <w:lvlJc w:val="right"/>
      <w:pPr>
        <w:ind w:left="2387" w:hanging="180"/>
      </w:pPr>
    </w:lvl>
    <w:lvl w:ilvl="3" w:tplc="080A000F" w:tentative="1">
      <w:start w:val="1"/>
      <w:numFmt w:val="decimal"/>
      <w:lvlText w:val="%4."/>
      <w:lvlJc w:val="left"/>
      <w:pPr>
        <w:ind w:left="3107" w:hanging="360"/>
      </w:pPr>
    </w:lvl>
    <w:lvl w:ilvl="4" w:tplc="080A0019" w:tentative="1">
      <w:start w:val="1"/>
      <w:numFmt w:val="lowerLetter"/>
      <w:lvlText w:val="%5."/>
      <w:lvlJc w:val="left"/>
      <w:pPr>
        <w:ind w:left="3827" w:hanging="360"/>
      </w:pPr>
    </w:lvl>
    <w:lvl w:ilvl="5" w:tplc="080A001B" w:tentative="1">
      <w:start w:val="1"/>
      <w:numFmt w:val="lowerRoman"/>
      <w:lvlText w:val="%6."/>
      <w:lvlJc w:val="right"/>
      <w:pPr>
        <w:ind w:left="4547" w:hanging="180"/>
      </w:pPr>
    </w:lvl>
    <w:lvl w:ilvl="6" w:tplc="080A000F" w:tentative="1">
      <w:start w:val="1"/>
      <w:numFmt w:val="decimal"/>
      <w:lvlText w:val="%7."/>
      <w:lvlJc w:val="left"/>
      <w:pPr>
        <w:ind w:left="5267" w:hanging="360"/>
      </w:pPr>
    </w:lvl>
    <w:lvl w:ilvl="7" w:tplc="080A0019" w:tentative="1">
      <w:start w:val="1"/>
      <w:numFmt w:val="lowerLetter"/>
      <w:lvlText w:val="%8."/>
      <w:lvlJc w:val="left"/>
      <w:pPr>
        <w:ind w:left="5987" w:hanging="360"/>
      </w:pPr>
    </w:lvl>
    <w:lvl w:ilvl="8" w:tplc="080A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27" w15:restartNumberingAfterBreak="0">
    <w:nsid w:val="4DC36C6B"/>
    <w:multiLevelType w:val="hybridMultilevel"/>
    <w:tmpl w:val="19565BB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383E56"/>
    <w:multiLevelType w:val="hybridMultilevel"/>
    <w:tmpl w:val="4948E4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F64730"/>
    <w:multiLevelType w:val="hybridMultilevel"/>
    <w:tmpl w:val="685C07D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5015DFE"/>
    <w:multiLevelType w:val="hybridMultilevel"/>
    <w:tmpl w:val="5476B076"/>
    <w:lvl w:ilvl="0" w:tplc="080A000F">
      <w:start w:val="1"/>
      <w:numFmt w:val="decimal"/>
      <w:lvlText w:val="%1."/>
      <w:lvlJc w:val="left"/>
      <w:pPr>
        <w:ind w:left="947" w:hanging="360"/>
      </w:pPr>
    </w:lvl>
    <w:lvl w:ilvl="1" w:tplc="080A0019" w:tentative="1">
      <w:start w:val="1"/>
      <w:numFmt w:val="lowerLetter"/>
      <w:lvlText w:val="%2."/>
      <w:lvlJc w:val="left"/>
      <w:pPr>
        <w:ind w:left="1667" w:hanging="360"/>
      </w:pPr>
    </w:lvl>
    <w:lvl w:ilvl="2" w:tplc="080A001B" w:tentative="1">
      <w:start w:val="1"/>
      <w:numFmt w:val="lowerRoman"/>
      <w:lvlText w:val="%3."/>
      <w:lvlJc w:val="right"/>
      <w:pPr>
        <w:ind w:left="2387" w:hanging="180"/>
      </w:pPr>
    </w:lvl>
    <w:lvl w:ilvl="3" w:tplc="080A000F" w:tentative="1">
      <w:start w:val="1"/>
      <w:numFmt w:val="decimal"/>
      <w:lvlText w:val="%4."/>
      <w:lvlJc w:val="left"/>
      <w:pPr>
        <w:ind w:left="3107" w:hanging="360"/>
      </w:pPr>
    </w:lvl>
    <w:lvl w:ilvl="4" w:tplc="080A0019" w:tentative="1">
      <w:start w:val="1"/>
      <w:numFmt w:val="lowerLetter"/>
      <w:lvlText w:val="%5."/>
      <w:lvlJc w:val="left"/>
      <w:pPr>
        <w:ind w:left="3827" w:hanging="360"/>
      </w:pPr>
    </w:lvl>
    <w:lvl w:ilvl="5" w:tplc="080A001B" w:tentative="1">
      <w:start w:val="1"/>
      <w:numFmt w:val="lowerRoman"/>
      <w:lvlText w:val="%6."/>
      <w:lvlJc w:val="right"/>
      <w:pPr>
        <w:ind w:left="4547" w:hanging="180"/>
      </w:pPr>
    </w:lvl>
    <w:lvl w:ilvl="6" w:tplc="080A000F" w:tentative="1">
      <w:start w:val="1"/>
      <w:numFmt w:val="decimal"/>
      <w:lvlText w:val="%7."/>
      <w:lvlJc w:val="left"/>
      <w:pPr>
        <w:ind w:left="5267" w:hanging="360"/>
      </w:pPr>
    </w:lvl>
    <w:lvl w:ilvl="7" w:tplc="080A0019" w:tentative="1">
      <w:start w:val="1"/>
      <w:numFmt w:val="lowerLetter"/>
      <w:lvlText w:val="%8."/>
      <w:lvlJc w:val="left"/>
      <w:pPr>
        <w:ind w:left="5987" w:hanging="360"/>
      </w:pPr>
    </w:lvl>
    <w:lvl w:ilvl="8" w:tplc="080A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31" w15:restartNumberingAfterBreak="0">
    <w:nsid w:val="56C15F53"/>
    <w:multiLevelType w:val="hybridMultilevel"/>
    <w:tmpl w:val="63C600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E32E1A"/>
    <w:multiLevelType w:val="hybridMultilevel"/>
    <w:tmpl w:val="993048EC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3" w15:restartNumberingAfterBreak="0">
    <w:nsid w:val="5A897CC8"/>
    <w:multiLevelType w:val="hybridMultilevel"/>
    <w:tmpl w:val="8DA0C31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C7265D"/>
    <w:multiLevelType w:val="hybridMultilevel"/>
    <w:tmpl w:val="CC2E825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BEF2CAF"/>
    <w:multiLevelType w:val="hybridMultilevel"/>
    <w:tmpl w:val="E398C71A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6" w15:restartNumberingAfterBreak="0">
    <w:nsid w:val="5ED84029"/>
    <w:multiLevelType w:val="hybridMultilevel"/>
    <w:tmpl w:val="42AC522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0B66C6C"/>
    <w:multiLevelType w:val="hybridMultilevel"/>
    <w:tmpl w:val="DB8C3A7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BB3129"/>
    <w:multiLevelType w:val="hybridMultilevel"/>
    <w:tmpl w:val="1F2420F0"/>
    <w:lvl w:ilvl="0" w:tplc="0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1AF39DC"/>
    <w:multiLevelType w:val="hybridMultilevel"/>
    <w:tmpl w:val="503ED5C4"/>
    <w:lvl w:ilvl="0" w:tplc="38B25340">
      <w:start w:val="6"/>
      <w:numFmt w:val="bullet"/>
      <w:lvlText w:val=""/>
      <w:lvlJc w:val="left"/>
      <w:pPr>
        <w:ind w:left="857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40" w15:restartNumberingAfterBreak="0">
    <w:nsid w:val="633E7F5E"/>
    <w:multiLevelType w:val="hybridMultilevel"/>
    <w:tmpl w:val="87400FF4"/>
    <w:lvl w:ilvl="0" w:tplc="D6E83CE4">
      <w:start w:val="7"/>
      <w:numFmt w:val="bullet"/>
      <w:lvlText w:val=""/>
      <w:lvlJc w:val="left"/>
      <w:pPr>
        <w:ind w:left="1067" w:hanging="360"/>
      </w:pPr>
      <w:rPr>
        <w:rFonts w:ascii="Symbol" w:eastAsia="Times New Roman" w:hAnsi="Symbol" w:cs="Arial" w:hint="default"/>
      </w:rPr>
    </w:lvl>
    <w:lvl w:ilvl="1" w:tplc="080A0003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41" w15:restartNumberingAfterBreak="0">
    <w:nsid w:val="63C36F15"/>
    <w:multiLevelType w:val="hybridMultilevel"/>
    <w:tmpl w:val="6DEC741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F93C2E"/>
    <w:multiLevelType w:val="hybridMultilevel"/>
    <w:tmpl w:val="FD52E0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D05996"/>
    <w:multiLevelType w:val="multilevel"/>
    <w:tmpl w:val="402C4DA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79FE6792"/>
    <w:multiLevelType w:val="hybridMultilevel"/>
    <w:tmpl w:val="3A2621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F86075"/>
    <w:multiLevelType w:val="hybridMultilevel"/>
    <w:tmpl w:val="4A74D2B4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num w:numId="1" w16cid:durableId="943076283">
    <w:abstractNumId w:val="32"/>
  </w:num>
  <w:num w:numId="2" w16cid:durableId="1340238450">
    <w:abstractNumId w:val="23"/>
  </w:num>
  <w:num w:numId="3" w16cid:durableId="1677340705">
    <w:abstractNumId w:val="35"/>
  </w:num>
  <w:num w:numId="4" w16cid:durableId="386733525">
    <w:abstractNumId w:val="45"/>
  </w:num>
  <w:num w:numId="5" w16cid:durableId="1921718973">
    <w:abstractNumId w:val="7"/>
  </w:num>
  <w:num w:numId="6" w16cid:durableId="1564752312">
    <w:abstractNumId w:val="10"/>
  </w:num>
  <w:num w:numId="7" w16cid:durableId="919486494">
    <w:abstractNumId w:val="24"/>
  </w:num>
  <w:num w:numId="8" w16cid:durableId="338773846">
    <w:abstractNumId w:val="20"/>
  </w:num>
  <w:num w:numId="9" w16cid:durableId="1268076985">
    <w:abstractNumId w:val="17"/>
  </w:num>
  <w:num w:numId="10" w16cid:durableId="718631219">
    <w:abstractNumId w:val="34"/>
  </w:num>
  <w:num w:numId="11" w16cid:durableId="2075658665">
    <w:abstractNumId w:val="14"/>
  </w:num>
  <w:num w:numId="12" w16cid:durableId="1294945378">
    <w:abstractNumId w:val="36"/>
  </w:num>
  <w:num w:numId="13" w16cid:durableId="2130471856">
    <w:abstractNumId w:val="31"/>
  </w:num>
  <w:num w:numId="14" w16cid:durableId="1334068562">
    <w:abstractNumId w:val="3"/>
  </w:num>
  <w:num w:numId="15" w16cid:durableId="2119177674">
    <w:abstractNumId w:val="9"/>
  </w:num>
  <w:num w:numId="16" w16cid:durableId="998263561">
    <w:abstractNumId w:val="12"/>
  </w:num>
  <w:num w:numId="17" w16cid:durableId="704869696">
    <w:abstractNumId w:val="25"/>
  </w:num>
  <w:num w:numId="18" w16cid:durableId="827986627">
    <w:abstractNumId w:val="19"/>
  </w:num>
  <w:num w:numId="19" w16cid:durableId="679432663">
    <w:abstractNumId w:val="41"/>
  </w:num>
  <w:num w:numId="20" w16cid:durableId="842889760">
    <w:abstractNumId w:val="44"/>
  </w:num>
  <w:num w:numId="21" w16cid:durableId="174542632">
    <w:abstractNumId w:val="1"/>
  </w:num>
  <w:num w:numId="22" w16cid:durableId="415589169">
    <w:abstractNumId w:val="0"/>
  </w:num>
  <w:num w:numId="23" w16cid:durableId="2033531643">
    <w:abstractNumId w:val="13"/>
  </w:num>
  <w:num w:numId="24" w16cid:durableId="30426620">
    <w:abstractNumId w:val="29"/>
  </w:num>
  <w:num w:numId="25" w16cid:durableId="469253686">
    <w:abstractNumId w:val="5"/>
  </w:num>
  <w:num w:numId="26" w16cid:durableId="765349477">
    <w:abstractNumId w:val="37"/>
  </w:num>
  <w:num w:numId="27" w16cid:durableId="984163717">
    <w:abstractNumId w:val="21"/>
  </w:num>
  <w:num w:numId="28" w16cid:durableId="1413576867">
    <w:abstractNumId w:val="30"/>
  </w:num>
  <w:num w:numId="29" w16cid:durableId="1793789137">
    <w:abstractNumId w:val="16"/>
  </w:num>
  <w:num w:numId="30" w16cid:durableId="1686395495">
    <w:abstractNumId w:val="43"/>
  </w:num>
  <w:num w:numId="31" w16cid:durableId="683440374">
    <w:abstractNumId w:val="40"/>
  </w:num>
  <w:num w:numId="32" w16cid:durableId="743068838">
    <w:abstractNumId w:val="17"/>
  </w:num>
  <w:num w:numId="33" w16cid:durableId="1850441141">
    <w:abstractNumId w:val="17"/>
  </w:num>
  <w:num w:numId="34" w16cid:durableId="123623939">
    <w:abstractNumId w:val="17"/>
  </w:num>
  <w:num w:numId="35" w16cid:durableId="95638391">
    <w:abstractNumId w:val="8"/>
  </w:num>
  <w:num w:numId="36" w16cid:durableId="976028922">
    <w:abstractNumId w:val="11"/>
  </w:num>
  <w:num w:numId="37" w16cid:durableId="856582546">
    <w:abstractNumId w:val="22"/>
  </w:num>
  <w:num w:numId="38" w16cid:durableId="1021903909">
    <w:abstractNumId w:val="15"/>
  </w:num>
  <w:num w:numId="39" w16cid:durableId="892733603">
    <w:abstractNumId w:val="38"/>
  </w:num>
  <w:num w:numId="40" w16cid:durableId="519205889">
    <w:abstractNumId w:val="26"/>
  </w:num>
  <w:num w:numId="41" w16cid:durableId="1015501726">
    <w:abstractNumId w:val="39"/>
  </w:num>
  <w:num w:numId="42" w16cid:durableId="1387531981">
    <w:abstractNumId w:val="27"/>
  </w:num>
  <w:num w:numId="43" w16cid:durableId="1857428973">
    <w:abstractNumId w:val="33"/>
  </w:num>
  <w:num w:numId="44" w16cid:durableId="1904558641">
    <w:abstractNumId w:val="2"/>
  </w:num>
  <w:num w:numId="45" w16cid:durableId="92558402">
    <w:abstractNumId w:val="18"/>
  </w:num>
  <w:num w:numId="46" w16cid:durableId="1166215098">
    <w:abstractNumId w:val="4"/>
  </w:num>
  <w:num w:numId="47" w16cid:durableId="81462949">
    <w:abstractNumId w:val="6"/>
  </w:num>
  <w:num w:numId="48" w16cid:durableId="1816410772">
    <w:abstractNumId w:val="42"/>
  </w:num>
  <w:num w:numId="49" w16cid:durableId="559023295">
    <w:abstractNumId w:val="2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229"/>
    <w:rsid w:val="0000071E"/>
    <w:rsid w:val="00000ED9"/>
    <w:rsid w:val="00001803"/>
    <w:rsid w:val="00001922"/>
    <w:rsid w:val="00004263"/>
    <w:rsid w:val="0000448D"/>
    <w:rsid w:val="00004A22"/>
    <w:rsid w:val="000060D4"/>
    <w:rsid w:val="0001099C"/>
    <w:rsid w:val="00011849"/>
    <w:rsid w:val="00011D37"/>
    <w:rsid w:val="000139CB"/>
    <w:rsid w:val="000229FF"/>
    <w:rsid w:val="00024812"/>
    <w:rsid w:val="00027899"/>
    <w:rsid w:val="000321F3"/>
    <w:rsid w:val="00035D1B"/>
    <w:rsid w:val="00035EF0"/>
    <w:rsid w:val="000470FC"/>
    <w:rsid w:val="00047138"/>
    <w:rsid w:val="00050C44"/>
    <w:rsid w:val="0005208B"/>
    <w:rsid w:val="00052B0E"/>
    <w:rsid w:val="000539B4"/>
    <w:rsid w:val="000540FD"/>
    <w:rsid w:val="00054579"/>
    <w:rsid w:val="00055360"/>
    <w:rsid w:val="000611C3"/>
    <w:rsid w:val="000710D9"/>
    <w:rsid w:val="00072217"/>
    <w:rsid w:val="0007313E"/>
    <w:rsid w:val="0007353C"/>
    <w:rsid w:val="0007588F"/>
    <w:rsid w:val="0007795E"/>
    <w:rsid w:val="00077C37"/>
    <w:rsid w:val="00081F89"/>
    <w:rsid w:val="00083D49"/>
    <w:rsid w:val="000859D3"/>
    <w:rsid w:val="00086CC5"/>
    <w:rsid w:val="000870F7"/>
    <w:rsid w:val="00087F04"/>
    <w:rsid w:val="00090D7B"/>
    <w:rsid w:val="0009105C"/>
    <w:rsid w:val="000920D8"/>
    <w:rsid w:val="00092C19"/>
    <w:rsid w:val="000A214E"/>
    <w:rsid w:val="000A440B"/>
    <w:rsid w:val="000A4F2D"/>
    <w:rsid w:val="000A5E4A"/>
    <w:rsid w:val="000A6864"/>
    <w:rsid w:val="000B0962"/>
    <w:rsid w:val="000B0F9A"/>
    <w:rsid w:val="000C0A16"/>
    <w:rsid w:val="000C1A1E"/>
    <w:rsid w:val="000C1FF3"/>
    <w:rsid w:val="000C38FC"/>
    <w:rsid w:val="000C5D3C"/>
    <w:rsid w:val="000D2542"/>
    <w:rsid w:val="000D5665"/>
    <w:rsid w:val="000D5DB0"/>
    <w:rsid w:val="000D5F54"/>
    <w:rsid w:val="000D6E48"/>
    <w:rsid w:val="000E1A71"/>
    <w:rsid w:val="000F302E"/>
    <w:rsid w:val="000F3869"/>
    <w:rsid w:val="000F3A28"/>
    <w:rsid w:val="000F3C85"/>
    <w:rsid w:val="000F5524"/>
    <w:rsid w:val="000F5D3A"/>
    <w:rsid w:val="000F69F9"/>
    <w:rsid w:val="001004B5"/>
    <w:rsid w:val="00100CA0"/>
    <w:rsid w:val="001022A9"/>
    <w:rsid w:val="00104E2D"/>
    <w:rsid w:val="0010525F"/>
    <w:rsid w:val="001077A6"/>
    <w:rsid w:val="001103DA"/>
    <w:rsid w:val="0011072D"/>
    <w:rsid w:val="00112144"/>
    <w:rsid w:val="0011476C"/>
    <w:rsid w:val="00114FFA"/>
    <w:rsid w:val="00115933"/>
    <w:rsid w:val="00116BA6"/>
    <w:rsid w:val="001213E7"/>
    <w:rsid w:val="001218E5"/>
    <w:rsid w:val="00124928"/>
    <w:rsid w:val="00125207"/>
    <w:rsid w:val="001307F8"/>
    <w:rsid w:val="00132A3C"/>
    <w:rsid w:val="001340FB"/>
    <w:rsid w:val="0013580A"/>
    <w:rsid w:val="00136A66"/>
    <w:rsid w:val="001436E6"/>
    <w:rsid w:val="00143A68"/>
    <w:rsid w:val="00145B0B"/>
    <w:rsid w:val="00147768"/>
    <w:rsid w:val="00151120"/>
    <w:rsid w:val="001526F5"/>
    <w:rsid w:val="001549FA"/>
    <w:rsid w:val="0015538C"/>
    <w:rsid w:val="00157988"/>
    <w:rsid w:val="001643E3"/>
    <w:rsid w:val="0016648B"/>
    <w:rsid w:val="001762DE"/>
    <w:rsid w:val="001773C7"/>
    <w:rsid w:val="00182DE6"/>
    <w:rsid w:val="001830C3"/>
    <w:rsid w:val="00193D50"/>
    <w:rsid w:val="00196A0E"/>
    <w:rsid w:val="00197E82"/>
    <w:rsid w:val="001A0903"/>
    <w:rsid w:val="001A141B"/>
    <w:rsid w:val="001A2608"/>
    <w:rsid w:val="001A3058"/>
    <w:rsid w:val="001A5B5A"/>
    <w:rsid w:val="001B024B"/>
    <w:rsid w:val="001B20D0"/>
    <w:rsid w:val="001B2659"/>
    <w:rsid w:val="001B3DAF"/>
    <w:rsid w:val="001B45CC"/>
    <w:rsid w:val="001B4BD0"/>
    <w:rsid w:val="001C04D1"/>
    <w:rsid w:val="001C04FA"/>
    <w:rsid w:val="001C3E7B"/>
    <w:rsid w:val="001C4F28"/>
    <w:rsid w:val="001C6E1D"/>
    <w:rsid w:val="001D3F2F"/>
    <w:rsid w:val="001D41B0"/>
    <w:rsid w:val="001D5831"/>
    <w:rsid w:val="001D5A3A"/>
    <w:rsid w:val="001D5AD5"/>
    <w:rsid w:val="001E0203"/>
    <w:rsid w:val="001E5CE4"/>
    <w:rsid w:val="001E6BF2"/>
    <w:rsid w:val="001E70BA"/>
    <w:rsid w:val="001F09D2"/>
    <w:rsid w:val="001F0A85"/>
    <w:rsid w:val="001F2A05"/>
    <w:rsid w:val="001F2CFE"/>
    <w:rsid w:val="001F79B3"/>
    <w:rsid w:val="001F7CE8"/>
    <w:rsid w:val="00200DD0"/>
    <w:rsid w:val="00201708"/>
    <w:rsid w:val="00202AB7"/>
    <w:rsid w:val="002049D0"/>
    <w:rsid w:val="00204F61"/>
    <w:rsid w:val="0020616E"/>
    <w:rsid w:val="002075EA"/>
    <w:rsid w:val="002115CA"/>
    <w:rsid w:val="00212A41"/>
    <w:rsid w:val="00213F12"/>
    <w:rsid w:val="00214764"/>
    <w:rsid w:val="0021498A"/>
    <w:rsid w:val="00215B30"/>
    <w:rsid w:val="00215E56"/>
    <w:rsid w:val="002176A9"/>
    <w:rsid w:val="00222DE7"/>
    <w:rsid w:val="0022690B"/>
    <w:rsid w:val="002302FE"/>
    <w:rsid w:val="00230F0D"/>
    <w:rsid w:val="0023549E"/>
    <w:rsid w:val="00235707"/>
    <w:rsid w:val="0023664E"/>
    <w:rsid w:val="002373CB"/>
    <w:rsid w:val="002409FE"/>
    <w:rsid w:val="002434D7"/>
    <w:rsid w:val="0024652B"/>
    <w:rsid w:val="00247E50"/>
    <w:rsid w:val="00253657"/>
    <w:rsid w:val="00254EE1"/>
    <w:rsid w:val="0025547B"/>
    <w:rsid w:val="002622CA"/>
    <w:rsid w:val="002626CD"/>
    <w:rsid w:val="002673B7"/>
    <w:rsid w:val="002679FA"/>
    <w:rsid w:val="00272A1D"/>
    <w:rsid w:val="00272F61"/>
    <w:rsid w:val="00272FEF"/>
    <w:rsid w:val="00273CC1"/>
    <w:rsid w:val="00274842"/>
    <w:rsid w:val="00275074"/>
    <w:rsid w:val="00275579"/>
    <w:rsid w:val="002757D1"/>
    <w:rsid w:val="002772CE"/>
    <w:rsid w:val="00277C81"/>
    <w:rsid w:val="002802BF"/>
    <w:rsid w:val="0028055D"/>
    <w:rsid w:val="00280FDA"/>
    <w:rsid w:val="0028342C"/>
    <w:rsid w:val="00284161"/>
    <w:rsid w:val="00285561"/>
    <w:rsid w:val="00286AEC"/>
    <w:rsid w:val="00286FC0"/>
    <w:rsid w:val="00287601"/>
    <w:rsid w:val="00290D76"/>
    <w:rsid w:val="00291016"/>
    <w:rsid w:val="002915FC"/>
    <w:rsid w:val="00295EAC"/>
    <w:rsid w:val="002A3EF7"/>
    <w:rsid w:val="002A4BCB"/>
    <w:rsid w:val="002A5D77"/>
    <w:rsid w:val="002A6AB7"/>
    <w:rsid w:val="002A7AEA"/>
    <w:rsid w:val="002B180A"/>
    <w:rsid w:val="002B193A"/>
    <w:rsid w:val="002B5B79"/>
    <w:rsid w:val="002B668C"/>
    <w:rsid w:val="002B6A50"/>
    <w:rsid w:val="002B78BD"/>
    <w:rsid w:val="002C3FA9"/>
    <w:rsid w:val="002C45C0"/>
    <w:rsid w:val="002C6FA7"/>
    <w:rsid w:val="002D364D"/>
    <w:rsid w:val="002D5346"/>
    <w:rsid w:val="002D55F7"/>
    <w:rsid w:val="002E1126"/>
    <w:rsid w:val="002E12A6"/>
    <w:rsid w:val="002E2398"/>
    <w:rsid w:val="002E3C44"/>
    <w:rsid w:val="002F00B0"/>
    <w:rsid w:val="002F247A"/>
    <w:rsid w:val="002F4254"/>
    <w:rsid w:val="002F487F"/>
    <w:rsid w:val="002F6365"/>
    <w:rsid w:val="002F646E"/>
    <w:rsid w:val="002F6E4E"/>
    <w:rsid w:val="002F7936"/>
    <w:rsid w:val="00302B01"/>
    <w:rsid w:val="00303ECE"/>
    <w:rsid w:val="00304D1A"/>
    <w:rsid w:val="003061D3"/>
    <w:rsid w:val="0030705F"/>
    <w:rsid w:val="00310303"/>
    <w:rsid w:val="00312DBA"/>
    <w:rsid w:val="003134FD"/>
    <w:rsid w:val="00317BF4"/>
    <w:rsid w:val="00322184"/>
    <w:rsid w:val="003236ED"/>
    <w:rsid w:val="00323A59"/>
    <w:rsid w:val="00326AA8"/>
    <w:rsid w:val="00326C11"/>
    <w:rsid w:val="00327464"/>
    <w:rsid w:val="003274D8"/>
    <w:rsid w:val="00333FD0"/>
    <w:rsid w:val="00335510"/>
    <w:rsid w:val="0033696E"/>
    <w:rsid w:val="003404F6"/>
    <w:rsid w:val="00344E15"/>
    <w:rsid w:val="003457AE"/>
    <w:rsid w:val="00345CCE"/>
    <w:rsid w:val="0035133C"/>
    <w:rsid w:val="00352FCF"/>
    <w:rsid w:val="00353D90"/>
    <w:rsid w:val="00355D3C"/>
    <w:rsid w:val="00356E28"/>
    <w:rsid w:val="003600DE"/>
    <w:rsid w:val="00361E30"/>
    <w:rsid w:val="0036333B"/>
    <w:rsid w:val="00363CE7"/>
    <w:rsid w:val="00365673"/>
    <w:rsid w:val="003664A6"/>
    <w:rsid w:val="00366DA1"/>
    <w:rsid w:val="003673C7"/>
    <w:rsid w:val="003674B6"/>
    <w:rsid w:val="0036797D"/>
    <w:rsid w:val="00367F65"/>
    <w:rsid w:val="003704FF"/>
    <w:rsid w:val="00370F09"/>
    <w:rsid w:val="00370FB6"/>
    <w:rsid w:val="00371415"/>
    <w:rsid w:val="00372963"/>
    <w:rsid w:val="0038189B"/>
    <w:rsid w:val="00382FB9"/>
    <w:rsid w:val="0038790C"/>
    <w:rsid w:val="00390974"/>
    <w:rsid w:val="00391DE3"/>
    <w:rsid w:val="00392975"/>
    <w:rsid w:val="00393D47"/>
    <w:rsid w:val="0039442B"/>
    <w:rsid w:val="00394509"/>
    <w:rsid w:val="00395A89"/>
    <w:rsid w:val="00396B1C"/>
    <w:rsid w:val="003A1F96"/>
    <w:rsid w:val="003A3F8D"/>
    <w:rsid w:val="003A55C0"/>
    <w:rsid w:val="003A6411"/>
    <w:rsid w:val="003A6827"/>
    <w:rsid w:val="003A7C13"/>
    <w:rsid w:val="003B27EC"/>
    <w:rsid w:val="003B3149"/>
    <w:rsid w:val="003B5C2D"/>
    <w:rsid w:val="003B6CE1"/>
    <w:rsid w:val="003B754E"/>
    <w:rsid w:val="003B78EC"/>
    <w:rsid w:val="003B7C1E"/>
    <w:rsid w:val="003C1FC4"/>
    <w:rsid w:val="003C22CF"/>
    <w:rsid w:val="003C32A4"/>
    <w:rsid w:val="003C71FA"/>
    <w:rsid w:val="003D0CAC"/>
    <w:rsid w:val="003D5543"/>
    <w:rsid w:val="003D7B31"/>
    <w:rsid w:val="003E34AB"/>
    <w:rsid w:val="003E708D"/>
    <w:rsid w:val="003F20EC"/>
    <w:rsid w:val="003F2131"/>
    <w:rsid w:val="003F22F7"/>
    <w:rsid w:val="003F28AF"/>
    <w:rsid w:val="00401B64"/>
    <w:rsid w:val="00402265"/>
    <w:rsid w:val="004030A8"/>
    <w:rsid w:val="00404578"/>
    <w:rsid w:val="00405E13"/>
    <w:rsid w:val="00407B01"/>
    <w:rsid w:val="0041115A"/>
    <w:rsid w:val="00414151"/>
    <w:rsid w:val="00417067"/>
    <w:rsid w:val="00420997"/>
    <w:rsid w:val="00421CB4"/>
    <w:rsid w:val="004224FC"/>
    <w:rsid w:val="00423076"/>
    <w:rsid w:val="004246DB"/>
    <w:rsid w:val="004313AB"/>
    <w:rsid w:val="0043307A"/>
    <w:rsid w:val="00433BF1"/>
    <w:rsid w:val="00434025"/>
    <w:rsid w:val="00436A81"/>
    <w:rsid w:val="00437875"/>
    <w:rsid w:val="00440460"/>
    <w:rsid w:val="00442809"/>
    <w:rsid w:val="00446C19"/>
    <w:rsid w:val="00452DE4"/>
    <w:rsid w:val="00453C0F"/>
    <w:rsid w:val="00453EFC"/>
    <w:rsid w:val="0045481E"/>
    <w:rsid w:val="00455DEF"/>
    <w:rsid w:val="0045622F"/>
    <w:rsid w:val="004601AB"/>
    <w:rsid w:val="004613CF"/>
    <w:rsid w:val="00463789"/>
    <w:rsid w:val="00466435"/>
    <w:rsid w:val="00467718"/>
    <w:rsid w:val="00467E40"/>
    <w:rsid w:val="004700F7"/>
    <w:rsid w:val="004707FD"/>
    <w:rsid w:val="004712B2"/>
    <w:rsid w:val="00473229"/>
    <w:rsid w:val="0047343E"/>
    <w:rsid w:val="00473D2B"/>
    <w:rsid w:val="00480607"/>
    <w:rsid w:val="00483307"/>
    <w:rsid w:val="004851FF"/>
    <w:rsid w:val="00485609"/>
    <w:rsid w:val="00487610"/>
    <w:rsid w:val="004876EE"/>
    <w:rsid w:val="00491BB0"/>
    <w:rsid w:val="00491EDA"/>
    <w:rsid w:val="00492455"/>
    <w:rsid w:val="00493AB2"/>
    <w:rsid w:val="00493E88"/>
    <w:rsid w:val="004966DC"/>
    <w:rsid w:val="00497510"/>
    <w:rsid w:val="004A01C3"/>
    <w:rsid w:val="004A499A"/>
    <w:rsid w:val="004B1CA9"/>
    <w:rsid w:val="004B1D79"/>
    <w:rsid w:val="004B5DA4"/>
    <w:rsid w:val="004B663B"/>
    <w:rsid w:val="004B781F"/>
    <w:rsid w:val="004B7CF4"/>
    <w:rsid w:val="004C2861"/>
    <w:rsid w:val="004C3427"/>
    <w:rsid w:val="004C3C7E"/>
    <w:rsid w:val="004D30B6"/>
    <w:rsid w:val="004D46D2"/>
    <w:rsid w:val="004D5577"/>
    <w:rsid w:val="004D5DE4"/>
    <w:rsid w:val="004D7798"/>
    <w:rsid w:val="004E2E94"/>
    <w:rsid w:val="004E4887"/>
    <w:rsid w:val="004E5E31"/>
    <w:rsid w:val="004F0B15"/>
    <w:rsid w:val="004F17E8"/>
    <w:rsid w:val="004F2145"/>
    <w:rsid w:val="004F2317"/>
    <w:rsid w:val="004F3419"/>
    <w:rsid w:val="005001CE"/>
    <w:rsid w:val="00506CBF"/>
    <w:rsid w:val="00510924"/>
    <w:rsid w:val="00511E7F"/>
    <w:rsid w:val="005122FA"/>
    <w:rsid w:val="005130E6"/>
    <w:rsid w:val="00514FE8"/>
    <w:rsid w:val="005165C3"/>
    <w:rsid w:val="005168F9"/>
    <w:rsid w:val="00517507"/>
    <w:rsid w:val="00517FC7"/>
    <w:rsid w:val="005212BB"/>
    <w:rsid w:val="005221F4"/>
    <w:rsid w:val="0052400F"/>
    <w:rsid w:val="005253D8"/>
    <w:rsid w:val="005265B6"/>
    <w:rsid w:val="005272B4"/>
    <w:rsid w:val="0053330D"/>
    <w:rsid w:val="00533643"/>
    <w:rsid w:val="005336E0"/>
    <w:rsid w:val="005417A2"/>
    <w:rsid w:val="00542ABA"/>
    <w:rsid w:val="00542C62"/>
    <w:rsid w:val="005479ED"/>
    <w:rsid w:val="00550AA2"/>
    <w:rsid w:val="00550D90"/>
    <w:rsid w:val="00551886"/>
    <w:rsid w:val="00551B74"/>
    <w:rsid w:val="0055371F"/>
    <w:rsid w:val="005544FC"/>
    <w:rsid w:val="0055570C"/>
    <w:rsid w:val="00556297"/>
    <w:rsid w:val="005677F0"/>
    <w:rsid w:val="00567CA7"/>
    <w:rsid w:val="005707BE"/>
    <w:rsid w:val="00570BAB"/>
    <w:rsid w:val="00574325"/>
    <w:rsid w:val="00574704"/>
    <w:rsid w:val="005814E6"/>
    <w:rsid w:val="00585BD5"/>
    <w:rsid w:val="00586732"/>
    <w:rsid w:val="00590FB1"/>
    <w:rsid w:val="0059129E"/>
    <w:rsid w:val="005912CE"/>
    <w:rsid w:val="005916F1"/>
    <w:rsid w:val="00591E46"/>
    <w:rsid w:val="00593ABC"/>
    <w:rsid w:val="005973AF"/>
    <w:rsid w:val="0059767B"/>
    <w:rsid w:val="005A057B"/>
    <w:rsid w:val="005A0727"/>
    <w:rsid w:val="005A1B76"/>
    <w:rsid w:val="005A27F2"/>
    <w:rsid w:val="005A381A"/>
    <w:rsid w:val="005B04A8"/>
    <w:rsid w:val="005B2C94"/>
    <w:rsid w:val="005B4193"/>
    <w:rsid w:val="005B5585"/>
    <w:rsid w:val="005B64B7"/>
    <w:rsid w:val="005B7AB3"/>
    <w:rsid w:val="005C10B6"/>
    <w:rsid w:val="005C401E"/>
    <w:rsid w:val="005C44E5"/>
    <w:rsid w:val="005C4D5D"/>
    <w:rsid w:val="005D0A68"/>
    <w:rsid w:val="005D0BB2"/>
    <w:rsid w:val="005D17F2"/>
    <w:rsid w:val="005D223F"/>
    <w:rsid w:val="005D2A28"/>
    <w:rsid w:val="005D2F8E"/>
    <w:rsid w:val="005D4931"/>
    <w:rsid w:val="005D701F"/>
    <w:rsid w:val="005D716C"/>
    <w:rsid w:val="005E0BEC"/>
    <w:rsid w:val="005E355D"/>
    <w:rsid w:val="005E3FF5"/>
    <w:rsid w:val="005F300C"/>
    <w:rsid w:val="005F58F4"/>
    <w:rsid w:val="005F695D"/>
    <w:rsid w:val="005F6E2A"/>
    <w:rsid w:val="005F70E0"/>
    <w:rsid w:val="005F71D0"/>
    <w:rsid w:val="00600153"/>
    <w:rsid w:val="00601011"/>
    <w:rsid w:val="006034D3"/>
    <w:rsid w:val="0060484E"/>
    <w:rsid w:val="00604AEB"/>
    <w:rsid w:val="00606F27"/>
    <w:rsid w:val="00611FA0"/>
    <w:rsid w:val="00612054"/>
    <w:rsid w:val="00612357"/>
    <w:rsid w:val="00613260"/>
    <w:rsid w:val="006173B4"/>
    <w:rsid w:val="00617B47"/>
    <w:rsid w:val="0062158B"/>
    <w:rsid w:val="00621675"/>
    <w:rsid w:val="00622391"/>
    <w:rsid w:val="0062270D"/>
    <w:rsid w:val="00624996"/>
    <w:rsid w:val="00626436"/>
    <w:rsid w:val="0062785F"/>
    <w:rsid w:val="006300C0"/>
    <w:rsid w:val="00633C39"/>
    <w:rsid w:val="00635E7B"/>
    <w:rsid w:val="00636452"/>
    <w:rsid w:val="0064202F"/>
    <w:rsid w:val="00642DEF"/>
    <w:rsid w:val="0064312D"/>
    <w:rsid w:val="006442DE"/>
    <w:rsid w:val="00644CF0"/>
    <w:rsid w:val="00645DE4"/>
    <w:rsid w:val="0064605F"/>
    <w:rsid w:val="00646720"/>
    <w:rsid w:val="00646AFB"/>
    <w:rsid w:val="00650156"/>
    <w:rsid w:val="0065413A"/>
    <w:rsid w:val="0065508A"/>
    <w:rsid w:val="0065732F"/>
    <w:rsid w:val="006610C5"/>
    <w:rsid w:val="0066197D"/>
    <w:rsid w:val="00665AA4"/>
    <w:rsid w:val="00666258"/>
    <w:rsid w:val="00667E39"/>
    <w:rsid w:val="00667F35"/>
    <w:rsid w:val="00670A00"/>
    <w:rsid w:val="0067135C"/>
    <w:rsid w:val="006724A6"/>
    <w:rsid w:val="00672A57"/>
    <w:rsid w:val="006738FA"/>
    <w:rsid w:val="00674DDE"/>
    <w:rsid w:val="0067685C"/>
    <w:rsid w:val="006773E8"/>
    <w:rsid w:val="006774ED"/>
    <w:rsid w:val="006801F7"/>
    <w:rsid w:val="00680F93"/>
    <w:rsid w:val="006821CD"/>
    <w:rsid w:val="0068265C"/>
    <w:rsid w:val="00682AE8"/>
    <w:rsid w:val="006842F6"/>
    <w:rsid w:val="0068601A"/>
    <w:rsid w:val="0069297B"/>
    <w:rsid w:val="00692E9B"/>
    <w:rsid w:val="006941BE"/>
    <w:rsid w:val="00694441"/>
    <w:rsid w:val="00694882"/>
    <w:rsid w:val="006A067D"/>
    <w:rsid w:val="006A0AE8"/>
    <w:rsid w:val="006A18AE"/>
    <w:rsid w:val="006A207B"/>
    <w:rsid w:val="006A2D42"/>
    <w:rsid w:val="006A308D"/>
    <w:rsid w:val="006A4A49"/>
    <w:rsid w:val="006A6183"/>
    <w:rsid w:val="006B1192"/>
    <w:rsid w:val="006B3851"/>
    <w:rsid w:val="006B3C40"/>
    <w:rsid w:val="006B69A7"/>
    <w:rsid w:val="006B705F"/>
    <w:rsid w:val="006B7EBD"/>
    <w:rsid w:val="006C4906"/>
    <w:rsid w:val="006C4EB8"/>
    <w:rsid w:val="006C7119"/>
    <w:rsid w:val="006C7BA9"/>
    <w:rsid w:val="006D02C8"/>
    <w:rsid w:val="006D12F3"/>
    <w:rsid w:val="006D136B"/>
    <w:rsid w:val="006D1CA5"/>
    <w:rsid w:val="006D3B53"/>
    <w:rsid w:val="006D446B"/>
    <w:rsid w:val="006D4A44"/>
    <w:rsid w:val="006D521C"/>
    <w:rsid w:val="006D5FA2"/>
    <w:rsid w:val="006D618D"/>
    <w:rsid w:val="006D6F0B"/>
    <w:rsid w:val="006E1102"/>
    <w:rsid w:val="006E125F"/>
    <w:rsid w:val="006E20A7"/>
    <w:rsid w:val="006E23E7"/>
    <w:rsid w:val="006E2AC4"/>
    <w:rsid w:val="006E577A"/>
    <w:rsid w:val="006E5A1E"/>
    <w:rsid w:val="006E6392"/>
    <w:rsid w:val="006E6416"/>
    <w:rsid w:val="006E6D7D"/>
    <w:rsid w:val="006E6EA8"/>
    <w:rsid w:val="006F1E4E"/>
    <w:rsid w:val="006F28C4"/>
    <w:rsid w:val="006F437B"/>
    <w:rsid w:val="006F5639"/>
    <w:rsid w:val="006F5700"/>
    <w:rsid w:val="006F6067"/>
    <w:rsid w:val="00702B71"/>
    <w:rsid w:val="00706E9E"/>
    <w:rsid w:val="0071458E"/>
    <w:rsid w:val="00715262"/>
    <w:rsid w:val="00721F7C"/>
    <w:rsid w:val="00722B25"/>
    <w:rsid w:val="00725E59"/>
    <w:rsid w:val="0073090A"/>
    <w:rsid w:val="00730C33"/>
    <w:rsid w:val="007316D0"/>
    <w:rsid w:val="0073355E"/>
    <w:rsid w:val="00734D11"/>
    <w:rsid w:val="00736066"/>
    <w:rsid w:val="00742941"/>
    <w:rsid w:val="007432A2"/>
    <w:rsid w:val="00744BC7"/>
    <w:rsid w:val="007512BA"/>
    <w:rsid w:val="00751E0B"/>
    <w:rsid w:val="0075694C"/>
    <w:rsid w:val="00766749"/>
    <w:rsid w:val="00766D90"/>
    <w:rsid w:val="0077030E"/>
    <w:rsid w:val="007703A6"/>
    <w:rsid w:val="00771DC9"/>
    <w:rsid w:val="0077434F"/>
    <w:rsid w:val="00775620"/>
    <w:rsid w:val="00775C79"/>
    <w:rsid w:val="00775F6D"/>
    <w:rsid w:val="00776004"/>
    <w:rsid w:val="0078148B"/>
    <w:rsid w:val="007814A9"/>
    <w:rsid w:val="00785B4D"/>
    <w:rsid w:val="00785E09"/>
    <w:rsid w:val="00786DB3"/>
    <w:rsid w:val="007912A7"/>
    <w:rsid w:val="00791C9D"/>
    <w:rsid w:val="007937F3"/>
    <w:rsid w:val="007948F2"/>
    <w:rsid w:val="007957D9"/>
    <w:rsid w:val="00796999"/>
    <w:rsid w:val="00796C15"/>
    <w:rsid w:val="00796D1F"/>
    <w:rsid w:val="00797137"/>
    <w:rsid w:val="007A2126"/>
    <w:rsid w:val="007A35FA"/>
    <w:rsid w:val="007A3A7E"/>
    <w:rsid w:val="007A6D96"/>
    <w:rsid w:val="007B1F8C"/>
    <w:rsid w:val="007B2293"/>
    <w:rsid w:val="007B50D0"/>
    <w:rsid w:val="007B6981"/>
    <w:rsid w:val="007B6CF0"/>
    <w:rsid w:val="007B6EC6"/>
    <w:rsid w:val="007B7F16"/>
    <w:rsid w:val="007C097A"/>
    <w:rsid w:val="007C16E5"/>
    <w:rsid w:val="007C760B"/>
    <w:rsid w:val="007C7750"/>
    <w:rsid w:val="007D0095"/>
    <w:rsid w:val="007D1E54"/>
    <w:rsid w:val="007D47ED"/>
    <w:rsid w:val="007D6779"/>
    <w:rsid w:val="007E072D"/>
    <w:rsid w:val="007E1F69"/>
    <w:rsid w:val="007E26B5"/>
    <w:rsid w:val="007E419C"/>
    <w:rsid w:val="007E4AD9"/>
    <w:rsid w:val="007E765C"/>
    <w:rsid w:val="007E7E8D"/>
    <w:rsid w:val="007F13ED"/>
    <w:rsid w:val="007F2F35"/>
    <w:rsid w:val="007F42EF"/>
    <w:rsid w:val="007F4D72"/>
    <w:rsid w:val="007F6506"/>
    <w:rsid w:val="007F7215"/>
    <w:rsid w:val="007F79C6"/>
    <w:rsid w:val="007F7D92"/>
    <w:rsid w:val="00803ABD"/>
    <w:rsid w:val="00804E54"/>
    <w:rsid w:val="008162BC"/>
    <w:rsid w:val="008167C8"/>
    <w:rsid w:val="008227D5"/>
    <w:rsid w:val="00822B88"/>
    <w:rsid w:val="00827A8A"/>
    <w:rsid w:val="008330D6"/>
    <w:rsid w:val="00835173"/>
    <w:rsid w:val="00836CF5"/>
    <w:rsid w:val="00837481"/>
    <w:rsid w:val="008400CD"/>
    <w:rsid w:val="0084100D"/>
    <w:rsid w:val="00841128"/>
    <w:rsid w:val="0084399F"/>
    <w:rsid w:val="0084491B"/>
    <w:rsid w:val="0084507E"/>
    <w:rsid w:val="00845E62"/>
    <w:rsid w:val="00847C0C"/>
    <w:rsid w:val="00852EF2"/>
    <w:rsid w:val="008541E2"/>
    <w:rsid w:val="00855486"/>
    <w:rsid w:val="0086142E"/>
    <w:rsid w:val="00863E63"/>
    <w:rsid w:val="008644A0"/>
    <w:rsid w:val="008657C9"/>
    <w:rsid w:val="00866712"/>
    <w:rsid w:val="008744EB"/>
    <w:rsid w:val="0087481D"/>
    <w:rsid w:val="00876FAB"/>
    <w:rsid w:val="0087756F"/>
    <w:rsid w:val="008803CF"/>
    <w:rsid w:val="00881CB1"/>
    <w:rsid w:val="00882115"/>
    <w:rsid w:val="00884963"/>
    <w:rsid w:val="008916E8"/>
    <w:rsid w:val="00891E6D"/>
    <w:rsid w:val="00892115"/>
    <w:rsid w:val="00892C81"/>
    <w:rsid w:val="00892CD7"/>
    <w:rsid w:val="00895549"/>
    <w:rsid w:val="008A0D6B"/>
    <w:rsid w:val="008A3ECD"/>
    <w:rsid w:val="008A61E5"/>
    <w:rsid w:val="008A799A"/>
    <w:rsid w:val="008B2642"/>
    <w:rsid w:val="008B356D"/>
    <w:rsid w:val="008B371C"/>
    <w:rsid w:val="008B5A14"/>
    <w:rsid w:val="008B6849"/>
    <w:rsid w:val="008C07FD"/>
    <w:rsid w:val="008C3CE5"/>
    <w:rsid w:val="008D422B"/>
    <w:rsid w:val="008D4C0F"/>
    <w:rsid w:val="008D53FD"/>
    <w:rsid w:val="008D5A1C"/>
    <w:rsid w:val="008D69E2"/>
    <w:rsid w:val="008E01A4"/>
    <w:rsid w:val="008E0D74"/>
    <w:rsid w:val="008E1298"/>
    <w:rsid w:val="008E27C8"/>
    <w:rsid w:val="008E2801"/>
    <w:rsid w:val="008E30FE"/>
    <w:rsid w:val="008E4931"/>
    <w:rsid w:val="008E4A48"/>
    <w:rsid w:val="008E6CED"/>
    <w:rsid w:val="008E7B67"/>
    <w:rsid w:val="008F0F6D"/>
    <w:rsid w:val="008F21D1"/>
    <w:rsid w:val="008F4A15"/>
    <w:rsid w:val="00900300"/>
    <w:rsid w:val="00901903"/>
    <w:rsid w:val="00901F8E"/>
    <w:rsid w:val="009023D4"/>
    <w:rsid w:val="00905674"/>
    <w:rsid w:val="0090720D"/>
    <w:rsid w:val="009075F3"/>
    <w:rsid w:val="00911B4D"/>
    <w:rsid w:val="009136BE"/>
    <w:rsid w:val="00914FB9"/>
    <w:rsid w:val="009154B0"/>
    <w:rsid w:val="00916D3D"/>
    <w:rsid w:val="00916E21"/>
    <w:rsid w:val="00922E3B"/>
    <w:rsid w:val="0092312A"/>
    <w:rsid w:val="009304A8"/>
    <w:rsid w:val="009360E4"/>
    <w:rsid w:val="00940F86"/>
    <w:rsid w:val="009416DD"/>
    <w:rsid w:val="00942749"/>
    <w:rsid w:val="00943E90"/>
    <w:rsid w:val="00945370"/>
    <w:rsid w:val="00945ABF"/>
    <w:rsid w:val="00954E9C"/>
    <w:rsid w:val="00961102"/>
    <w:rsid w:val="00961B6B"/>
    <w:rsid w:val="00962233"/>
    <w:rsid w:val="00962A9C"/>
    <w:rsid w:val="00962CAF"/>
    <w:rsid w:val="00963626"/>
    <w:rsid w:val="009638AE"/>
    <w:rsid w:val="00964107"/>
    <w:rsid w:val="009666A2"/>
    <w:rsid w:val="009703FC"/>
    <w:rsid w:val="009714D8"/>
    <w:rsid w:val="00974A04"/>
    <w:rsid w:val="00975001"/>
    <w:rsid w:val="00975054"/>
    <w:rsid w:val="009768B5"/>
    <w:rsid w:val="00977FBD"/>
    <w:rsid w:val="00980E09"/>
    <w:rsid w:val="0098122F"/>
    <w:rsid w:val="009812C5"/>
    <w:rsid w:val="00981362"/>
    <w:rsid w:val="0098151C"/>
    <w:rsid w:val="009837A0"/>
    <w:rsid w:val="00983A57"/>
    <w:rsid w:val="00985B2E"/>
    <w:rsid w:val="00986CC9"/>
    <w:rsid w:val="00990339"/>
    <w:rsid w:val="009941E3"/>
    <w:rsid w:val="009944DA"/>
    <w:rsid w:val="00996DF4"/>
    <w:rsid w:val="0099755C"/>
    <w:rsid w:val="009A1DAD"/>
    <w:rsid w:val="009A3193"/>
    <w:rsid w:val="009A682B"/>
    <w:rsid w:val="009B2604"/>
    <w:rsid w:val="009C3793"/>
    <w:rsid w:val="009C471F"/>
    <w:rsid w:val="009C4D5A"/>
    <w:rsid w:val="009C54CF"/>
    <w:rsid w:val="009C5870"/>
    <w:rsid w:val="009C6BA3"/>
    <w:rsid w:val="009C7937"/>
    <w:rsid w:val="009D2171"/>
    <w:rsid w:val="009D39F2"/>
    <w:rsid w:val="009D58A0"/>
    <w:rsid w:val="009D7866"/>
    <w:rsid w:val="009E144E"/>
    <w:rsid w:val="009E1846"/>
    <w:rsid w:val="009E495F"/>
    <w:rsid w:val="009F0820"/>
    <w:rsid w:val="009F12B5"/>
    <w:rsid w:val="009F29F0"/>
    <w:rsid w:val="009F4416"/>
    <w:rsid w:val="009F7F9D"/>
    <w:rsid w:val="00A0190A"/>
    <w:rsid w:val="00A03247"/>
    <w:rsid w:val="00A052A7"/>
    <w:rsid w:val="00A077FA"/>
    <w:rsid w:val="00A115FF"/>
    <w:rsid w:val="00A12610"/>
    <w:rsid w:val="00A13690"/>
    <w:rsid w:val="00A16E94"/>
    <w:rsid w:val="00A1779B"/>
    <w:rsid w:val="00A17A45"/>
    <w:rsid w:val="00A218F1"/>
    <w:rsid w:val="00A21FA8"/>
    <w:rsid w:val="00A22BE4"/>
    <w:rsid w:val="00A26F47"/>
    <w:rsid w:val="00A2711F"/>
    <w:rsid w:val="00A27264"/>
    <w:rsid w:val="00A3032A"/>
    <w:rsid w:val="00A3402F"/>
    <w:rsid w:val="00A3546E"/>
    <w:rsid w:val="00A36DFD"/>
    <w:rsid w:val="00A45E98"/>
    <w:rsid w:val="00A469A7"/>
    <w:rsid w:val="00A4760F"/>
    <w:rsid w:val="00A503C0"/>
    <w:rsid w:val="00A50F9F"/>
    <w:rsid w:val="00A555A8"/>
    <w:rsid w:val="00A55C8C"/>
    <w:rsid w:val="00A5614F"/>
    <w:rsid w:val="00A56D0C"/>
    <w:rsid w:val="00A610EA"/>
    <w:rsid w:val="00A6249A"/>
    <w:rsid w:val="00A625F0"/>
    <w:rsid w:val="00A649FD"/>
    <w:rsid w:val="00A67F39"/>
    <w:rsid w:val="00A71790"/>
    <w:rsid w:val="00A76408"/>
    <w:rsid w:val="00A7702E"/>
    <w:rsid w:val="00A822D3"/>
    <w:rsid w:val="00A823AF"/>
    <w:rsid w:val="00A82C82"/>
    <w:rsid w:val="00A8399E"/>
    <w:rsid w:val="00A839D7"/>
    <w:rsid w:val="00A85875"/>
    <w:rsid w:val="00A8638E"/>
    <w:rsid w:val="00A866E1"/>
    <w:rsid w:val="00A86869"/>
    <w:rsid w:val="00A87074"/>
    <w:rsid w:val="00A87D83"/>
    <w:rsid w:val="00A91207"/>
    <w:rsid w:val="00A92A9D"/>
    <w:rsid w:val="00A961F6"/>
    <w:rsid w:val="00AA017E"/>
    <w:rsid w:val="00AA2109"/>
    <w:rsid w:val="00AA4011"/>
    <w:rsid w:val="00AA4474"/>
    <w:rsid w:val="00AA5CB2"/>
    <w:rsid w:val="00AB2572"/>
    <w:rsid w:val="00AB4E1C"/>
    <w:rsid w:val="00AC240C"/>
    <w:rsid w:val="00AC3EEA"/>
    <w:rsid w:val="00AC7B32"/>
    <w:rsid w:val="00AD10B0"/>
    <w:rsid w:val="00AD14F9"/>
    <w:rsid w:val="00AD1701"/>
    <w:rsid w:val="00AD4562"/>
    <w:rsid w:val="00AD5389"/>
    <w:rsid w:val="00AD609D"/>
    <w:rsid w:val="00AE08DD"/>
    <w:rsid w:val="00AE1DA9"/>
    <w:rsid w:val="00AE34D9"/>
    <w:rsid w:val="00AE6C0C"/>
    <w:rsid w:val="00AE73D2"/>
    <w:rsid w:val="00AE7BD7"/>
    <w:rsid w:val="00AE7FC0"/>
    <w:rsid w:val="00AF1D03"/>
    <w:rsid w:val="00AF213B"/>
    <w:rsid w:val="00AF25F1"/>
    <w:rsid w:val="00AF54F8"/>
    <w:rsid w:val="00B007F6"/>
    <w:rsid w:val="00B015DA"/>
    <w:rsid w:val="00B02D74"/>
    <w:rsid w:val="00B0367F"/>
    <w:rsid w:val="00B06C7D"/>
    <w:rsid w:val="00B07B75"/>
    <w:rsid w:val="00B103EA"/>
    <w:rsid w:val="00B120BE"/>
    <w:rsid w:val="00B1329A"/>
    <w:rsid w:val="00B16FF5"/>
    <w:rsid w:val="00B1746D"/>
    <w:rsid w:val="00B21FF4"/>
    <w:rsid w:val="00B22763"/>
    <w:rsid w:val="00B232CC"/>
    <w:rsid w:val="00B23DC7"/>
    <w:rsid w:val="00B24B23"/>
    <w:rsid w:val="00B25617"/>
    <w:rsid w:val="00B34316"/>
    <w:rsid w:val="00B35475"/>
    <w:rsid w:val="00B36E73"/>
    <w:rsid w:val="00B4003D"/>
    <w:rsid w:val="00B42EE8"/>
    <w:rsid w:val="00B4332E"/>
    <w:rsid w:val="00B44E54"/>
    <w:rsid w:val="00B455E1"/>
    <w:rsid w:val="00B528EC"/>
    <w:rsid w:val="00B60844"/>
    <w:rsid w:val="00B626B3"/>
    <w:rsid w:val="00B63DB7"/>
    <w:rsid w:val="00B66962"/>
    <w:rsid w:val="00B7012D"/>
    <w:rsid w:val="00B710E8"/>
    <w:rsid w:val="00B718EA"/>
    <w:rsid w:val="00B73D97"/>
    <w:rsid w:val="00B76DCC"/>
    <w:rsid w:val="00B77F04"/>
    <w:rsid w:val="00B81BFF"/>
    <w:rsid w:val="00B82713"/>
    <w:rsid w:val="00B83B14"/>
    <w:rsid w:val="00B84491"/>
    <w:rsid w:val="00B854D7"/>
    <w:rsid w:val="00B86992"/>
    <w:rsid w:val="00B87D35"/>
    <w:rsid w:val="00B91110"/>
    <w:rsid w:val="00B977D9"/>
    <w:rsid w:val="00BA0360"/>
    <w:rsid w:val="00BA0684"/>
    <w:rsid w:val="00BA2D2A"/>
    <w:rsid w:val="00BA3434"/>
    <w:rsid w:val="00BB0A52"/>
    <w:rsid w:val="00BB560D"/>
    <w:rsid w:val="00BB7F4F"/>
    <w:rsid w:val="00BC09B9"/>
    <w:rsid w:val="00BC16CD"/>
    <w:rsid w:val="00BC2992"/>
    <w:rsid w:val="00BC3D66"/>
    <w:rsid w:val="00BC4B10"/>
    <w:rsid w:val="00BC6365"/>
    <w:rsid w:val="00BC6C42"/>
    <w:rsid w:val="00BD16ED"/>
    <w:rsid w:val="00BD1E74"/>
    <w:rsid w:val="00BD2D33"/>
    <w:rsid w:val="00BE323A"/>
    <w:rsid w:val="00BE52A4"/>
    <w:rsid w:val="00C002CB"/>
    <w:rsid w:val="00C0128A"/>
    <w:rsid w:val="00C06BFC"/>
    <w:rsid w:val="00C10CD5"/>
    <w:rsid w:val="00C11845"/>
    <w:rsid w:val="00C11EBB"/>
    <w:rsid w:val="00C13234"/>
    <w:rsid w:val="00C17EE0"/>
    <w:rsid w:val="00C201AF"/>
    <w:rsid w:val="00C22AE9"/>
    <w:rsid w:val="00C3554B"/>
    <w:rsid w:val="00C355EC"/>
    <w:rsid w:val="00C3745D"/>
    <w:rsid w:val="00C37ECA"/>
    <w:rsid w:val="00C433D5"/>
    <w:rsid w:val="00C433FE"/>
    <w:rsid w:val="00C448BF"/>
    <w:rsid w:val="00C4557F"/>
    <w:rsid w:val="00C459AC"/>
    <w:rsid w:val="00C5152E"/>
    <w:rsid w:val="00C51963"/>
    <w:rsid w:val="00C51A07"/>
    <w:rsid w:val="00C51C41"/>
    <w:rsid w:val="00C52D91"/>
    <w:rsid w:val="00C5484F"/>
    <w:rsid w:val="00C5488A"/>
    <w:rsid w:val="00C5737A"/>
    <w:rsid w:val="00C61769"/>
    <w:rsid w:val="00C625A0"/>
    <w:rsid w:val="00C63B2A"/>
    <w:rsid w:val="00C63D9F"/>
    <w:rsid w:val="00C6496C"/>
    <w:rsid w:val="00C70141"/>
    <w:rsid w:val="00C71E73"/>
    <w:rsid w:val="00C731A5"/>
    <w:rsid w:val="00C75E97"/>
    <w:rsid w:val="00C81B22"/>
    <w:rsid w:val="00C837DC"/>
    <w:rsid w:val="00C851CF"/>
    <w:rsid w:val="00C86828"/>
    <w:rsid w:val="00C91E6C"/>
    <w:rsid w:val="00C935D1"/>
    <w:rsid w:val="00C93EBD"/>
    <w:rsid w:val="00C943E5"/>
    <w:rsid w:val="00C96DAF"/>
    <w:rsid w:val="00CA17AB"/>
    <w:rsid w:val="00CA265D"/>
    <w:rsid w:val="00CA32B0"/>
    <w:rsid w:val="00CA5811"/>
    <w:rsid w:val="00CA66F2"/>
    <w:rsid w:val="00CA6B15"/>
    <w:rsid w:val="00CA7DFD"/>
    <w:rsid w:val="00CB1894"/>
    <w:rsid w:val="00CB2574"/>
    <w:rsid w:val="00CB3D69"/>
    <w:rsid w:val="00CC4165"/>
    <w:rsid w:val="00CC4470"/>
    <w:rsid w:val="00CC527E"/>
    <w:rsid w:val="00CC5665"/>
    <w:rsid w:val="00CD02FE"/>
    <w:rsid w:val="00CD0A96"/>
    <w:rsid w:val="00CD2432"/>
    <w:rsid w:val="00CD2A1C"/>
    <w:rsid w:val="00CD3409"/>
    <w:rsid w:val="00CD3800"/>
    <w:rsid w:val="00CD3C8D"/>
    <w:rsid w:val="00CD5448"/>
    <w:rsid w:val="00CD6B24"/>
    <w:rsid w:val="00CD6D19"/>
    <w:rsid w:val="00CD7ED0"/>
    <w:rsid w:val="00CE0579"/>
    <w:rsid w:val="00CE0D35"/>
    <w:rsid w:val="00CE0FDB"/>
    <w:rsid w:val="00CE11B3"/>
    <w:rsid w:val="00CE20A5"/>
    <w:rsid w:val="00CE6FFD"/>
    <w:rsid w:val="00CF2023"/>
    <w:rsid w:val="00CF387A"/>
    <w:rsid w:val="00CF541C"/>
    <w:rsid w:val="00D0082B"/>
    <w:rsid w:val="00D00D5F"/>
    <w:rsid w:val="00D01405"/>
    <w:rsid w:val="00D018B0"/>
    <w:rsid w:val="00D04A14"/>
    <w:rsid w:val="00D108C4"/>
    <w:rsid w:val="00D10EBA"/>
    <w:rsid w:val="00D13454"/>
    <w:rsid w:val="00D13672"/>
    <w:rsid w:val="00D1433E"/>
    <w:rsid w:val="00D14ED5"/>
    <w:rsid w:val="00D17BFC"/>
    <w:rsid w:val="00D206DE"/>
    <w:rsid w:val="00D24644"/>
    <w:rsid w:val="00D312B2"/>
    <w:rsid w:val="00D34772"/>
    <w:rsid w:val="00D369B6"/>
    <w:rsid w:val="00D405D3"/>
    <w:rsid w:val="00D46540"/>
    <w:rsid w:val="00D47849"/>
    <w:rsid w:val="00D51FD9"/>
    <w:rsid w:val="00D55225"/>
    <w:rsid w:val="00D56E57"/>
    <w:rsid w:val="00D57CF2"/>
    <w:rsid w:val="00D635DC"/>
    <w:rsid w:val="00D635F3"/>
    <w:rsid w:val="00D65291"/>
    <w:rsid w:val="00D663D9"/>
    <w:rsid w:val="00D6672E"/>
    <w:rsid w:val="00D66898"/>
    <w:rsid w:val="00D6762D"/>
    <w:rsid w:val="00D702A3"/>
    <w:rsid w:val="00D70BD2"/>
    <w:rsid w:val="00D7254D"/>
    <w:rsid w:val="00D73667"/>
    <w:rsid w:val="00D737DE"/>
    <w:rsid w:val="00D7397B"/>
    <w:rsid w:val="00D73FA0"/>
    <w:rsid w:val="00D75626"/>
    <w:rsid w:val="00D75D34"/>
    <w:rsid w:val="00D76F40"/>
    <w:rsid w:val="00D771F9"/>
    <w:rsid w:val="00D80ADC"/>
    <w:rsid w:val="00D8205E"/>
    <w:rsid w:val="00D827A6"/>
    <w:rsid w:val="00D86E15"/>
    <w:rsid w:val="00D87B08"/>
    <w:rsid w:val="00D908AF"/>
    <w:rsid w:val="00D90AB3"/>
    <w:rsid w:val="00D90B1F"/>
    <w:rsid w:val="00D919E7"/>
    <w:rsid w:val="00D94231"/>
    <w:rsid w:val="00D95919"/>
    <w:rsid w:val="00D965ED"/>
    <w:rsid w:val="00D96F01"/>
    <w:rsid w:val="00DA0434"/>
    <w:rsid w:val="00DA1453"/>
    <w:rsid w:val="00DA735D"/>
    <w:rsid w:val="00DB0549"/>
    <w:rsid w:val="00DB05B3"/>
    <w:rsid w:val="00DB1605"/>
    <w:rsid w:val="00DB322C"/>
    <w:rsid w:val="00DB3B7F"/>
    <w:rsid w:val="00DB3BE2"/>
    <w:rsid w:val="00DB7FAA"/>
    <w:rsid w:val="00DC3671"/>
    <w:rsid w:val="00DC74DB"/>
    <w:rsid w:val="00DC7A1E"/>
    <w:rsid w:val="00DD1376"/>
    <w:rsid w:val="00DD1741"/>
    <w:rsid w:val="00DD29AD"/>
    <w:rsid w:val="00DD3BA7"/>
    <w:rsid w:val="00DD523D"/>
    <w:rsid w:val="00DD7C19"/>
    <w:rsid w:val="00DE350A"/>
    <w:rsid w:val="00DE3A8B"/>
    <w:rsid w:val="00DE3E33"/>
    <w:rsid w:val="00DE41D2"/>
    <w:rsid w:val="00DE427D"/>
    <w:rsid w:val="00DE72A8"/>
    <w:rsid w:val="00DE72E5"/>
    <w:rsid w:val="00DE76A5"/>
    <w:rsid w:val="00DE7D06"/>
    <w:rsid w:val="00DF0852"/>
    <w:rsid w:val="00DF17BF"/>
    <w:rsid w:val="00DF2A28"/>
    <w:rsid w:val="00DF30F3"/>
    <w:rsid w:val="00DF6F44"/>
    <w:rsid w:val="00DF7400"/>
    <w:rsid w:val="00E00096"/>
    <w:rsid w:val="00E016E9"/>
    <w:rsid w:val="00E02E0B"/>
    <w:rsid w:val="00E06399"/>
    <w:rsid w:val="00E12A15"/>
    <w:rsid w:val="00E13A71"/>
    <w:rsid w:val="00E140A5"/>
    <w:rsid w:val="00E14815"/>
    <w:rsid w:val="00E15310"/>
    <w:rsid w:val="00E17875"/>
    <w:rsid w:val="00E200FB"/>
    <w:rsid w:val="00E24584"/>
    <w:rsid w:val="00E270B4"/>
    <w:rsid w:val="00E27B43"/>
    <w:rsid w:val="00E3153D"/>
    <w:rsid w:val="00E33643"/>
    <w:rsid w:val="00E352FE"/>
    <w:rsid w:val="00E35A84"/>
    <w:rsid w:val="00E36242"/>
    <w:rsid w:val="00E3676C"/>
    <w:rsid w:val="00E36B71"/>
    <w:rsid w:val="00E36B9A"/>
    <w:rsid w:val="00E374E6"/>
    <w:rsid w:val="00E40744"/>
    <w:rsid w:val="00E41A76"/>
    <w:rsid w:val="00E431B3"/>
    <w:rsid w:val="00E43B9F"/>
    <w:rsid w:val="00E43D41"/>
    <w:rsid w:val="00E43E2A"/>
    <w:rsid w:val="00E47E47"/>
    <w:rsid w:val="00E5122D"/>
    <w:rsid w:val="00E53369"/>
    <w:rsid w:val="00E54FEB"/>
    <w:rsid w:val="00E55E86"/>
    <w:rsid w:val="00E62C52"/>
    <w:rsid w:val="00E6344C"/>
    <w:rsid w:val="00E668C6"/>
    <w:rsid w:val="00E66B05"/>
    <w:rsid w:val="00E701D5"/>
    <w:rsid w:val="00E70BFE"/>
    <w:rsid w:val="00E72B65"/>
    <w:rsid w:val="00E72C2B"/>
    <w:rsid w:val="00E746A6"/>
    <w:rsid w:val="00E758F1"/>
    <w:rsid w:val="00E8143B"/>
    <w:rsid w:val="00E817D6"/>
    <w:rsid w:val="00E840D9"/>
    <w:rsid w:val="00E849DC"/>
    <w:rsid w:val="00E859DC"/>
    <w:rsid w:val="00E85DA0"/>
    <w:rsid w:val="00E87891"/>
    <w:rsid w:val="00E90254"/>
    <w:rsid w:val="00E918E5"/>
    <w:rsid w:val="00E92058"/>
    <w:rsid w:val="00E954AD"/>
    <w:rsid w:val="00E970F2"/>
    <w:rsid w:val="00E97C8A"/>
    <w:rsid w:val="00EA037D"/>
    <w:rsid w:val="00EA04D9"/>
    <w:rsid w:val="00EA1AEE"/>
    <w:rsid w:val="00EA2095"/>
    <w:rsid w:val="00EA4B2F"/>
    <w:rsid w:val="00EA7709"/>
    <w:rsid w:val="00EB1C15"/>
    <w:rsid w:val="00EB2CF6"/>
    <w:rsid w:val="00EB3298"/>
    <w:rsid w:val="00EB4842"/>
    <w:rsid w:val="00EB59F7"/>
    <w:rsid w:val="00EB6B58"/>
    <w:rsid w:val="00EB7972"/>
    <w:rsid w:val="00EC1160"/>
    <w:rsid w:val="00EC2310"/>
    <w:rsid w:val="00EC3130"/>
    <w:rsid w:val="00ED09A1"/>
    <w:rsid w:val="00ED1644"/>
    <w:rsid w:val="00ED1F8D"/>
    <w:rsid w:val="00ED1FDE"/>
    <w:rsid w:val="00ED2E79"/>
    <w:rsid w:val="00ED5315"/>
    <w:rsid w:val="00ED5A0A"/>
    <w:rsid w:val="00ED6A19"/>
    <w:rsid w:val="00ED6F70"/>
    <w:rsid w:val="00ED758D"/>
    <w:rsid w:val="00ED7E33"/>
    <w:rsid w:val="00EE1E8A"/>
    <w:rsid w:val="00EF1C5B"/>
    <w:rsid w:val="00EF1D95"/>
    <w:rsid w:val="00EF2978"/>
    <w:rsid w:val="00EF2DF2"/>
    <w:rsid w:val="00EF3BEA"/>
    <w:rsid w:val="00EF4C9F"/>
    <w:rsid w:val="00EF616E"/>
    <w:rsid w:val="00EF6FDA"/>
    <w:rsid w:val="00F000A6"/>
    <w:rsid w:val="00F00535"/>
    <w:rsid w:val="00F00D36"/>
    <w:rsid w:val="00F014B2"/>
    <w:rsid w:val="00F0197F"/>
    <w:rsid w:val="00F01E04"/>
    <w:rsid w:val="00F02974"/>
    <w:rsid w:val="00F034E7"/>
    <w:rsid w:val="00F05583"/>
    <w:rsid w:val="00F05C8D"/>
    <w:rsid w:val="00F10290"/>
    <w:rsid w:val="00F11815"/>
    <w:rsid w:val="00F15055"/>
    <w:rsid w:val="00F1637E"/>
    <w:rsid w:val="00F16B11"/>
    <w:rsid w:val="00F20862"/>
    <w:rsid w:val="00F223DE"/>
    <w:rsid w:val="00F24F49"/>
    <w:rsid w:val="00F25DDE"/>
    <w:rsid w:val="00F2633D"/>
    <w:rsid w:val="00F33116"/>
    <w:rsid w:val="00F36ACB"/>
    <w:rsid w:val="00F37AC1"/>
    <w:rsid w:val="00F41F7F"/>
    <w:rsid w:val="00F46299"/>
    <w:rsid w:val="00F47D10"/>
    <w:rsid w:val="00F50385"/>
    <w:rsid w:val="00F50DEB"/>
    <w:rsid w:val="00F60A7D"/>
    <w:rsid w:val="00F616AD"/>
    <w:rsid w:val="00F62541"/>
    <w:rsid w:val="00F62B1D"/>
    <w:rsid w:val="00F62C4F"/>
    <w:rsid w:val="00F648C9"/>
    <w:rsid w:val="00F6611D"/>
    <w:rsid w:val="00F677FD"/>
    <w:rsid w:val="00F73175"/>
    <w:rsid w:val="00F77F0F"/>
    <w:rsid w:val="00F80411"/>
    <w:rsid w:val="00F81BBB"/>
    <w:rsid w:val="00F84785"/>
    <w:rsid w:val="00F86405"/>
    <w:rsid w:val="00F879F3"/>
    <w:rsid w:val="00F9238A"/>
    <w:rsid w:val="00F930CD"/>
    <w:rsid w:val="00F95518"/>
    <w:rsid w:val="00FA1145"/>
    <w:rsid w:val="00FA4BEB"/>
    <w:rsid w:val="00FA55B4"/>
    <w:rsid w:val="00FB1488"/>
    <w:rsid w:val="00FB25F9"/>
    <w:rsid w:val="00FB27F4"/>
    <w:rsid w:val="00FB5223"/>
    <w:rsid w:val="00FB5883"/>
    <w:rsid w:val="00FB63A5"/>
    <w:rsid w:val="00FC005B"/>
    <w:rsid w:val="00FC1897"/>
    <w:rsid w:val="00FC1EEC"/>
    <w:rsid w:val="00FC2E40"/>
    <w:rsid w:val="00FC5CBB"/>
    <w:rsid w:val="00FC5DFB"/>
    <w:rsid w:val="00FC6025"/>
    <w:rsid w:val="00FC7430"/>
    <w:rsid w:val="00FD1911"/>
    <w:rsid w:val="00FD36B2"/>
    <w:rsid w:val="00FD4B99"/>
    <w:rsid w:val="00FD5239"/>
    <w:rsid w:val="00FD5F43"/>
    <w:rsid w:val="00FD67C6"/>
    <w:rsid w:val="00FD6D6B"/>
    <w:rsid w:val="00FD76C2"/>
    <w:rsid w:val="00FD7FF1"/>
    <w:rsid w:val="00FE37BE"/>
    <w:rsid w:val="00FE3850"/>
    <w:rsid w:val="00FE4660"/>
    <w:rsid w:val="00FE4874"/>
    <w:rsid w:val="00FE74AF"/>
    <w:rsid w:val="00FF03FC"/>
    <w:rsid w:val="00FF2945"/>
    <w:rsid w:val="00FF2CFF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7C831D"/>
  <w15:docId w15:val="{EB0B9DD8-CFC3-4A42-B1DD-0162EA2E0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3B2A"/>
    <w:pPr>
      <w:spacing w:before="120" w:after="60" w:line="264" w:lineRule="auto"/>
      <w:ind w:left="227"/>
    </w:pPr>
    <w:rPr>
      <w:rFonts w:ascii="Calibri" w:hAnsi="Calibri" w:cs="Arial"/>
      <w:sz w:val="24"/>
      <w:lang w:val="es-MX" w:eastAsia="ja-JP"/>
    </w:rPr>
  </w:style>
  <w:style w:type="paragraph" w:styleId="Ttulo1">
    <w:name w:val="heading 1"/>
    <w:basedOn w:val="Normal"/>
    <w:next w:val="Normal"/>
    <w:qFormat/>
    <w:rsid w:val="00C63B2A"/>
    <w:pPr>
      <w:keepNext/>
      <w:pageBreakBefore/>
      <w:spacing w:after="120"/>
      <w:ind w:left="0"/>
      <w:outlineLvl w:val="0"/>
    </w:pPr>
    <w:rPr>
      <w:rFonts w:ascii="Arial Black" w:hAnsi="Arial Black" w:cs="Arial Black"/>
      <w:bCs/>
      <w:smallCaps/>
      <w:color w:val="333333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C63B2A"/>
    <w:pPr>
      <w:keepNext/>
      <w:spacing w:before="240" w:after="120"/>
      <w:ind w:left="0"/>
      <w:outlineLvl w:val="1"/>
    </w:pPr>
    <w:rPr>
      <w:b/>
      <w:bCs/>
      <w:color w:val="333333"/>
      <w:sz w:val="28"/>
      <w:szCs w:val="28"/>
    </w:rPr>
  </w:style>
  <w:style w:type="paragraph" w:styleId="Ttulo3">
    <w:name w:val="heading 3"/>
    <w:basedOn w:val="Normal"/>
    <w:next w:val="Normal"/>
    <w:qFormat/>
    <w:rsid w:val="00C63B2A"/>
    <w:pPr>
      <w:keepNext/>
      <w:spacing w:before="180"/>
      <w:outlineLvl w:val="2"/>
    </w:pPr>
    <w:rPr>
      <w:b/>
      <w:color w:val="333333"/>
      <w:sz w:val="26"/>
      <w:szCs w:val="26"/>
    </w:rPr>
  </w:style>
  <w:style w:type="paragraph" w:styleId="Ttulo4">
    <w:name w:val="heading 4"/>
    <w:basedOn w:val="Normal"/>
    <w:next w:val="Normal"/>
    <w:qFormat/>
    <w:rsid w:val="00C63B2A"/>
    <w:pPr>
      <w:keepNext/>
      <w:spacing w:before="180"/>
      <w:outlineLvl w:val="3"/>
    </w:pPr>
    <w:rPr>
      <w:b/>
      <w:bCs/>
      <w:i/>
      <w:iCs/>
      <w:color w:val="333333"/>
      <w:szCs w:val="24"/>
    </w:rPr>
  </w:style>
  <w:style w:type="paragraph" w:styleId="Ttulo5">
    <w:name w:val="heading 5"/>
    <w:basedOn w:val="Normal"/>
    <w:next w:val="Normal"/>
    <w:qFormat/>
    <w:rsid w:val="00C63B2A"/>
    <w:pPr>
      <w:keepNext/>
      <w:spacing w:before="180"/>
      <w:outlineLvl w:val="4"/>
    </w:pPr>
    <w:rPr>
      <w:b/>
      <w:bCs/>
      <w:i/>
      <w:iCs/>
      <w:color w:val="333333"/>
      <w:sz w:val="22"/>
      <w:szCs w:val="22"/>
    </w:rPr>
  </w:style>
  <w:style w:type="paragraph" w:styleId="Ttulo6">
    <w:name w:val="heading 6"/>
    <w:basedOn w:val="Normal"/>
    <w:next w:val="Normal"/>
    <w:qFormat/>
    <w:rsid w:val="00C63B2A"/>
    <w:pPr>
      <w:spacing w:before="24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C63B2A"/>
    <w:pPr>
      <w:spacing w:before="240"/>
      <w:outlineLvl w:val="6"/>
    </w:pPr>
    <w:rPr>
      <w:rFonts w:ascii="Times New Roman" w:hAnsi="Times New Roman" w:cs="Times New Roman"/>
      <w:szCs w:val="24"/>
    </w:rPr>
  </w:style>
  <w:style w:type="paragraph" w:styleId="Ttulo8">
    <w:name w:val="heading 8"/>
    <w:basedOn w:val="Normal"/>
    <w:next w:val="Normal"/>
    <w:qFormat/>
    <w:rsid w:val="00C63B2A"/>
    <w:pPr>
      <w:spacing w:before="240"/>
      <w:outlineLvl w:val="7"/>
    </w:pPr>
    <w:rPr>
      <w:rFonts w:ascii="Times New Roman" w:hAnsi="Times New Roman" w:cs="Times New Roman"/>
      <w:i/>
      <w:iCs/>
      <w:szCs w:val="24"/>
    </w:rPr>
  </w:style>
  <w:style w:type="paragraph" w:styleId="Ttulo9">
    <w:name w:val="heading 9"/>
    <w:basedOn w:val="Normal"/>
    <w:next w:val="Normal"/>
    <w:qFormat/>
    <w:rsid w:val="00C63B2A"/>
    <w:pPr>
      <w:spacing w:before="240"/>
      <w:outlineLvl w:val="8"/>
    </w:pPr>
    <w:rPr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C63B2A"/>
    <w:pPr>
      <w:pBdr>
        <w:bottom w:val="single" w:sz="4" w:space="1" w:color="auto"/>
      </w:pBdr>
      <w:spacing w:before="0" w:after="0"/>
      <w:ind w:left="0"/>
      <w:jc w:val="right"/>
    </w:pPr>
    <w:rPr>
      <w:rFonts w:ascii="Arial Narrow" w:hAnsi="Arial Narrow" w:cs="Arial Narrow"/>
      <w:sz w:val="16"/>
      <w:szCs w:val="16"/>
    </w:rPr>
  </w:style>
  <w:style w:type="paragraph" w:styleId="Piedepgina">
    <w:name w:val="footer"/>
    <w:basedOn w:val="Normal"/>
    <w:link w:val="PiedepginaCar"/>
    <w:uiPriority w:val="99"/>
    <w:rsid w:val="00C63B2A"/>
    <w:pPr>
      <w:tabs>
        <w:tab w:val="center" w:pos="4153"/>
        <w:tab w:val="right" w:pos="8306"/>
      </w:tabs>
      <w:spacing w:before="0" w:after="0"/>
      <w:ind w:left="0"/>
    </w:pPr>
    <w:rPr>
      <w:rFonts w:ascii="Arial Narrow" w:hAnsi="Arial Narrow" w:cs="Arial Narrow"/>
      <w:sz w:val="16"/>
      <w:szCs w:val="16"/>
    </w:rPr>
  </w:style>
  <w:style w:type="paragraph" w:customStyle="1" w:styleId="Hidden">
    <w:name w:val="Hidden"/>
    <w:basedOn w:val="Normal"/>
    <w:rsid w:val="00C63B2A"/>
    <w:pPr>
      <w:shd w:val="clear" w:color="auto" w:fill="FFFF99"/>
    </w:pPr>
    <w:rPr>
      <w:vanish/>
      <w:color w:val="0000FF"/>
    </w:rPr>
  </w:style>
  <w:style w:type="paragraph" w:customStyle="1" w:styleId="NumHeading1">
    <w:name w:val="Num Heading 1"/>
    <w:basedOn w:val="Ttulo1"/>
    <w:next w:val="Normal"/>
    <w:uiPriority w:val="99"/>
    <w:rsid w:val="00C63B2A"/>
    <w:pPr>
      <w:numPr>
        <w:numId w:val="9"/>
      </w:numPr>
    </w:pPr>
  </w:style>
  <w:style w:type="paragraph" w:customStyle="1" w:styleId="NumHeading2">
    <w:name w:val="Num Heading 2"/>
    <w:basedOn w:val="Ttulo2"/>
    <w:next w:val="Normal"/>
    <w:uiPriority w:val="99"/>
    <w:qFormat/>
    <w:rsid w:val="00C63B2A"/>
    <w:pPr>
      <w:numPr>
        <w:ilvl w:val="1"/>
        <w:numId w:val="9"/>
      </w:numPr>
    </w:pPr>
  </w:style>
  <w:style w:type="paragraph" w:customStyle="1" w:styleId="NumHeading3">
    <w:name w:val="Num Heading 3"/>
    <w:basedOn w:val="Ttulo3"/>
    <w:next w:val="Normal"/>
    <w:uiPriority w:val="99"/>
    <w:rsid w:val="00C63B2A"/>
    <w:pPr>
      <w:numPr>
        <w:ilvl w:val="2"/>
        <w:numId w:val="9"/>
      </w:numPr>
    </w:pPr>
  </w:style>
  <w:style w:type="paragraph" w:customStyle="1" w:styleId="NumHeading4">
    <w:name w:val="Num Heading 4"/>
    <w:basedOn w:val="Ttulo4"/>
    <w:next w:val="Normal"/>
    <w:uiPriority w:val="99"/>
    <w:rsid w:val="00C63B2A"/>
    <w:pPr>
      <w:numPr>
        <w:ilvl w:val="3"/>
        <w:numId w:val="9"/>
      </w:numPr>
    </w:pPr>
  </w:style>
  <w:style w:type="paragraph" w:styleId="Descripcin">
    <w:name w:val="caption"/>
    <w:basedOn w:val="Normal"/>
    <w:next w:val="Normal"/>
    <w:qFormat/>
    <w:rsid w:val="00C63B2A"/>
    <w:pPr>
      <w:spacing w:before="60" w:after="120"/>
    </w:pPr>
    <w:rPr>
      <w:rFonts w:ascii="Arial Narrow" w:hAnsi="Arial Narrow" w:cs="Arial Narrow"/>
      <w:sz w:val="16"/>
      <w:szCs w:val="16"/>
    </w:rPr>
  </w:style>
  <w:style w:type="paragraph" w:styleId="Textonotapie">
    <w:name w:val="footnote text"/>
    <w:basedOn w:val="Normal"/>
    <w:semiHidden/>
    <w:rsid w:val="00C63B2A"/>
    <w:rPr>
      <w:sz w:val="16"/>
      <w:szCs w:val="16"/>
    </w:rPr>
  </w:style>
  <w:style w:type="paragraph" w:customStyle="1" w:styleId="HeadingAppendixOld">
    <w:name w:val="Heading Appendix Old"/>
    <w:basedOn w:val="Normal"/>
    <w:next w:val="Normal"/>
    <w:uiPriority w:val="99"/>
    <w:rsid w:val="00C63B2A"/>
    <w:pPr>
      <w:keepNext/>
      <w:pageBreakBefore/>
      <w:numPr>
        <w:ilvl w:val="7"/>
        <w:numId w:val="9"/>
      </w:numPr>
    </w:pPr>
    <w:rPr>
      <w:rFonts w:ascii="Arial Black" w:hAnsi="Arial Black" w:cs="Arial Black"/>
      <w:smallCaps/>
      <w:color w:val="333333"/>
      <w:sz w:val="32"/>
      <w:szCs w:val="32"/>
    </w:rPr>
  </w:style>
  <w:style w:type="paragraph" w:styleId="Textodeglobo">
    <w:name w:val="Balloon Text"/>
    <w:basedOn w:val="Normal"/>
    <w:semiHidden/>
    <w:rsid w:val="00C63B2A"/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uiPriority w:val="39"/>
    <w:rsid w:val="00C63B2A"/>
    <w:pPr>
      <w:spacing w:before="240"/>
      <w:ind w:left="0"/>
    </w:pPr>
    <w:rPr>
      <w:b/>
      <w:bCs/>
      <w:i/>
      <w:iCs/>
    </w:rPr>
  </w:style>
  <w:style w:type="paragraph" w:styleId="TDC2">
    <w:name w:val="toc 2"/>
    <w:basedOn w:val="Normal"/>
    <w:next w:val="Normal"/>
    <w:uiPriority w:val="39"/>
    <w:rsid w:val="00C63B2A"/>
  </w:style>
  <w:style w:type="character" w:styleId="Hipervnculo">
    <w:name w:val="Hyperlink"/>
    <w:basedOn w:val="Fuentedeprrafopredeter"/>
    <w:uiPriority w:val="99"/>
    <w:rsid w:val="00C63B2A"/>
    <w:rPr>
      <w:rFonts w:cs="Times New Roman"/>
      <w:color w:val="0000FF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C63B2A"/>
    <w:pPr>
      <w:ind w:left="720"/>
      <w:contextualSpacing/>
    </w:pPr>
  </w:style>
  <w:style w:type="paragraph" w:styleId="TDC3">
    <w:name w:val="toc 3"/>
    <w:basedOn w:val="Normal"/>
    <w:next w:val="Normal"/>
    <w:uiPriority w:val="39"/>
    <w:rsid w:val="00C63B2A"/>
    <w:pPr>
      <w:spacing w:before="60"/>
      <w:ind w:left="403"/>
    </w:pPr>
  </w:style>
  <w:style w:type="paragraph" w:styleId="TDC4">
    <w:name w:val="toc 4"/>
    <w:basedOn w:val="Normal"/>
    <w:next w:val="Normal"/>
    <w:uiPriority w:val="39"/>
    <w:rsid w:val="00C63B2A"/>
    <w:pPr>
      <w:spacing w:before="60"/>
      <w:ind w:left="601"/>
    </w:pPr>
  </w:style>
  <w:style w:type="paragraph" w:customStyle="1" w:styleId="CodeBlock">
    <w:name w:val="Code Block"/>
    <w:basedOn w:val="Normal"/>
    <w:rsid w:val="00C63B2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" w:after="20"/>
    </w:pPr>
    <w:rPr>
      <w:rFonts w:ascii="Courier New" w:hAnsi="Courier New" w:cs="Courier New"/>
      <w:sz w:val="16"/>
      <w:szCs w:val="16"/>
    </w:rPr>
  </w:style>
  <w:style w:type="paragraph" w:customStyle="1" w:styleId="Note">
    <w:name w:val="Note"/>
    <w:basedOn w:val="Normal"/>
    <w:rsid w:val="00C63B2A"/>
    <w:pPr>
      <w:pBdr>
        <w:left w:val="single" w:sz="18" w:space="6" w:color="808080"/>
      </w:pBdr>
      <w:spacing w:before="0" w:after="120"/>
      <w:ind w:left="567"/>
    </w:pPr>
    <w:rPr>
      <w:sz w:val="18"/>
      <w:szCs w:val="18"/>
    </w:rPr>
  </w:style>
  <w:style w:type="paragraph" w:customStyle="1" w:styleId="NoteTitle">
    <w:name w:val="Note Title"/>
    <w:basedOn w:val="Note"/>
    <w:next w:val="Note"/>
    <w:rsid w:val="00C63B2A"/>
    <w:pPr>
      <w:keepNext/>
    </w:pPr>
    <w:rPr>
      <w:b/>
      <w:bCs/>
    </w:rPr>
  </w:style>
  <w:style w:type="paragraph" w:customStyle="1" w:styleId="TableNormal1">
    <w:name w:val="Table Normal1"/>
    <w:basedOn w:val="Normal"/>
    <w:rsid w:val="00C63B2A"/>
    <w:pPr>
      <w:spacing w:before="60"/>
      <w:ind w:left="0"/>
    </w:pPr>
    <w:rPr>
      <w:rFonts w:ascii="Arial Narrow" w:hAnsi="Arial Narrow" w:cs="Arial Narrow"/>
      <w:sz w:val="18"/>
      <w:szCs w:val="18"/>
    </w:rPr>
  </w:style>
  <w:style w:type="paragraph" w:customStyle="1" w:styleId="HeadingPart">
    <w:name w:val="Heading Part"/>
    <w:basedOn w:val="Normal"/>
    <w:next w:val="Normal"/>
    <w:uiPriority w:val="99"/>
    <w:rsid w:val="00C63B2A"/>
    <w:pPr>
      <w:pageBreakBefore/>
      <w:numPr>
        <w:ilvl w:val="8"/>
        <w:numId w:val="9"/>
      </w:numPr>
      <w:spacing w:before="480"/>
      <w:outlineLvl w:val="8"/>
    </w:pPr>
    <w:rPr>
      <w:rFonts w:ascii="Arial Black" w:hAnsi="Arial Black" w:cs="Arial Black"/>
      <w:b/>
      <w:smallCaps/>
      <w:color w:val="333333"/>
      <w:sz w:val="32"/>
      <w:szCs w:val="32"/>
    </w:rPr>
  </w:style>
  <w:style w:type="paragraph" w:customStyle="1" w:styleId="NumHeading5">
    <w:name w:val="Num Heading 5"/>
    <w:basedOn w:val="Ttulo5"/>
    <w:next w:val="Normal"/>
    <w:uiPriority w:val="99"/>
    <w:rsid w:val="00C63B2A"/>
    <w:pPr>
      <w:numPr>
        <w:ilvl w:val="4"/>
        <w:numId w:val="9"/>
      </w:numPr>
    </w:pPr>
  </w:style>
  <w:style w:type="paragraph" w:styleId="TDC5">
    <w:name w:val="toc 5"/>
    <w:basedOn w:val="Normal"/>
    <w:next w:val="Normal"/>
    <w:uiPriority w:val="39"/>
    <w:rsid w:val="00C63B2A"/>
    <w:pPr>
      <w:spacing w:before="60"/>
      <w:ind w:left="799"/>
    </w:pPr>
  </w:style>
  <w:style w:type="paragraph" w:styleId="TDC8">
    <w:name w:val="toc 8"/>
    <w:basedOn w:val="Normal"/>
    <w:next w:val="Normal"/>
    <w:uiPriority w:val="39"/>
    <w:rsid w:val="00C63B2A"/>
    <w:pPr>
      <w:spacing w:before="240"/>
      <w:ind w:left="0"/>
    </w:pPr>
    <w:rPr>
      <w:b/>
      <w:bCs/>
      <w:i/>
      <w:iCs/>
    </w:rPr>
  </w:style>
  <w:style w:type="paragraph" w:styleId="TDC9">
    <w:name w:val="toc 9"/>
    <w:basedOn w:val="Normal"/>
    <w:next w:val="Normal"/>
    <w:uiPriority w:val="39"/>
    <w:rsid w:val="00C63B2A"/>
    <w:pPr>
      <w:spacing w:before="240"/>
      <w:ind w:left="0"/>
    </w:pPr>
    <w:rPr>
      <w:b/>
      <w:bCs/>
      <w:szCs w:val="24"/>
    </w:rPr>
  </w:style>
  <w:style w:type="paragraph" w:customStyle="1" w:styleId="HeadingAppendix">
    <w:name w:val="Heading Appendix"/>
    <w:basedOn w:val="Ttulo1"/>
    <w:next w:val="Normal"/>
    <w:rsid w:val="00C63B2A"/>
  </w:style>
  <w:style w:type="paragraph" w:customStyle="1" w:styleId="FooterSmall">
    <w:name w:val="Footer Small"/>
    <w:basedOn w:val="Piedepgina"/>
    <w:rsid w:val="00C63B2A"/>
    <w:rPr>
      <w:sz w:val="12"/>
      <w:szCs w:val="12"/>
    </w:rPr>
  </w:style>
  <w:style w:type="paragraph" w:styleId="Mapadeldocumento">
    <w:name w:val="Document Map"/>
    <w:basedOn w:val="Normal"/>
    <w:semiHidden/>
    <w:rsid w:val="00C63B2A"/>
    <w:pPr>
      <w:shd w:val="clear" w:color="auto" w:fill="000080"/>
    </w:pPr>
    <w:rPr>
      <w:rFonts w:ascii="Tahoma" w:hAnsi="Tahoma" w:cs="Tahoma"/>
    </w:rPr>
  </w:style>
  <w:style w:type="paragraph" w:customStyle="1" w:styleId="HorizontalNote">
    <w:name w:val="Horizontal Note"/>
    <w:basedOn w:val="Normal"/>
    <w:rsid w:val="00C63B2A"/>
    <w:pPr>
      <w:pBdr>
        <w:top w:val="single" w:sz="18" w:space="1" w:color="999999"/>
        <w:bottom w:val="single" w:sz="18" w:space="1" w:color="999999"/>
      </w:pBdr>
    </w:pPr>
  </w:style>
  <w:style w:type="character" w:customStyle="1" w:styleId="CharChar">
    <w:name w:val="Char Char"/>
    <w:basedOn w:val="Fuentedeprrafopredeter"/>
    <w:locked/>
    <w:rsid w:val="00C63B2A"/>
    <w:rPr>
      <w:rFonts w:ascii="Arial Narrow" w:eastAsia="Times New Roman" w:hAnsi="Arial Narrow" w:cs="Arial Narrow"/>
      <w:sz w:val="16"/>
      <w:szCs w:val="16"/>
      <w:lang w:val="en-AU" w:eastAsia="ja-JP"/>
    </w:rPr>
  </w:style>
  <w:style w:type="character" w:customStyle="1" w:styleId="EstiloLatinaCuerpoRojo">
    <w:name w:val="Estilo (Latina) +Cuerpo Rojo"/>
    <w:basedOn w:val="Fuentedeprrafopredeter"/>
    <w:rsid w:val="00C63B2A"/>
    <w:rPr>
      <w:rFonts w:ascii="Calibri" w:hAnsi="Calibri" w:cs="Times New Roman"/>
      <w:color w:val="FF0000"/>
      <w:sz w:val="24"/>
    </w:rPr>
  </w:style>
  <w:style w:type="paragraph" w:customStyle="1" w:styleId="EstiloNumHeading1LatinaCuerpo">
    <w:name w:val="Estilo Num Heading 1 + (Latina) +Cuerpo"/>
    <w:basedOn w:val="NumHeading1"/>
    <w:rsid w:val="00C63B2A"/>
    <w:pPr>
      <w:numPr>
        <w:numId w:val="0"/>
      </w:numPr>
      <w:shd w:val="clear" w:color="auto" w:fill="CDE5FF"/>
      <w:jc w:val="center"/>
    </w:pPr>
    <w:rPr>
      <w:rFonts w:ascii="Calibri" w:hAnsi="Calibri"/>
      <w:b/>
      <w:bCs w:val="0"/>
    </w:rPr>
  </w:style>
  <w:style w:type="paragraph" w:customStyle="1" w:styleId="EstiloEpgrafeLatinaCuerpoCentrado">
    <w:name w:val="Estilo Epígrafe + (Latina) +Cuerpo Centrado"/>
    <w:basedOn w:val="Descripcin"/>
    <w:rsid w:val="00C63B2A"/>
    <w:pPr>
      <w:jc w:val="center"/>
    </w:pPr>
    <w:rPr>
      <w:rFonts w:ascii="Calibri" w:hAnsi="Calibri" w:cs="Times New Roman"/>
      <w:sz w:val="24"/>
      <w:szCs w:val="20"/>
    </w:rPr>
  </w:style>
  <w:style w:type="character" w:customStyle="1" w:styleId="tw4winNone">
    <w:name w:val="tw4winNone"/>
    <w:basedOn w:val="Fuentedeprrafopredeter"/>
    <w:rsid w:val="00C63B2A"/>
    <w:rPr>
      <w:rFonts w:cs="Times New Roman"/>
    </w:rPr>
  </w:style>
  <w:style w:type="character" w:customStyle="1" w:styleId="LogoportDoNotTranslate">
    <w:name w:val="LogoportDoNotTranslate"/>
    <w:basedOn w:val="Fuentedeprrafopredeter"/>
    <w:rsid w:val="00C63B2A"/>
    <w:rPr>
      <w:rFonts w:ascii="Courier New" w:hAnsi="Courier New" w:cs="Times New Roman"/>
      <w:color w:val="808080"/>
    </w:rPr>
  </w:style>
  <w:style w:type="character" w:customStyle="1" w:styleId="LogoportMarkup">
    <w:name w:val="LogoportMarkup"/>
    <w:basedOn w:val="Fuentedeprrafopredeter"/>
    <w:rsid w:val="00C63B2A"/>
    <w:rPr>
      <w:rFonts w:ascii="Courier New" w:hAnsi="Courier New" w:cs="Times New Roman"/>
      <w:color w:val="FF0000"/>
    </w:rPr>
  </w:style>
  <w:style w:type="paragraph" w:customStyle="1" w:styleId="AuthorName">
    <w:name w:val="*Author Name"/>
    <w:basedOn w:val="Normal"/>
    <w:rsid w:val="00C837DC"/>
    <w:pPr>
      <w:spacing w:before="200" w:after="0" w:line="276" w:lineRule="auto"/>
      <w:ind w:left="0"/>
    </w:pPr>
    <w:rPr>
      <w:rFonts w:eastAsia="SimSun"/>
      <w:b/>
      <w:sz w:val="22"/>
      <w:szCs w:val="22"/>
      <w:lang w:val="en-US" w:eastAsia="en-US"/>
    </w:rPr>
  </w:style>
  <w:style w:type="paragraph" w:customStyle="1" w:styleId="TableText">
    <w:name w:val="Table Text"/>
    <w:basedOn w:val="Normal"/>
    <w:rsid w:val="00C837DC"/>
    <w:pPr>
      <w:spacing w:before="20" w:after="40" w:line="240" w:lineRule="auto"/>
      <w:ind w:left="0"/>
    </w:pPr>
    <w:rPr>
      <w:rFonts w:asciiTheme="minorHAnsi" w:hAnsiTheme="minorHAnsi" w:cs="Times New Roman"/>
      <w:lang w:val="en-US" w:eastAsia="en-US"/>
    </w:rPr>
  </w:style>
  <w:style w:type="paragraph" w:customStyle="1" w:styleId="PageTitle">
    <w:name w:val="PageTitle"/>
    <w:basedOn w:val="Normal"/>
    <w:rsid w:val="00C837DC"/>
    <w:pPr>
      <w:spacing w:before="0" w:after="0" w:line="240" w:lineRule="auto"/>
      <w:ind w:left="0"/>
      <w:jc w:val="center"/>
    </w:pPr>
    <w:rPr>
      <w:rFonts w:asciiTheme="minorHAnsi" w:hAnsiTheme="minorHAnsi" w:cs="Times New Roman"/>
      <w:b/>
      <w:color w:val="000000"/>
      <w:sz w:val="32"/>
      <w:lang w:val="en-US" w:eastAsia="en-US"/>
    </w:rPr>
  </w:style>
  <w:style w:type="paragraph" w:customStyle="1" w:styleId="TableHeading">
    <w:name w:val="Table Heading"/>
    <w:basedOn w:val="Normal"/>
    <w:rsid w:val="00C837DC"/>
    <w:pPr>
      <w:spacing w:before="40" w:after="40" w:line="240" w:lineRule="auto"/>
      <w:ind w:left="0"/>
      <w:jc w:val="center"/>
    </w:pPr>
    <w:rPr>
      <w:rFonts w:ascii="Arial Bold" w:hAnsi="Arial Bold" w:cs="Times New Roman"/>
      <w:b/>
      <w:smallCaps/>
      <w:noProof/>
      <w:lang w:val="en-US" w:eastAsia="en-US"/>
    </w:rPr>
  </w:style>
  <w:style w:type="character" w:customStyle="1" w:styleId="EstiloCuerpo">
    <w:name w:val="Estilo +Cuerpo"/>
    <w:rsid w:val="007B50D0"/>
    <w:rPr>
      <w:rFonts w:ascii="Calibri" w:hAnsi="Calibri" w:cs="Times New Roman"/>
      <w:sz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D6E48"/>
    <w:rPr>
      <w:rFonts w:ascii="Arial Narrow" w:hAnsi="Arial Narrow" w:cs="Arial Narrow"/>
      <w:sz w:val="16"/>
      <w:szCs w:val="16"/>
      <w:lang w:val="en-AU" w:eastAsia="ja-JP"/>
    </w:rPr>
  </w:style>
  <w:style w:type="paragraph" w:styleId="Sinespaciado">
    <w:name w:val="No Spacing"/>
    <w:link w:val="SinespaciadoCar"/>
    <w:uiPriority w:val="1"/>
    <w:qFormat/>
    <w:rsid w:val="000D6E48"/>
    <w:rPr>
      <w:rFonts w:asciiTheme="minorHAnsi" w:eastAsiaTheme="minorEastAsia" w:hAnsiTheme="minorHAnsi" w:cstheme="minorBidi"/>
      <w:sz w:val="22"/>
      <w:szCs w:val="22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D6E48"/>
    <w:rPr>
      <w:rFonts w:asciiTheme="minorHAnsi" w:eastAsiaTheme="minorEastAsia" w:hAnsiTheme="minorHAnsi" w:cstheme="minorBidi"/>
      <w:sz w:val="22"/>
      <w:szCs w:val="22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0D6E48"/>
    <w:rPr>
      <w:rFonts w:ascii="Arial Narrow" w:hAnsi="Arial Narrow" w:cs="Arial Narrow"/>
      <w:sz w:val="16"/>
      <w:szCs w:val="16"/>
      <w:lang w:val="en-AU" w:eastAsia="ja-JP"/>
    </w:rPr>
  </w:style>
  <w:style w:type="character" w:customStyle="1" w:styleId="PrrafodelistaCar">
    <w:name w:val="Párrafo de lista Car"/>
    <w:link w:val="Prrafodelista"/>
    <w:uiPriority w:val="34"/>
    <w:locked/>
    <w:rsid w:val="0038790C"/>
    <w:rPr>
      <w:rFonts w:ascii="Calibri" w:hAnsi="Calibri" w:cs="Arial"/>
      <w:sz w:val="24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rsid w:val="00D663D9"/>
    <w:pPr>
      <w:spacing w:before="100" w:beforeAutospacing="1" w:after="100" w:afterAutospacing="1" w:line="240" w:lineRule="auto"/>
      <w:ind w:left="0"/>
    </w:pPr>
    <w:rPr>
      <w:rFonts w:ascii="Times New Roman" w:eastAsiaTheme="minorEastAsia" w:hAnsi="Times New Roman" w:cs="Times New Roman"/>
      <w:szCs w:val="24"/>
      <w:lang w:eastAsia="es-MX"/>
    </w:rPr>
  </w:style>
  <w:style w:type="character" w:styleId="Refdecomentario">
    <w:name w:val="annotation reference"/>
    <w:basedOn w:val="Fuentedeprrafopredeter"/>
    <w:semiHidden/>
    <w:unhideWhenUsed/>
    <w:rsid w:val="00D663D9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D663D9"/>
    <w:pPr>
      <w:spacing w:line="240" w:lineRule="auto"/>
    </w:pPr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D663D9"/>
    <w:rPr>
      <w:rFonts w:ascii="Calibri" w:hAnsi="Calibri" w:cs="Arial"/>
      <w:lang w:val="es-MX" w:eastAsia="ja-JP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D663D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D663D9"/>
    <w:rPr>
      <w:rFonts w:ascii="Calibri" w:hAnsi="Calibri" w:cs="Arial"/>
      <w:b/>
      <w:bCs/>
      <w:lang w:val="es-MX" w:eastAsia="ja-JP"/>
    </w:rPr>
  </w:style>
  <w:style w:type="character" w:styleId="Ttulodellibro">
    <w:name w:val="Book Title"/>
    <w:basedOn w:val="Fuentedeprrafopredeter"/>
    <w:uiPriority w:val="33"/>
    <w:qFormat/>
    <w:rsid w:val="00485609"/>
    <w:rPr>
      <w:b/>
      <w:bCs/>
      <w:i/>
      <w:iCs/>
      <w:spacing w:val="5"/>
    </w:rPr>
  </w:style>
  <w:style w:type="table" w:customStyle="1" w:styleId="Calendario2">
    <w:name w:val="Calendario 2"/>
    <w:basedOn w:val="Tablanormal"/>
    <w:uiPriority w:val="99"/>
    <w:qFormat/>
    <w:rsid w:val="006E2AC4"/>
    <w:pPr>
      <w:jc w:val="center"/>
    </w:pPr>
    <w:rPr>
      <w:rFonts w:asciiTheme="minorHAnsi" w:eastAsiaTheme="minorEastAsia" w:hAnsiTheme="minorHAnsi" w:cstheme="minorBidi"/>
      <w:sz w:val="28"/>
      <w:szCs w:val="28"/>
      <w:lang w:val="es-MX" w:eastAsia="es-MX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oncuadrcula">
    <w:name w:val="Table Grid"/>
    <w:basedOn w:val="Tablanormal"/>
    <w:rsid w:val="00CD38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profesional">
    <w:name w:val="Table Professional"/>
    <w:basedOn w:val="Tablanormal"/>
    <w:rsid w:val="00CD3800"/>
    <w:pPr>
      <w:spacing w:before="120" w:after="60" w:line="264" w:lineRule="auto"/>
      <w:ind w:left="227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delista4-nfasis1">
    <w:name w:val="List Table 4 Accent 1"/>
    <w:basedOn w:val="Tablanormal"/>
    <w:uiPriority w:val="49"/>
    <w:rsid w:val="00CD3800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3">
    <w:name w:val="List Table 3"/>
    <w:basedOn w:val="Tablanormal"/>
    <w:uiPriority w:val="48"/>
    <w:rsid w:val="00CE057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E36B9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ConsultantToolkit\Templates\documentbas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Id_x0020_Versi_x00f3_n xmlns="3b7f515b-e406-413d-a251-93d15f86d0da">1.0</Id_x0020_Versi_x00f3_n>
    <CambiosdelaVersi_x00f3_n xmlns="3b7f515b-e406-413d-a251-93d15f86d0da">1.0 - Versión inicial del documento.</CambiosdelaVersi_x00f3_n>
    <NombreEntregable xmlns="3b7f515b-e406-413d-a251-93d15f86d0da">3.2 - Diseño Funcional</NombreEntregable>
    <ProyectoTipo1 xmlns="3b7f515b-e406-413d-a251-93d15f86d0da">false</ProyectoTipo1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4AB32C67F164DB56E480EA8F4263E" ma:contentTypeVersion="13" ma:contentTypeDescription="Crear nuevo documento." ma:contentTypeScope="" ma:versionID="8ebcad21cfe17ebf6386aa9ec6a5781c">
  <xsd:schema xmlns:xsd="http://www.w3.org/2001/XMLSchema" xmlns:xs="http://www.w3.org/2001/XMLSchema" xmlns:p="http://schemas.microsoft.com/office/2006/metadata/properties" xmlns:ns1="3b7f515b-e406-413d-a251-93d15f86d0da" xmlns:ns3="7b6256b9-9180-4246-a141-308689100afc" targetNamespace="http://schemas.microsoft.com/office/2006/metadata/properties" ma:root="true" ma:fieldsID="505db69b55bdb685c854f207a5b31af4" ns1:_="" ns3:_="">
    <xsd:import namespace="3b7f515b-e406-413d-a251-93d15f86d0da"/>
    <xsd:import namespace="7b6256b9-9180-4246-a141-308689100afc"/>
    <xsd:element name="properties">
      <xsd:complexType>
        <xsd:sequence>
          <xsd:element name="documentManagement">
            <xsd:complexType>
              <xsd:all>
                <xsd:element ref="ns1:NombreEntregable"/>
                <xsd:element ref="ns1:Id_x0020_Versi_x00f3_n"/>
                <xsd:element ref="ns1:CambiosdelaVersi_x00f3_n"/>
                <xsd:element ref="ns1:ProyectoTipo1" minOccurs="0"/>
                <xsd:element ref="ns1:MediaServiceMetadata" minOccurs="0"/>
                <xsd:element ref="ns1:MediaServiceFastMetadata" minOccurs="0"/>
                <xsd:element ref="ns3:SharedWithUsers" minOccurs="0"/>
                <xsd:element ref="ns3:SharedWithDetails" minOccurs="0"/>
                <xsd:element ref="ns1:MediaServiceDateTaken" minOccurs="0"/>
                <xsd:element ref="ns1:MediaServiceObjectDetectorVersions" minOccurs="0"/>
                <xsd:element ref="ns1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f515b-e406-413d-a251-93d15f86d0da" elementFormDefault="qualified">
    <xsd:import namespace="http://schemas.microsoft.com/office/2006/documentManagement/types"/>
    <xsd:import namespace="http://schemas.microsoft.com/office/infopath/2007/PartnerControls"/>
    <xsd:element name="NombreEntregable" ma:index="0" ma:displayName="Nombre Entregable" ma:description="Indica el nombre el entregable." ma:format="Dropdown" ma:internalName="NombreEntregable" ma:readOnly="false">
      <xsd:simpleType>
        <xsd:restriction base="dms:Text">
          <xsd:maxLength value="255"/>
        </xsd:restriction>
      </xsd:simpleType>
    </xsd:element>
    <xsd:element name="Id_x0020_Versi_x00f3_n" ma:index="3" ma:displayName="Id Versión" ma:description="Identificador de la versión sobre la cual está esta actualizado el documento." ma:format="Dropdown" ma:internalName="Id_x0020_Versi_x00f3_n" ma:readOnly="false">
      <xsd:simpleType>
        <xsd:union memberTypes="dms:Text">
          <xsd:simpleType>
            <xsd:restriction base="dms:Choice">
              <xsd:enumeration value="0.1"/>
              <xsd:enumeration value="1.0"/>
              <xsd:enumeration value="1.1"/>
              <xsd:enumeration value="2.0"/>
              <xsd:enumeration value="2.1"/>
              <xsd:enumeration value="3.0"/>
              <xsd:enumeration value="3.1"/>
              <xsd:enumeration value="4.0"/>
              <xsd:enumeration value="4.1"/>
              <xsd:enumeration value="5.0"/>
            </xsd:restriction>
          </xsd:simpleType>
        </xsd:union>
      </xsd:simpleType>
    </xsd:element>
    <xsd:element name="CambiosdelaVersi_x00f3_n" ma:index="4" ma:displayName="Cambios de la Versión" ma:description="Se describen los cambios relevantes en esta versión del documento." ma:format="Dropdown" ma:internalName="CambiosdelaVersi_x00f3_n" ma:readOnly="false">
      <xsd:simpleType>
        <xsd:restriction base="dms:Note">
          <xsd:maxLength value="255"/>
        </xsd:restriction>
      </xsd:simpleType>
    </xsd:element>
    <xsd:element name="ProyectoTipo1" ma:index="5" nillable="true" ma:displayName="Proyecto Tipo 1" ma:default="0" ma:description="Documentación mínima requerida en un proyecto " ma:format="Dropdown" ma:internalName="ProyectoTipo1" ma:readOnly="false">
      <xsd:simpleType>
        <xsd:restriction base="dms:Boolean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256b9-9180-4246-a141-308689100af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B6DF60-5873-4AB0-B669-0EFCF5ADEB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14A374-B0CB-4C3D-81B1-3BCF4AA71D31}">
  <ds:schemaRefs>
    <ds:schemaRef ds:uri="http://schemas.microsoft.com/office/2006/metadata/properties"/>
    <ds:schemaRef ds:uri="3b7f515b-e406-413d-a251-93d15f86d0da"/>
  </ds:schemaRefs>
</ds:datastoreItem>
</file>

<file path=customXml/itemProps3.xml><?xml version="1.0" encoding="utf-8"?>
<ds:datastoreItem xmlns:ds="http://schemas.openxmlformats.org/officeDocument/2006/customXml" ds:itemID="{0D7DB75B-67D1-4243-8CA7-85FDCE2BB4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7f515b-e406-413d-a251-93d15f86d0da"/>
    <ds:schemaRef ds:uri="7b6256b9-9180-4246-a141-308689100a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8CB909-3BB5-4B7F-BA7C-E3BA0D25E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documentbase</Template>
  <TotalTime>4</TotalTime>
  <Pages>10</Pages>
  <Words>987</Words>
  <Characters>5433</Characters>
  <Application>Microsoft Office Word</Application>
  <DocSecurity>0</DocSecurity>
  <Lines>45</Lines>
  <Paragraphs>12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20</vt:i4>
      </vt:variant>
      <vt:variant>
        <vt:lpstr>Title</vt:lpstr>
      </vt:variant>
      <vt:variant>
        <vt:i4>1</vt:i4>
      </vt:variant>
    </vt:vector>
  </HeadingPairs>
  <TitlesOfParts>
    <vt:vector size="22" baseType="lpstr">
      <vt:lpstr>3.1 Diseño de la Solución</vt:lpstr>
      <vt:lpstr>Documento de Diseño Funcional</vt:lpstr>
      <vt:lpstr>Hoja de Revisión y Aprobación</vt:lpstr>
      <vt:lpstr>Tabla de contenido </vt:lpstr>
      <vt:lpstr>Objetivo y Justificación de la Característica</vt:lpstr>
      <vt:lpstr>Historias de Usuario</vt:lpstr>
      <vt:lpstr>    [Identificador (ID) de la Historia de Usuario ] [Alias Historia de Usuario ]</vt:lpstr>
      <vt:lpstr>        Especificación del Requerimiento </vt:lpstr>
      <vt:lpstr>        Entidades de Datos </vt:lpstr>
      <vt:lpstr>        Privilegios de Seguridad </vt:lpstr>
      <vt:lpstr>        Script de Pruebas </vt:lpstr>
      <vt:lpstr>    [Identificador (ID) de la Historia de Usuario] [Alias Historia de Usuario]</vt:lpstr>
      <vt:lpstr>        Especificación del Requerimiento</vt:lpstr>
      <vt:lpstr>        Entidades de Datos</vt:lpstr>
      <vt:lpstr>        Privilegios de Seguridad</vt:lpstr>
      <vt:lpstr>        Script de Pruebas</vt:lpstr>
      <vt:lpstr>    [Identificador (ID) de la Historia de Usuario] [Alias Historia de Usuario]</vt:lpstr>
      <vt:lpstr>        Especificación del Requerimiento</vt:lpstr>
      <vt:lpstr>        Entidades de Datos</vt:lpstr>
      <vt:lpstr>        Privilegios de Seguridad</vt:lpstr>
      <vt:lpstr>        Script de Pruebas</vt:lpstr>
      <vt:lpstr>Solution Design Document</vt:lpstr>
    </vt:vector>
  </TitlesOfParts>
  <Company>Microsoft Corporation</Company>
  <LinksUpToDate>false</LinksUpToDate>
  <CharactersWithSpaces>6408</CharactersWithSpaces>
  <SharedDoc>false</SharedDoc>
  <HLinks>
    <vt:vector size="90" baseType="variant">
      <vt:variant>
        <vt:i4>1048627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_Toc200117012</vt:lpwstr>
      </vt:variant>
      <vt:variant>
        <vt:i4>1048627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_Toc200117011</vt:lpwstr>
      </vt:variant>
      <vt:variant>
        <vt:i4>1048627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_Toc200117010</vt:lpwstr>
      </vt:variant>
      <vt:variant>
        <vt:i4>1114163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_Toc200117009</vt:lpwstr>
      </vt:variant>
      <vt:variant>
        <vt:i4>1114163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_Toc200117008</vt:lpwstr>
      </vt:variant>
      <vt:variant>
        <vt:i4>1114163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_Toc200117007</vt:lpwstr>
      </vt:variant>
      <vt:variant>
        <vt:i4>1114163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_Toc200117006</vt:lpwstr>
      </vt:variant>
      <vt:variant>
        <vt:i4>1114163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_Toc200117005</vt:lpwstr>
      </vt:variant>
      <vt:variant>
        <vt:i4>1114163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_Toc200117004</vt:lpwstr>
      </vt:variant>
      <vt:variant>
        <vt:i4>1114163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_Toc200117003</vt:lpwstr>
      </vt:variant>
      <vt:variant>
        <vt:i4>1114163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_Toc200117002</vt:lpwstr>
      </vt:variant>
      <vt:variant>
        <vt:i4>1114163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_Toc200117001</vt:lpwstr>
      </vt:variant>
      <vt:variant>
        <vt:i4>1114163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_Toc200117000</vt:lpwstr>
      </vt:variant>
      <vt:variant>
        <vt:i4>1638458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_Toc200116999</vt:lpwstr>
      </vt:variant>
      <vt:variant>
        <vt:i4>1638458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_Toc200116998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 Diseño Funcional</dc:title>
  <dc:subject>3.2 Diseño Funcional</dc:subject>
  <dc:creator>Fernando Angelares Vera</dc:creator>
  <cp:keywords/>
  <dc:description/>
  <cp:lastModifiedBy>Ilce González Villa</cp:lastModifiedBy>
  <cp:revision>2</cp:revision>
  <cp:lastPrinted>2003-11-04T12:36:00Z</cp:lastPrinted>
  <dcterms:created xsi:type="dcterms:W3CDTF">2026-09-29T02:20:00Z</dcterms:created>
  <dcterms:modified xsi:type="dcterms:W3CDTF">2026-09-29T02:20:00Z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&lt;&lt;Customer from Document Properties&gt;&gt;</vt:lpwstr>
  </property>
  <property fmtid="{D5CDD505-2E9C-101B-9397-08002B2CF9AE}" pid="3" name="Version">
    <vt:lpwstr>.1</vt:lpwstr>
  </property>
  <property fmtid="{D5CDD505-2E9C-101B-9397-08002B2CF9AE}" pid="4" name="AuthorEmail">
    <vt:lpwstr/>
  </property>
  <property fmtid="{D5CDD505-2E9C-101B-9397-08002B2CF9AE}" pid="5" name="AuthorPosition">
    <vt:lpwstr>&lt;&lt;Author Title from Document Properties&gt;&gt;</vt:lpwstr>
  </property>
  <property fmtid="{D5CDD505-2E9C-101B-9397-08002B2CF9AE}" pid="6" name="DocCategory">
    <vt:lpwstr/>
  </property>
  <property fmtid="{D5CDD505-2E9C-101B-9397-08002B2CF9AE}" pid="7" name="DocType">
    <vt:lpwstr> </vt:lpwstr>
  </property>
  <property fmtid="{D5CDD505-2E9C-101B-9397-08002B2CF9AE}" pid="8" name="Status">
    <vt:lpwstr>Ready for Packaging</vt:lpwstr>
  </property>
  <property fmtid="{D5CDD505-2E9C-101B-9397-08002B2CF9AE}" pid="9" name="Confidential">
    <vt:lpwstr>2</vt:lpwstr>
  </property>
  <property fmtid="{D5CDD505-2E9C-101B-9397-08002B2CF9AE}" pid="10" name="ContentTypeId">
    <vt:lpwstr>0x010100E964AB32C67F164DB56E480EA8F4263E</vt:lpwstr>
  </property>
  <property fmtid="{D5CDD505-2E9C-101B-9397-08002B2CF9AE}" pid="11" name="Order">
    <vt:r8>93500</vt:r8>
  </property>
  <property fmtid="{D5CDD505-2E9C-101B-9397-08002B2CF9AE}" pid="12" name="Participantsv2">
    <vt:lpwstr>Business AnalystBusiness Decision MakerExecutive SponsorIT MgrProject Mgr</vt:lpwstr>
  </property>
  <property fmtid="{D5CDD505-2E9C-101B-9397-08002B2CF9AE}" pid="13" name="Phase">
    <vt:lpwstr>Design</vt:lpwstr>
  </property>
  <property fmtid="{D5CDD505-2E9C-101B-9397-08002B2CF9AE}" pid="14" name="Author0">
    <vt:lpwstr>Chandru Shankar7</vt:lpwstr>
  </property>
  <property fmtid="{D5CDD505-2E9C-101B-9397-08002B2CF9AE}" pid="15" name="Document Type">
    <vt:lpwstr>Tool/Template</vt:lpwstr>
  </property>
  <property fmtid="{D5CDD505-2E9C-101B-9397-08002B2CF9AE}" pid="16" name="Partner Role">
    <vt:lpwstr>Application ConsultantEngagement MgrProject MgrSolution ArchitectTech Consultant</vt:lpwstr>
  </property>
  <property fmtid="{D5CDD505-2E9C-101B-9397-08002B2CF9AE}" pid="17" name="File Group">
    <vt:lpwstr>2.4.4</vt:lpwstr>
  </property>
  <property fmtid="{D5CDD505-2E9C-101B-9397-08002B2CF9AE}" pid="18" name="Project Type">
    <vt:lpwstr>EnterpriseStandard</vt:lpwstr>
  </property>
  <property fmtid="{D5CDD505-2E9C-101B-9397-08002B2CF9AE}" pid="19" name="Author Notes">
    <vt:lpwstr>We need to select one of the two templates for the SDD.  </vt:lpwstr>
  </property>
  <property fmtid="{D5CDD505-2E9C-101B-9397-08002B2CF9AE}" pid="20" name="Owner">
    <vt:lpwstr>Consulting - Solution Architect</vt:lpwstr>
  </property>
  <property fmtid="{D5CDD505-2E9C-101B-9397-08002B2CF9AE}" pid="21" name="Product">
    <vt:lpwstr>AXGPNAVSLCRM</vt:lpwstr>
  </property>
  <property fmtid="{D5CDD505-2E9C-101B-9397-08002B2CF9AE}" pid="22" name="Cross Phase Process">
    <vt:lpwstr>Requirements and Configuration</vt:lpwstr>
  </property>
  <property fmtid="{D5CDD505-2E9C-101B-9397-08002B2CF9AE}" pid="23" name="Deliverable">
    <vt:lpwstr>true</vt:lpwstr>
  </property>
</Properties>
</file>