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E213" w14:textId="5756A4CC" w:rsidR="00473229" w:rsidRPr="00E970F2" w:rsidRDefault="0098529F">
      <w:pPr>
        <w:spacing w:before="0" w:after="0" w:line="240" w:lineRule="auto"/>
        <w:ind w:left="0"/>
        <w:rPr>
          <w:b/>
          <w:kern w:val="28"/>
          <w:sz w:val="56"/>
          <w:szCs w:val="56"/>
        </w:rPr>
      </w:pPr>
      <w:r>
        <w:rPr>
          <w:b/>
          <w:kern w:val="28"/>
          <w:sz w:val="56"/>
          <w:szCs w:val="56"/>
        </w:rPr>
        <w:t xml:space="preserve"> </w:t>
      </w:r>
    </w:p>
    <w:p w14:paraId="65A9BE48" w14:textId="77777777" w:rsidR="00473229" w:rsidRPr="00E970F2" w:rsidRDefault="00473229">
      <w:pPr>
        <w:spacing w:before="0" w:after="0" w:line="240" w:lineRule="auto"/>
        <w:ind w:left="0"/>
        <w:rPr>
          <w:b/>
          <w:kern w:val="28"/>
          <w:sz w:val="56"/>
          <w:szCs w:val="56"/>
        </w:rPr>
      </w:pPr>
    </w:p>
    <w:p w14:paraId="3BF5AB1F" w14:textId="77777777" w:rsidR="00473229" w:rsidRPr="00E970F2" w:rsidRDefault="00D663D9">
      <w:pPr>
        <w:spacing w:before="0" w:after="0" w:line="240" w:lineRule="auto"/>
        <w:ind w:left="0"/>
        <w:outlineLvl w:val="0"/>
        <w:rPr>
          <w:b/>
          <w:sz w:val="56"/>
        </w:rPr>
      </w:pPr>
      <w:r>
        <w:rPr>
          <w:b/>
          <w:sz w:val="56"/>
        </w:rPr>
        <w:t xml:space="preserve">Documento de Diseño </w:t>
      </w:r>
      <w:r w:rsidR="00D369B6">
        <w:rPr>
          <w:b/>
          <w:sz w:val="56"/>
        </w:rPr>
        <w:t>Funcional</w:t>
      </w:r>
    </w:p>
    <w:p w14:paraId="5AB28B5E" w14:textId="23D6ADDF" w:rsidR="00E016E9" w:rsidRPr="00DF6D41" w:rsidRDefault="00E016E9">
      <w:pPr>
        <w:spacing w:before="0" w:after="0" w:line="240" w:lineRule="auto"/>
        <w:ind w:left="0"/>
        <w:rPr>
          <w:kern w:val="28"/>
          <w:sz w:val="22"/>
        </w:rPr>
      </w:pPr>
      <w:r w:rsidRPr="00DF6D41">
        <w:rPr>
          <w:b/>
          <w:sz w:val="52"/>
        </w:rPr>
        <w:t>[</w:t>
      </w:r>
      <w:r w:rsidR="005A3316">
        <w:rPr>
          <w:b/>
          <w:sz w:val="32"/>
          <w:szCs w:val="36"/>
        </w:rPr>
        <w:t xml:space="preserve">CONTROL DE CAMBIOS </w:t>
      </w:r>
      <w:r w:rsidR="007A317F">
        <w:rPr>
          <w:b/>
          <w:sz w:val="32"/>
          <w:szCs w:val="36"/>
        </w:rPr>
        <w:t>TRANSFERENCIAS INTERNACIONALES HSBC</w:t>
      </w:r>
      <w:r w:rsidRPr="00DF6D41">
        <w:rPr>
          <w:b/>
          <w:sz w:val="52"/>
        </w:rPr>
        <w:t>]</w:t>
      </w:r>
    </w:p>
    <w:p w14:paraId="0E997D74" w14:textId="77777777" w:rsidR="00E016E9" w:rsidRDefault="00E016E9">
      <w:pPr>
        <w:spacing w:before="0" w:after="0" w:line="240" w:lineRule="auto"/>
        <w:ind w:left="0"/>
        <w:rPr>
          <w:kern w:val="28"/>
        </w:rPr>
      </w:pPr>
    </w:p>
    <w:p w14:paraId="316E78A0" w14:textId="77777777" w:rsidR="00E016E9" w:rsidRPr="00E970F2" w:rsidRDefault="00E016E9">
      <w:pPr>
        <w:spacing w:before="0" w:after="0" w:line="240" w:lineRule="auto"/>
        <w:ind w:left="0"/>
        <w:rPr>
          <w:kern w:val="28"/>
        </w:rPr>
      </w:pPr>
    </w:p>
    <w:p w14:paraId="76164F6A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Preparado para</w:t>
      </w:r>
      <w:r w:rsidR="00D663D9">
        <w:rPr>
          <w:kern w:val="28"/>
        </w:rPr>
        <w:t>:</w:t>
      </w:r>
    </w:p>
    <w:p w14:paraId="20874F25" w14:textId="18A845C6" w:rsidR="006E4F06" w:rsidRPr="00E970F2" w:rsidRDefault="006E4F06" w:rsidP="006E4F06">
      <w:pPr>
        <w:spacing w:before="0" w:after="0" w:line="240" w:lineRule="auto"/>
        <w:ind w:left="284"/>
        <w:rPr>
          <w:b/>
          <w:kern w:val="28"/>
        </w:rPr>
      </w:pPr>
      <w:r>
        <w:rPr>
          <w:b/>
          <w:kern w:val="28"/>
        </w:rPr>
        <w:t>[</w:t>
      </w:r>
      <w:r w:rsidR="00031C9E" w:rsidRPr="00031C9E">
        <w:rPr>
          <w:b/>
          <w:kern w:val="28"/>
        </w:rPr>
        <w:t>FITESA</w:t>
      </w:r>
      <w:r>
        <w:rPr>
          <w:b/>
          <w:kern w:val="28"/>
        </w:rPr>
        <w:t>]</w:t>
      </w:r>
    </w:p>
    <w:p w14:paraId="50F185AD" w14:textId="7D215CA8" w:rsidR="00473229" w:rsidRPr="00E970F2" w:rsidRDefault="00473229" w:rsidP="00324002">
      <w:pPr>
        <w:spacing w:before="0" w:after="0" w:line="240" w:lineRule="auto"/>
        <w:ind w:left="0"/>
        <w:rPr>
          <w:b/>
          <w:kern w:val="28"/>
        </w:rPr>
      </w:pPr>
    </w:p>
    <w:p w14:paraId="5CA2148A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50FAD20A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4158B6A7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3640987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2FCE1FE4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Proyecto</w:t>
      </w:r>
      <w:r w:rsidR="00D663D9">
        <w:rPr>
          <w:kern w:val="28"/>
        </w:rPr>
        <w:t>:</w:t>
      </w:r>
    </w:p>
    <w:p w14:paraId="11AA28E0" w14:textId="55201DA9" w:rsidR="00473229" w:rsidRPr="00E970F2" w:rsidRDefault="00D663D9" w:rsidP="00B60844">
      <w:pPr>
        <w:spacing w:before="0" w:after="0" w:line="240" w:lineRule="auto"/>
        <w:ind w:left="284"/>
        <w:rPr>
          <w:b/>
          <w:kern w:val="28"/>
        </w:rPr>
      </w:pPr>
      <w:r>
        <w:rPr>
          <w:b/>
          <w:kern w:val="28"/>
        </w:rPr>
        <w:t>[</w:t>
      </w:r>
      <w:r w:rsidR="00031C9E" w:rsidRPr="00031C9E">
        <w:rPr>
          <w:b/>
          <w:kern w:val="28"/>
        </w:rPr>
        <w:t>FITESA</w:t>
      </w:r>
      <w:r>
        <w:rPr>
          <w:b/>
          <w:kern w:val="28"/>
        </w:rPr>
        <w:t>]</w:t>
      </w:r>
    </w:p>
    <w:p w14:paraId="47EED1F2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2FF91013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0EA769B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3DD4D9A6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29AE77C5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  <w:r w:rsidRPr="00E970F2">
        <w:rPr>
          <w:kern w:val="28"/>
        </w:rPr>
        <w:t>Preparado por</w:t>
      </w:r>
      <w:r w:rsidR="00D663D9">
        <w:rPr>
          <w:kern w:val="28"/>
        </w:rPr>
        <w:t>:</w:t>
      </w:r>
    </w:p>
    <w:p w14:paraId="41B90258" w14:textId="0EBEE220" w:rsidR="003F23B0" w:rsidRPr="00E970F2" w:rsidRDefault="00D663D9" w:rsidP="00CF795F">
      <w:pPr>
        <w:spacing w:before="0" w:after="0" w:line="240" w:lineRule="auto"/>
        <w:ind w:left="284"/>
        <w:rPr>
          <w:b/>
          <w:kern w:val="28"/>
        </w:rPr>
      </w:pPr>
      <w:r>
        <w:rPr>
          <w:b/>
          <w:kern w:val="28"/>
        </w:rPr>
        <w:t>[</w:t>
      </w:r>
      <w:r w:rsidR="007A317F">
        <w:rPr>
          <w:b/>
          <w:kern w:val="28"/>
        </w:rPr>
        <w:t>Paulina Albarrán</w:t>
      </w:r>
      <w:r w:rsidR="003F51F5">
        <w:rPr>
          <w:b/>
          <w:kern w:val="28"/>
        </w:rPr>
        <w:t>]</w:t>
      </w:r>
    </w:p>
    <w:p w14:paraId="7B5C17A0" w14:textId="77777777" w:rsidR="003F23B0" w:rsidRPr="00E970F2" w:rsidRDefault="003F23B0" w:rsidP="00667F35">
      <w:pPr>
        <w:spacing w:before="0" w:after="0" w:line="240" w:lineRule="auto"/>
        <w:ind w:left="284"/>
        <w:rPr>
          <w:b/>
          <w:kern w:val="28"/>
        </w:rPr>
      </w:pPr>
    </w:p>
    <w:p w14:paraId="11130041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20FD7955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372482CD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0EBAD2E9" w14:textId="77777777" w:rsidR="00473229" w:rsidRPr="00E970F2" w:rsidRDefault="00473229">
      <w:pPr>
        <w:spacing w:before="0" w:after="0" w:line="240" w:lineRule="auto"/>
        <w:ind w:left="0"/>
        <w:rPr>
          <w:kern w:val="28"/>
        </w:rPr>
      </w:pPr>
    </w:p>
    <w:p w14:paraId="4853547B" w14:textId="77777777" w:rsidR="00473229" w:rsidRPr="00E970F2" w:rsidRDefault="00473229">
      <w:pPr>
        <w:spacing w:before="0" w:after="0"/>
        <w:ind w:left="0"/>
      </w:pPr>
    </w:p>
    <w:p w14:paraId="3FDCDAD6" w14:textId="77777777" w:rsidR="00473229" w:rsidRPr="00E970F2" w:rsidRDefault="00473229">
      <w:pPr>
        <w:ind w:left="0"/>
        <w:sectPr w:rsidR="00473229" w:rsidRPr="00E970F2" w:rsidSect="00A839D7">
          <w:headerReference w:type="default" r:id="rId11"/>
          <w:headerReference w:type="first" r:id="rId12"/>
          <w:footerReference w:type="first" r:id="rId13"/>
          <w:pgSz w:w="11907" w:h="16839" w:code="9"/>
          <w:pgMar w:top="432" w:right="720" w:bottom="720" w:left="720" w:header="418" w:footer="562" w:gutter="0"/>
          <w:cols w:space="708"/>
          <w:titlePg/>
          <w:docGrid w:linePitch="360"/>
        </w:sectPr>
      </w:pPr>
    </w:p>
    <w:p w14:paraId="16C409A7" w14:textId="77777777" w:rsidR="00AB4E1C" w:rsidRPr="00FA55B4" w:rsidRDefault="00C10CD5" w:rsidP="00AB4E1C">
      <w:pPr>
        <w:spacing w:before="0" w:after="0" w:line="240" w:lineRule="auto"/>
        <w:ind w:left="0"/>
        <w:outlineLvl w:val="0"/>
        <w:rPr>
          <w:b/>
          <w:sz w:val="28"/>
        </w:rPr>
      </w:pPr>
      <w:r w:rsidRPr="00FA55B4">
        <w:rPr>
          <w:b/>
          <w:sz w:val="28"/>
        </w:rPr>
        <w:lastRenderedPageBreak/>
        <w:t>Hoja de Revisión y Aprobación</w:t>
      </w:r>
    </w:p>
    <w:p w14:paraId="79B31133" w14:textId="77777777" w:rsidR="00C837DC" w:rsidRPr="00B22763" w:rsidRDefault="00C837DC" w:rsidP="006774ED">
      <w:pPr>
        <w:spacing w:before="0" w:after="0" w:line="240" w:lineRule="auto"/>
        <w:ind w:left="-142"/>
        <w:rPr>
          <w:b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7B1F8C" w:rsidRPr="009C630C" w14:paraId="305A8010" w14:textId="77777777" w:rsidTr="00CE0579">
        <w:trPr>
          <w:cantSplit/>
          <w:jc w:val="center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E1A6" w14:textId="2B045061" w:rsidR="00B01FA8" w:rsidRPr="004C72DA" w:rsidRDefault="007B1F8C" w:rsidP="00490B3D">
            <w:pPr>
              <w:pStyle w:val="TableText"/>
              <w:ind w:left="720" w:hanging="720"/>
              <w:jc w:val="both"/>
              <w:rPr>
                <w:szCs w:val="24"/>
                <w:lang w:val="es-MX"/>
              </w:rPr>
            </w:pPr>
            <w:r w:rsidRPr="004C72DA">
              <w:rPr>
                <w:b/>
                <w:bCs/>
                <w:szCs w:val="24"/>
                <w:lang w:val="es-MX"/>
              </w:rPr>
              <w:t>Descripción del entregable:</w:t>
            </w:r>
            <w:r w:rsidRPr="004C72DA">
              <w:rPr>
                <w:szCs w:val="24"/>
                <w:lang w:val="es-MX"/>
              </w:rPr>
              <w:t xml:space="preserve"> </w:t>
            </w:r>
            <w:r w:rsidR="00DF6D41" w:rsidRPr="004C72DA">
              <w:rPr>
                <w:bCs/>
                <w:szCs w:val="24"/>
                <w:lang w:val="es-MX"/>
              </w:rPr>
              <w:t>Descri</w:t>
            </w:r>
            <w:r w:rsidR="00FE7352">
              <w:rPr>
                <w:bCs/>
                <w:szCs w:val="24"/>
                <w:lang w:val="es-MX"/>
              </w:rPr>
              <w:t xml:space="preserve">pción del requerimiento de cambios en los valores del archivo de salida </w:t>
            </w:r>
            <w:r w:rsidR="00F66CFA">
              <w:rPr>
                <w:bCs/>
                <w:szCs w:val="24"/>
                <w:lang w:val="es-MX"/>
              </w:rPr>
              <w:t>para el</w:t>
            </w:r>
            <w:r w:rsidR="00FE7352">
              <w:rPr>
                <w:bCs/>
                <w:szCs w:val="24"/>
                <w:lang w:val="es-MX"/>
              </w:rPr>
              <w:t xml:space="preserve"> banco.</w:t>
            </w:r>
          </w:p>
        </w:tc>
      </w:tr>
    </w:tbl>
    <w:p w14:paraId="1AEFA8E0" w14:textId="77777777" w:rsidR="007B1F8C" w:rsidRPr="009C630C" w:rsidRDefault="007B1F8C" w:rsidP="006774ED">
      <w:pPr>
        <w:spacing w:before="0" w:after="0" w:line="240" w:lineRule="auto"/>
        <w:ind w:left="-142"/>
        <w:rPr>
          <w:bCs/>
          <w:szCs w:val="24"/>
        </w:rPr>
      </w:pPr>
    </w:p>
    <w:p w14:paraId="7498E236" w14:textId="588E7D98" w:rsidR="00FC6025" w:rsidRDefault="00FC6025" w:rsidP="006774ED">
      <w:pPr>
        <w:spacing w:before="0" w:after="0" w:line="240" w:lineRule="auto"/>
        <w:ind w:left="-142"/>
        <w:rPr>
          <w:b/>
          <w:szCs w:val="24"/>
        </w:rPr>
      </w:pPr>
    </w:p>
    <w:p w14:paraId="6D750B54" w14:textId="77777777" w:rsidR="00190F5E" w:rsidRPr="00B22763" w:rsidRDefault="00190F5E" w:rsidP="006774ED">
      <w:pPr>
        <w:spacing w:before="0" w:after="0" w:line="240" w:lineRule="auto"/>
        <w:ind w:left="-142"/>
        <w:rPr>
          <w:b/>
          <w:szCs w:val="24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2"/>
        <w:gridCol w:w="3531"/>
        <w:gridCol w:w="3964"/>
      </w:tblGrid>
      <w:tr w:rsidR="00C837DC" w:rsidRPr="00E970F2" w14:paraId="1CB5B085" w14:textId="77777777" w:rsidTr="0059767B">
        <w:trPr>
          <w:cantSplit/>
          <w:trHeight w:val="648"/>
          <w:jc w:val="center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B35A5" w14:textId="5216A3E6" w:rsidR="00C837DC" w:rsidRPr="00E970F2" w:rsidRDefault="00C837DC" w:rsidP="006B3EF2">
            <w:pPr>
              <w:pStyle w:val="TableText"/>
              <w:rPr>
                <w:szCs w:val="24"/>
                <w:lang w:val="es-MX"/>
              </w:rPr>
            </w:pPr>
            <w:r w:rsidRPr="00E970F2">
              <w:rPr>
                <w:b/>
                <w:bCs/>
                <w:szCs w:val="24"/>
                <w:lang w:val="es-MX"/>
              </w:rPr>
              <w:t xml:space="preserve">Aprobación de miembros por parte de </w:t>
            </w:r>
            <w:r w:rsidR="00601011" w:rsidRPr="00E970F2">
              <w:rPr>
                <w:b/>
                <w:bCs/>
                <w:szCs w:val="24"/>
                <w:lang w:val="es-MX"/>
              </w:rPr>
              <w:t>[</w:t>
            </w:r>
            <w:r w:rsidR="00031C9E" w:rsidRPr="00031C9E">
              <w:rPr>
                <w:b/>
                <w:bCs/>
                <w:szCs w:val="24"/>
                <w:lang w:val="es-MX"/>
              </w:rPr>
              <w:t>FITESA</w:t>
            </w:r>
            <w:r w:rsidR="00FA0544">
              <w:rPr>
                <w:b/>
                <w:bCs/>
                <w:szCs w:val="24"/>
                <w:lang w:val="es-MX"/>
              </w:rPr>
              <w:t xml:space="preserve"> </w:t>
            </w:r>
            <w:r w:rsidR="00601011" w:rsidRPr="00E970F2">
              <w:rPr>
                <w:b/>
                <w:bCs/>
                <w:szCs w:val="24"/>
                <w:lang w:val="es-MX"/>
              </w:rPr>
              <w:t>]</w:t>
            </w:r>
            <w:r w:rsidRPr="00E970F2">
              <w:rPr>
                <w:b/>
                <w:bCs/>
                <w:szCs w:val="24"/>
                <w:lang w:val="es-MX"/>
              </w:rPr>
              <w:t>:</w:t>
            </w:r>
          </w:p>
        </w:tc>
      </w:tr>
      <w:tr w:rsidR="00C837DC" w:rsidRPr="00E970F2" w14:paraId="6E4C5AD9" w14:textId="77777777" w:rsidTr="0059767B">
        <w:trPr>
          <w:cantSplit/>
          <w:trHeight w:val="562"/>
          <w:jc w:val="center"/>
        </w:trPr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18CED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 xml:space="preserve">Nombre 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12D3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Fecha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015E" w14:textId="77777777" w:rsidR="00C837DC" w:rsidRPr="00E970F2" w:rsidRDefault="00C837DC" w:rsidP="00417067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Firma</w:t>
            </w:r>
          </w:p>
        </w:tc>
      </w:tr>
      <w:tr w:rsidR="005B2586" w:rsidRPr="00E970F2" w14:paraId="6C24296B" w14:textId="77777777" w:rsidTr="0059767B">
        <w:trPr>
          <w:cantSplit/>
          <w:trHeight w:val="413"/>
          <w:jc w:val="center"/>
        </w:trPr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4E5D" w14:textId="61A2B2F5" w:rsidR="005B2586" w:rsidRPr="0047430D" w:rsidRDefault="00FE7352" w:rsidP="005B2586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  <w:r>
              <w:rPr>
                <w:rFonts w:asciiTheme="minorHAnsi" w:hAnsiTheme="minorHAnsi" w:cs="Calibri"/>
                <w:iCs/>
                <w:color w:val="000000"/>
                <w:szCs w:val="24"/>
                <w:lang w:eastAsia="en-US"/>
              </w:rPr>
              <w:t xml:space="preserve">Othon </w:t>
            </w:r>
            <w:r w:rsidR="00EE7992">
              <w:rPr>
                <w:rFonts w:asciiTheme="minorHAnsi" w:hAnsiTheme="minorHAnsi" w:cs="Calibri"/>
                <w:iCs/>
                <w:color w:val="000000"/>
                <w:szCs w:val="24"/>
                <w:lang w:eastAsia="en-US"/>
              </w:rPr>
              <w:t xml:space="preserve">Colin 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39ED" w14:textId="5E79DC97" w:rsidR="005B2586" w:rsidRPr="00E970F2" w:rsidRDefault="00EE7992" w:rsidP="005B2586">
            <w:pPr>
              <w:jc w:val="center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Septiembre 2026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1867" w14:textId="77777777" w:rsidR="005B2586" w:rsidRPr="00E970F2" w:rsidRDefault="005B2586" w:rsidP="005B2586">
            <w:pPr>
              <w:pStyle w:val="TableText"/>
              <w:rPr>
                <w:bCs/>
                <w:szCs w:val="24"/>
                <w:lang w:val="es-MX"/>
              </w:rPr>
            </w:pPr>
          </w:p>
        </w:tc>
      </w:tr>
    </w:tbl>
    <w:p w14:paraId="77F3F329" w14:textId="2DC0DA1F" w:rsidR="00B22763" w:rsidRDefault="00B22763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p w14:paraId="5A7CB5BF" w14:textId="2FB0EB70" w:rsidR="00086918" w:rsidRDefault="00086918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p w14:paraId="556555DA" w14:textId="77777777" w:rsidR="00190F5E" w:rsidRDefault="00190F5E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p w14:paraId="3700615F" w14:textId="77777777" w:rsidR="00723E98" w:rsidRDefault="00723E98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p w14:paraId="64C46B92" w14:textId="77777777" w:rsidR="0030022B" w:rsidRPr="00B22763" w:rsidRDefault="0030022B" w:rsidP="006774ED">
      <w:pPr>
        <w:pStyle w:val="PageTitle"/>
        <w:jc w:val="left"/>
        <w:rPr>
          <w:rFonts w:cstheme="minorHAnsi"/>
          <w:sz w:val="24"/>
          <w:szCs w:val="24"/>
          <w:lang w:val="es-MX"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3124"/>
        <w:gridCol w:w="3964"/>
      </w:tblGrid>
      <w:tr w:rsidR="00B22763" w:rsidRPr="00E970F2" w14:paraId="1795FC45" w14:textId="77777777" w:rsidTr="00CE0579">
        <w:trPr>
          <w:cantSplit/>
          <w:trHeight w:val="648"/>
          <w:jc w:val="center"/>
        </w:trPr>
        <w:tc>
          <w:tcPr>
            <w:tcW w:w="106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ADA8" w14:textId="1BF16F97" w:rsidR="00B22763" w:rsidRPr="00E970F2" w:rsidRDefault="00B22763" w:rsidP="00CE0579">
            <w:pPr>
              <w:pStyle w:val="AuthorName"/>
              <w:rPr>
                <w:szCs w:val="24"/>
                <w:lang w:val="es-MX"/>
              </w:rPr>
            </w:pPr>
            <w:r w:rsidRPr="001C1F89">
              <w:rPr>
                <w:rFonts w:asciiTheme="minorHAnsi" w:hAnsiTheme="minorHAnsi" w:cstheme="minorHAnsi"/>
                <w:bCs/>
                <w:sz w:val="24"/>
                <w:szCs w:val="24"/>
                <w:lang w:val="es-MX"/>
              </w:rPr>
              <w:t xml:space="preserve">Aprobación de miembros por parte del equipo </w:t>
            </w:r>
            <w:r w:rsidR="00031C9E" w:rsidRPr="00031C9E">
              <w:rPr>
                <w:rFonts w:asciiTheme="minorHAnsi" w:hAnsiTheme="minorHAnsi" w:cstheme="minorHAnsi"/>
                <w:bCs/>
                <w:sz w:val="24"/>
                <w:szCs w:val="24"/>
                <w:lang w:val="es-MX"/>
              </w:rPr>
              <w:t>GCG</w:t>
            </w:r>
            <w:r w:rsidRPr="001C1F89">
              <w:rPr>
                <w:rFonts w:asciiTheme="minorHAnsi" w:hAnsiTheme="minorHAnsi" w:cstheme="minorHAnsi"/>
                <w:bCs/>
                <w:sz w:val="24"/>
                <w:szCs w:val="24"/>
                <w:lang w:val="es-MX"/>
              </w:rPr>
              <w:t>:</w:t>
            </w:r>
          </w:p>
        </w:tc>
      </w:tr>
      <w:tr w:rsidR="00B22763" w:rsidRPr="00E970F2" w14:paraId="5241A59B" w14:textId="77777777" w:rsidTr="0092404E">
        <w:trPr>
          <w:cantSplit/>
          <w:trHeight w:val="557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AEAB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 xml:space="preserve">Nombre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8BA87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u w:val="single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Fecha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8FCE" w14:textId="77777777" w:rsidR="00B22763" w:rsidRPr="00E970F2" w:rsidRDefault="00B22763" w:rsidP="00CE0579">
            <w:pPr>
              <w:pStyle w:val="TableText"/>
              <w:jc w:val="center"/>
              <w:rPr>
                <w:szCs w:val="24"/>
                <w:lang w:val="es-MX"/>
              </w:rPr>
            </w:pPr>
            <w:r w:rsidRPr="00E970F2">
              <w:rPr>
                <w:szCs w:val="24"/>
                <w:u w:val="single"/>
                <w:lang w:val="es-MX"/>
              </w:rPr>
              <w:t>Firma</w:t>
            </w:r>
          </w:p>
        </w:tc>
      </w:tr>
      <w:tr w:rsidR="00B82EF6" w:rsidRPr="00E970F2" w14:paraId="58C93132" w14:textId="77777777" w:rsidTr="0092404E">
        <w:trPr>
          <w:cantSplit/>
          <w:trHeight w:val="413"/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ADE8" w14:textId="46034DF5" w:rsidR="00B82EF6" w:rsidRPr="00E970F2" w:rsidRDefault="00EE7992" w:rsidP="00B82EF6">
            <w:pPr>
              <w:spacing w:line="240" w:lineRule="auto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Paulina Albarrán</w:t>
            </w:r>
          </w:p>
          <w:p w14:paraId="6B64BE9A" w14:textId="4DB75340" w:rsidR="00B82EF6" w:rsidRPr="00E970F2" w:rsidRDefault="00B82EF6" w:rsidP="00B82EF6">
            <w:pPr>
              <w:spacing w:line="240" w:lineRule="auto"/>
              <w:rPr>
                <w:rFonts w:asciiTheme="minorHAnsi" w:hAnsiTheme="minorHAnsi" w:cs="Times New Roman"/>
                <w:bCs/>
                <w:sz w:val="20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(Consultor</w:t>
            </w:r>
            <w:r w:rsidR="00D14FFE">
              <w:rPr>
                <w:rFonts w:asciiTheme="minorHAnsi" w:hAnsiTheme="minorHAnsi" w:cs="Times New Roman"/>
                <w:bCs/>
                <w:szCs w:val="24"/>
                <w:lang w:eastAsia="en-US"/>
              </w:rPr>
              <w:t>)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052C" w14:textId="7896FEF6" w:rsidR="00B82EF6" w:rsidRPr="00E970F2" w:rsidRDefault="00EE7992" w:rsidP="00B82EF6">
            <w:pPr>
              <w:jc w:val="center"/>
              <w:rPr>
                <w:rFonts w:asciiTheme="minorHAnsi" w:hAnsiTheme="minorHAnsi" w:cs="Times New Roman"/>
                <w:bCs/>
                <w:szCs w:val="24"/>
                <w:lang w:eastAsia="en-US"/>
              </w:rPr>
            </w:pPr>
            <w:r>
              <w:rPr>
                <w:rFonts w:asciiTheme="minorHAnsi" w:hAnsiTheme="minorHAnsi" w:cs="Times New Roman"/>
                <w:bCs/>
                <w:szCs w:val="24"/>
                <w:lang w:eastAsia="en-US"/>
              </w:rPr>
              <w:t>Septiembre 2026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19C3" w14:textId="77777777" w:rsidR="00B82EF6" w:rsidRPr="00E970F2" w:rsidRDefault="00B82EF6" w:rsidP="00B82EF6">
            <w:pPr>
              <w:pStyle w:val="TableText"/>
              <w:rPr>
                <w:szCs w:val="24"/>
                <w:u w:val="single"/>
                <w:lang w:val="es-MX"/>
              </w:rPr>
            </w:pPr>
          </w:p>
        </w:tc>
      </w:tr>
    </w:tbl>
    <w:p w14:paraId="620F10C4" w14:textId="77777777" w:rsidR="00EE7992" w:rsidRDefault="00EE7992" w:rsidP="00190F5E">
      <w:pPr>
        <w:pStyle w:val="PageTitle"/>
        <w:jc w:val="left"/>
        <w:rPr>
          <w:sz w:val="24"/>
          <w:szCs w:val="24"/>
          <w:lang w:val="es-MX"/>
        </w:rPr>
      </w:pPr>
    </w:p>
    <w:p w14:paraId="7283D655" w14:textId="77777777" w:rsidR="00190F5E" w:rsidRPr="00611FA0" w:rsidRDefault="00190F5E" w:rsidP="00190F5E">
      <w:pPr>
        <w:pStyle w:val="PageTitle"/>
        <w:jc w:val="left"/>
        <w:rPr>
          <w:sz w:val="24"/>
          <w:szCs w:val="24"/>
          <w:lang w:val="es-MX"/>
        </w:rPr>
      </w:pPr>
    </w:p>
    <w:p w14:paraId="43D0B29B" w14:textId="77777777" w:rsidR="00C837DC" w:rsidRPr="00E970F2" w:rsidRDefault="00C837DC" w:rsidP="003600DE">
      <w:pPr>
        <w:pStyle w:val="AuthorName"/>
        <w:ind w:left="-142"/>
        <w:rPr>
          <w:rFonts w:asciiTheme="minorHAnsi" w:hAnsiTheme="minorHAnsi" w:cstheme="minorHAnsi"/>
          <w:b w:val="0"/>
          <w:bCs/>
          <w:sz w:val="24"/>
          <w:szCs w:val="24"/>
          <w:lang w:val="es-MX"/>
        </w:rPr>
      </w:pPr>
      <w:r w:rsidRPr="00E970F2">
        <w:rPr>
          <w:rFonts w:asciiTheme="minorHAnsi" w:hAnsiTheme="minorHAnsi" w:cstheme="minorHAnsi"/>
          <w:bCs/>
          <w:sz w:val="24"/>
          <w:szCs w:val="24"/>
          <w:lang w:val="es-MX"/>
        </w:rPr>
        <w:t>Historial de revisiones: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2035"/>
        <w:gridCol w:w="3600"/>
        <w:gridCol w:w="3679"/>
      </w:tblGrid>
      <w:tr w:rsidR="00C837DC" w:rsidRPr="00E970F2" w14:paraId="2778C9C9" w14:textId="77777777" w:rsidTr="00692E9B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BBC0" w14:textId="77777777" w:rsidR="00C837DC" w:rsidRPr="00E970F2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E970F2">
              <w:rPr>
                <w:rFonts w:asciiTheme="minorHAnsi" w:hAnsiTheme="minorHAnsi"/>
                <w:szCs w:val="24"/>
                <w:lang w:val="es-MX"/>
              </w:rPr>
              <w:t>Versión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8D9D" w14:textId="77777777" w:rsidR="00C837DC" w:rsidRPr="00E970F2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E970F2">
              <w:rPr>
                <w:rFonts w:asciiTheme="minorHAnsi" w:hAnsiTheme="minorHAnsi"/>
                <w:szCs w:val="24"/>
                <w:lang w:val="es-MX"/>
              </w:rPr>
              <w:t>Fecha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AA35" w14:textId="77777777" w:rsidR="00C837DC" w:rsidRPr="00E970F2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E970F2">
              <w:rPr>
                <w:rFonts w:asciiTheme="minorHAnsi" w:hAnsiTheme="minorHAnsi"/>
                <w:szCs w:val="24"/>
                <w:lang w:val="es-MX"/>
              </w:rPr>
              <w:t>Secciones revisadas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9BEE" w14:textId="77777777" w:rsidR="00C837DC" w:rsidRPr="00E970F2" w:rsidRDefault="00C837DC" w:rsidP="00417067">
            <w:pPr>
              <w:pStyle w:val="TableHeading"/>
              <w:rPr>
                <w:rFonts w:asciiTheme="minorHAnsi" w:hAnsiTheme="minorHAnsi"/>
                <w:szCs w:val="24"/>
                <w:lang w:val="es-MX"/>
              </w:rPr>
            </w:pPr>
            <w:r w:rsidRPr="00E970F2">
              <w:rPr>
                <w:rFonts w:asciiTheme="minorHAnsi" w:hAnsiTheme="minorHAnsi"/>
                <w:szCs w:val="24"/>
                <w:lang w:val="es-MX"/>
              </w:rPr>
              <w:t>Descripción</w:t>
            </w:r>
          </w:p>
        </w:tc>
      </w:tr>
      <w:tr w:rsidR="001D7BDC" w:rsidRPr="00E970F2" w14:paraId="6401CE0A" w14:textId="77777777" w:rsidTr="00692E9B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1F311" w14:textId="5A755A20" w:rsidR="001D7BDC" w:rsidRPr="00E970F2" w:rsidRDefault="001D7BDC" w:rsidP="001D7BDC">
            <w:pPr>
              <w:pStyle w:val="TableText"/>
              <w:jc w:val="center"/>
              <w:rPr>
                <w:lang w:val="es-MX"/>
              </w:rPr>
            </w:pPr>
            <w:r w:rsidRPr="00E970F2">
              <w:rPr>
                <w:lang w:val="es-MX"/>
              </w:rPr>
              <w:t xml:space="preserve">Versión </w:t>
            </w:r>
            <w:r>
              <w:rPr>
                <w:lang w:val="es-MX"/>
              </w:rPr>
              <w:t>[</w:t>
            </w:r>
            <w:r w:rsidR="0084217B">
              <w:rPr>
                <w:lang w:val="es-MX"/>
              </w:rPr>
              <w:t>1]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7571" w14:textId="77777777" w:rsidR="001D7BDC" w:rsidRDefault="00D14FFE" w:rsidP="00D14FFE">
            <w:pPr>
              <w:pStyle w:val="TableText"/>
              <w:rPr>
                <w:lang w:val="es-MX"/>
              </w:rPr>
            </w:pPr>
            <w:r>
              <w:rPr>
                <w:lang w:val="es-MX"/>
              </w:rPr>
              <w:t>Septie</w:t>
            </w:r>
            <w:r w:rsidR="00D43651">
              <w:rPr>
                <w:lang w:val="es-MX"/>
              </w:rPr>
              <w:t>mbre 2026</w:t>
            </w:r>
          </w:p>
          <w:p w14:paraId="7A36C537" w14:textId="655C8896" w:rsidR="005801CC" w:rsidRPr="00E970F2" w:rsidRDefault="005801CC" w:rsidP="00D14FFE">
            <w:pPr>
              <w:pStyle w:val="TableText"/>
              <w:rPr>
                <w:lang w:val="es-MX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BA5B" w14:textId="0A98C453" w:rsidR="001D7BDC" w:rsidRPr="00E970F2" w:rsidRDefault="001D7BDC" w:rsidP="0084217B">
            <w:pPr>
              <w:pStyle w:val="TableText"/>
              <w:jc w:val="center"/>
              <w:rPr>
                <w:lang w:val="es-MX"/>
              </w:rPr>
            </w:pPr>
            <w:r>
              <w:rPr>
                <w:lang w:val="es-MX"/>
              </w:rPr>
              <w:t>[</w:t>
            </w:r>
            <w:r w:rsidR="0084217B">
              <w:rPr>
                <w:lang w:val="es-MX"/>
              </w:rPr>
              <w:t>Versión Original</w:t>
            </w:r>
            <w:r>
              <w:rPr>
                <w:lang w:val="es-MX"/>
              </w:rPr>
              <w:t>]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F3C5" w14:textId="07F983A8" w:rsidR="001D7BDC" w:rsidRPr="00E970F2" w:rsidRDefault="001D7BDC" w:rsidP="001D7BDC">
            <w:pPr>
              <w:pStyle w:val="TableText"/>
              <w:rPr>
                <w:lang w:val="es-MX"/>
              </w:rPr>
            </w:pPr>
          </w:p>
        </w:tc>
      </w:tr>
    </w:tbl>
    <w:p w14:paraId="640B1A4A" w14:textId="77777777" w:rsidR="009F600F" w:rsidRDefault="009F600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C14BF56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5479AFD4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5B23E55F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634546DE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CDED687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15580D62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0E9C59D1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7BC33F09" w14:textId="77777777" w:rsidR="007147BF" w:rsidRDefault="007147BF" w:rsidP="00C837DC">
      <w:pPr>
        <w:pStyle w:val="AuthorName"/>
        <w:rPr>
          <w:rFonts w:asciiTheme="minorHAnsi" w:hAnsiTheme="minorHAnsi" w:cstheme="minorHAnsi"/>
          <w:bCs/>
          <w:sz w:val="24"/>
          <w:szCs w:val="24"/>
          <w:lang w:val="es-MX"/>
        </w:rPr>
      </w:pPr>
    </w:p>
    <w:p w14:paraId="0DEA4BA1" w14:textId="77777777" w:rsidR="00473229" w:rsidRPr="00DF17BF" w:rsidRDefault="00473229">
      <w:pPr>
        <w:shd w:val="clear" w:color="auto" w:fill="CDE5FF"/>
        <w:spacing w:before="0" w:after="120" w:line="276" w:lineRule="auto"/>
        <w:ind w:left="0"/>
        <w:jc w:val="center"/>
        <w:outlineLvl w:val="0"/>
        <w:rPr>
          <w:rFonts w:cs="Times New Roman"/>
          <w:b/>
          <w:bCs/>
          <w:color w:val="333333"/>
          <w:sz w:val="28"/>
          <w:szCs w:val="28"/>
          <w:lang w:val="es-ES" w:eastAsia="en-US"/>
        </w:rPr>
      </w:pPr>
      <w:r w:rsidRPr="00C03AD4">
        <w:rPr>
          <w:rFonts w:cs="Times New Roman"/>
          <w:b/>
          <w:bCs/>
          <w:color w:val="333333"/>
          <w:sz w:val="28"/>
          <w:szCs w:val="28"/>
          <w:lang w:val="es-ES" w:eastAsia="en-US"/>
        </w:rPr>
        <w:t>Tabla de contenido</w:t>
      </w:r>
    </w:p>
    <w:p w14:paraId="05DB26B4" w14:textId="371F6989" w:rsidR="007147BF" w:rsidRDefault="00483307">
      <w:pPr>
        <w:pStyle w:val="TDC1"/>
        <w:tabs>
          <w:tab w:val="left" w:pos="403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Cs w:val="24"/>
          <w:lang w:eastAsia="es-MX"/>
          <w14:ligatures w14:val="standardContextual"/>
        </w:rPr>
      </w:pPr>
      <w:r w:rsidRPr="00DF17BF">
        <w:rPr>
          <w:b w:val="0"/>
          <w:smallCaps/>
          <w:szCs w:val="24"/>
        </w:rPr>
        <w:fldChar w:fldCharType="begin"/>
      </w:r>
      <w:r w:rsidR="00D312B2" w:rsidRPr="00DF17BF">
        <w:rPr>
          <w:b w:val="0"/>
          <w:smallCaps/>
        </w:rPr>
        <w:instrText xml:space="preserve"> TOC \o "1-5" \h \z \t "*Header 1;1;*Header 2;2" </w:instrText>
      </w:r>
      <w:r w:rsidRPr="00DF17BF">
        <w:rPr>
          <w:b w:val="0"/>
          <w:smallCaps/>
          <w:szCs w:val="24"/>
        </w:rPr>
        <w:fldChar w:fldCharType="separate"/>
      </w:r>
      <w:hyperlink w:anchor="_Toc239405635" w:history="1">
        <w:r w:rsidR="007147BF" w:rsidRPr="002635DE">
          <w:rPr>
            <w:rStyle w:val="Hipervnculo"/>
            <w:noProof/>
          </w:rPr>
          <w:t>1</w:t>
        </w:r>
        <w:r w:rsidR="007147BF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kern w:val="2"/>
            <w:szCs w:val="24"/>
            <w:lang w:eastAsia="es-MX"/>
            <w14:ligatures w14:val="standardContextual"/>
          </w:rPr>
          <w:tab/>
        </w:r>
        <w:r w:rsidR="007147BF" w:rsidRPr="002635DE">
          <w:rPr>
            <w:rStyle w:val="Hipervnculo"/>
            <w:rFonts w:cstheme="minorHAnsi"/>
            <w:noProof/>
            <w:lang w:val="es-ES"/>
          </w:rPr>
          <w:t>OBJETIVO.</w:t>
        </w:r>
        <w:r w:rsidR="007147BF">
          <w:rPr>
            <w:noProof/>
            <w:webHidden/>
          </w:rPr>
          <w:tab/>
        </w:r>
        <w:r w:rsidR="007147BF">
          <w:rPr>
            <w:noProof/>
            <w:webHidden/>
          </w:rPr>
          <w:fldChar w:fldCharType="begin"/>
        </w:r>
        <w:r w:rsidR="007147BF">
          <w:rPr>
            <w:noProof/>
            <w:webHidden/>
          </w:rPr>
          <w:instrText xml:space="preserve"> PAGEREF _Toc239405635 \h </w:instrText>
        </w:r>
        <w:r w:rsidR="007147BF">
          <w:rPr>
            <w:noProof/>
            <w:webHidden/>
          </w:rPr>
        </w:r>
        <w:r w:rsidR="007147BF">
          <w:rPr>
            <w:noProof/>
            <w:webHidden/>
          </w:rPr>
          <w:fldChar w:fldCharType="separate"/>
        </w:r>
        <w:r w:rsidR="007147BF">
          <w:rPr>
            <w:noProof/>
            <w:webHidden/>
          </w:rPr>
          <w:t>3</w:t>
        </w:r>
        <w:r w:rsidR="007147BF">
          <w:rPr>
            <w:noProof/>
            <w:webHidden/>
          </w:rPr>
          <w:fldChar w:fldCharType="end"/>
        </w:r>
      </w:hyperlink>
    </w:p>
    <w:p w14:paraId="43687A91" w14:textId="379CDA15" w:rsidR="007147BF" w:rsidRDefault="007147BF">
      <w:pPr>
        <w:pStyle w:val="TDC1"/>
        <w:tabs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kern w:val="2"/>
          <w:szCs w:val="24"/>
          <w:lang w:eastAsia="es-MX"/>
          <w14:ligatures w14:val="standardContextual"/>
        </w:rPr>
      </w:pPr>
      <w:hyperlink w:anchor="_Toc239405636" w:history="1">
        <w:r w:rsidRPr="002635DE">
          <w:rPr>
            <w:rStyle w:val="Hipervnculo"/>
            <w:rFonts w:cstheme="minorHAnsi"/>
            <w:noProof/>
            <w:lang w:val="es-ES"/>
          </w:rPr>
          <w:t>2 Requerimiento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FF3A1C" w14:textId="1A32E8D7" w:rsidR="00485609" w:rsidRDefault="00483307" w:rsidP="000D7A95">
      <w:pPr>
        <w:pStyle w:val="TDC1"/>
        <w:tabs>
          <w:tab w:val="left" w:pos="4190"/>
        </w:tabs>
        <w:rPr>
          <w:b w:val="0"/>
          <w:caps/>
          <w:smallCaps/>
          <w:noProof/>
        </w:rPr>
      </w:pPr>
      <w:r w:rsidRPr="00DF17BF">
        <w:rPr>
          <w:b w:val="0"/>
          <w:caps/>
          <w:smallCaps/>
          <w:noProof/>
        </w:rPr>
        <w:fldChar w:fldCharType="end"/>
      </w:r>
      <w:r w:rsidR="000D7A95">
        <w:rPr>
          <w:b w:val="0"/>
          <w:caps/>
          <w:smallCaps/>
          <w:noProof/>
        </w:rPr>
        <w:tab/>
      </w:r>
    </w:p>
    <w:p w14:paraId="3FA194A2" w14:textId="156511D4" w:rsidR="00F1558E" w:rsidRPr="00F1558E" w:rsidRDefault="00F1558E" w:rsidP="00F1558E">
      <w:pPr>
        <w:tabs>
          <w:tab w:val="left" w:pos="1800"/>
        </w:tabs>
        <w:rPr>
          <w:rFonts w:eastAsiaTheme="minorEastAsia"/>
          <w:lang w:eastAsia="es-MX"/>
        </w:rPr>
      </w:pPr>
      <w:r>
        <w:rPr>
          <w:rFonts w:eastAsiaTheme="minorEastAsia"/>
          <w:lang w:eastAsia="es-MX"/>
        </w:rPr>
        <w:tab/>
      </w:r>
    </w:p>
    <w:p w14:paraId="506544E6" w14:textId="31395491" w:rsidR="00442809" w:rsidRPr="00FC6240" w:rsidRDefault="00B06C7D" w:rsidP="00277C81">
      <w:pPr>
        <w:pStyle w:val="NumHeading1"/>
        <w:tabs>
          <w:tab w:val="clear" w:pos="794"/>
          <w:tab w:val="num" w:pos="567"/>
        </w:tabs>
        <w:rPr>
          <w:rFonts w:asciiTheme="minorHAnsi" w:hAnsiTheme="minorHAnsi" w:cstheme="minorHAnsi"/>
          <w:b/>
        </w:rPr>
      </w:pPr>
      <w:bookmarkStart w:id="0" w:name="_Toc239405635"/>
      <w:r w:rsidRPr="00FC6240">
        <w:rPr>
          <w:rFonts w:asciiTheme="minorHAnsi" w:hAnsiTheme="minorHAnsi" w:cstheme="minorHAnsi"/>
          <w:b/>
          <w:lang w:val="es-ES"/>
        </w:rPr>
        <w:lastRenderedPageBreak/>
        <w:t>O</w:t>
      </w:r>
      <w:r w:rsidR="00FC6240" w:rsidRPr="00FC6240">
        <w:rPr>
          <w:rFonts w:asciiTheme="minorHAnsi" w:hAnsiTheme="minorHAnsi" w:cstheme="minorHAnsi"/>
          <w:b/>
          <w:lang w:val="es-ES"/>
        </w:rPr>
        <w:t>BJETIVO</w:t>
      </w:r>
      <w:r w:rsidR="005B2586" w:rsidRPr="00FC6240">
        <w:rPr>
          <w:rFonts w:asciiTheme="minorHAnsi" w:hAnsiTheme="minorHAnsi" w:cstheme="minorHAnsi"/>
          <w:b/>
          <w:lang w:val="es-ES"/>
        </w:rPr>
        <w:t>.</w:t>
      </w:r>
      <w:bookmarkEnd w:id="0"/>
    </w:p>
    <w:p w14:paraId="09C21A9F" w14:textId="1DCB6947" w:rsidR="006212C2" w:rsidRPr="00090643" w:rsidRDefault="00362E88" w:rsidP="00B6422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requiere </w:t>
      </w:r>
      <w:r w:rsidR="00E1393E">
        <w:rPr>
          <w:rFonts w:asciiTheme="minorHAnsi" w:hAnsiTheme="minorHAnsi" w:cstheme="minorHAnsi"/>
        </w:rPr>
        <w:t xml:space="preserve">hacer cambios específicos en los valores de los campos que forma el archivo de transferencias </w:t>
      </w:r>
      <w:r w:rsidR="0033433B">
        <w:rPr>
          <w:rFonts w:asciiTheme="minorHAnsi" w:hAnsiTheme="minorHAnsi" w:cstheme="minorHAnsi"/>
        </w:rPr>
        <w:t>internacionales,</w:t>
      </w:r>
      <w:r w:rsidR="00E1393E">
        <w:rPr>
          <w:rFonts w:asciiTheme="minorHAnsi" w:hAnsiTheme="minorHAnsi" w:cstheme="minorHAnsi"/>
        </w:rPr>
        <w:t xml:space="preserve"> esto debido a una actualización que el Banco HSBC hace al formato.</w:t>
      </w:r>
    </w:p>
    <w:p w14:paraId="77E854E4" w14:textId="0350A0BF" w:rsidR="00BC4A66" w:rsidRDefault="00E96516" w:rsidP="00A03A7F">
      <w:pPr>
        <w:pStyle w:val="NumHeading1"/>
        <w:numPr>
          <w:ilvl w:val="0"/>
          <w:numId w:val="0"/>
        </w:numPr>
        <w:tabs>
          <w:tab w:val="num" w:pos="567"/>
        </w:tabs>
        <w:jc w:val="both"/>
        <w:rPr>
          <w:rFonts w:ascii="Times New Roman" w:hAnsi="Times New Roman" w:cs="Times New Roman"/>
        </w:rPr>
      </w:pPr>
      <w:bookmarkStart w:id="1" w:name="_Toc239405636"/>
      <w:r>
        <w:rPr>
          <w:rFonts w:asciiTheme="minorHAnsi" w:hAnsiTheme="minorHAnsi" w:cstheme="minorHAnsi"/>
          <w:b/>
          <w:sz w:val="48"/>
          <w:lang w:val="es-ES"/>
        </w:rPr>
        <w:lastRenderedPageBreak/>
        <w:t xml:space="preserve">2 </w:t>
      </w:r>
      <w:r w:rsidRPr="00D511D3">
        <w:rPr>
          <w:rFonts w:asciiTheme="minorHAnsi" w:hAnsiTheme="minorHAnsi" w:cstheme="minorHAnsi"/>
          <w:b/>
          <w:lang w:val="es-ES"/>
        </w:rPr>
        <w:t>Requerimiento</w:t>
      </w:r>
      <w:bookmarkEnd w:id="1"/>
      <w:r>
        <w:rPr>
          <w:rFonts w:asciiTheme="minorHAnsi" w:hAnsiTheme="minorHAnsi" w:cstheme="minorHAnsi"/>
          <w:b/>
          <w:sz w:val="48"/>
          <w:lang w:val="es-ES"/>
        </w:rPr>
        <w:t xml:space="preserve"> </w:t>
      </w:r>
    </w:p>
    <w:p w14:paraId="50BA6B93" w14:textId="22C71BDD" w:rsidR="00A743BB" w:rsidRDefault="0049188D" w:rsidP="003F1592">
      <w:pPr>
        <w:ind w:left="0"/>
      </w:pPr>
      <w:r>
        <w:rPr>
          <w:rFonts w:ascii="Times New Roman" w:hAnsi="Times New Roman" w:cs="Times New Roman"/>
        </w:rPr>
        <w:t xml:space="preserve">Actualmente con </w:t>
      </w:r>
      <w:r w:rsidR="00A03493">
        <w:rPr>
          <w:rFonts w:ascii="Times New Roman" w:hAnsi="Times New Roman" w:cs="Times New Roman"/>
        </w:rPr>
        <w:t xml:space="preserve">el archivo se construye con estas </w:t>
      </w:r>
      <w:r w:rsidR="00493B9C">
        <w:rPr>
          <w:rFonts w:ascii="Times New Roman" w:hAnsi="Times New Roman" w:cs="Times New Roman"/>
        </w:rPr>
        <w:t>indicaciones,</w:t>
      </w:r>
      <w:r w:rsidR="00A03493">
        <w:rPr>
          <w:rFonts w:ascii="Times New Roman" w:hAnsi="Times New Roman" w:cs="Times New Roman"/>
        </w:rPr>
        <w:t xml:space="preserve"> se requiere modificación del campo </w:t>
      </w:r>
      <w:r w:rsidR="00493B9C">
        <w:rPr>
          <w:rFonts w:ascii="Times New Roman" w:hAnsi="Times New Roman" w:cs="Times New Roman"/>
        </w:rPr>
        <w:t>6 al 9.</w:t>
      </w:r>
    </w:p>
    <w:p w14:paraId="4F766080" w14:textId="3F5FEE66" w:rsidR="00A743BB" w:rsidRDefault="00493B9C" w:rsidP="003D1B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98F87" wp14:editId="3475D905">
                <wp:simplePos x="0" y="0"/>
                <wp:positionH relativeFrom="column">
                  <wp:posOffset>133985</wp:posOffset>
                </wp:positionH>
                <wp:positionV relativeFrom="paragraph">
                  <wp:posOffset>1993900</wp:posOffset>
                </wp:positionV>
                <wp:extent cx="3911600" cy="1466850"/>
                <wp:effectExtent l="0" t="0" r="12700" b="19050"/>
                <wp:wrapNone/>
                <wp:docPr id="194822630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0" cy="1466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9876B" id="Rectángulo 5" o:spid="_x0000_s1026" style="position:absolute;margin-left:10.55pt;margin-top:157pt;width:308pt;height:1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" filled="f" strokecolor="#c0504d [3205]" strokeweight="2pt"/>
            </w:pict>
          </mc:Fallback>
        </mc:AlternateContent>
      </w:r>
      <w:r w:rsidR="006D5E50">
        <w:rPr>
          <w:noProof/>
        </w:rPr>
        <w:drawing>
          <wp:inline distT="0" distB="0" distL="0" distR="0" wp14:anchorId="5C33EFE8" wp14:editId="2295C0A4">
            <wp:extent cx="3721413" cy="6526721"/>
            <wp:effectExtent l="0" t="0" r="0" b="762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0854" cy="65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34DD" w14:textId="49A7297A" w:rsidR="00A743BB" w:rsidRDefault="00180000" w:rsidP="003D1BCB">
      <w:r>
        <w:tab/>
      </w:r>
    </w:p>
    <w:p w14:paraId="755007E0" w14:textId="77777777" w:rsidR="00A743BB" w:rsidRDefault="00A743BB" w:rsidP="003D1BCB"/>
    <w:p w14:paraId="752F9920" w14:textId="77777777" w:rsidR="00A743BB" w:rsidRDefault="00A743BB" w:rsidP="003D1BCB"/>
    <w:p w14:paraId="54C05863" w14:textId="2D317C52" w:rsidR="00A743BB" w:rsidRDefault="00A743BB" w:rsidP="003D1BCB"/>
    <w:p w14:paraId="58CC388B" w14:textId="640ECFDE" w:rsidR="00A743BB" w:rsidRDefault="00A743BB" w:rsidP="00CE20D8">
      <w:r w:rsidRPr="00CE20D8">
        <w:t>.</w:t>
      </w:r>
    </w:p>
    <w:p w14:paraId="589F6F3A" w14:textId="77777777" w:rsidR="00D26BB3" w:rsidRDefault="00D26BB3" w:rsidP="00CE20D8"/>
    <w:p w14:paraId="620FD4FE" w14:textId="36B3C39B" w:rsidR="00A743BB" w:rsidRDefault="00D26BB3" w:rsidP="00DC37B5">
      <w:r>
        <w:lastRenderedPageBreak/>
        <w:t xml:space="preserve">A </w:t>
      </w:r>
      <w:r w:rsidR="007F2C0A">
        <w:t>continuación,</w:t>
      </w:r>
      <w:r>
        <w:t xml:space="preserve"> se especifican los </w:t>
      </w:r>
      <w:r w:rsidR="007F2C0A">
        <w:t>cambios,</w:t>
      </w:r>
      <w:r>
        <w:t xml:space="preserve"> de los campos 6 al 9.</w:t>
      </w:r>
    </w:p>
    <w:p w14:paraId="2FF6A825" w14:textId="175FD128" w:rsidR="00A743BB" w:rsidRDefault="00D26BB3" w:rsidP="00DC37B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45523" wp14:editId="06290405">
                <wp:simplePos x="0" y="0"/>
                <wp:positionH relativeFrom="column">
                  <wp:posOffset>121285</wp:posOffset>
                </wp:positionH>
                <wp:positionV relativeFrom="paragraph">
                  <wp:posOffset>1717040</wp:posOffset>
                </wp:positionV>
                <wp:extent cx="4457700" cy="3835400"/>
                <wp:effectExtent l="0" t="0" r="19050" b="12700"/>
                <wp:wrapNone/>
                <wp:docPr id="663679543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3835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D6DF9" id="Rectángulo 6" o:spid="_x0000_s1026" style="position:absolute;margin-left:9.55pt;margin-top:135.2pt;width:351pt;height:30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" filled="f" strokecolor="#c0504d [3205]" strokeweight="2pt"/>
            </w:pict>
          </mc:Fallback>
        </mc:AlternateContent>
      </w:r>
      <w:r w:rsidR="001430D3" w:rsidRPr="001430D3">
        <w:rPr>
          <w:noProof/>
        </w:rPr>
        <w:drawing>
          <wp:inline distT="0" distB="0" distL="0" distR="0" wp14:anchorId="5CB742C8" wp14:editId="1947E06D">
            <wp:extent cx="4337050" cy="5407674"/>
            <wp:effectExtent l="0" t="0" r="6350" b="2540"/>
            <wp:docPr id="160690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7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030" cy="541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1DD" w14:textId="4F1CAFEA" w:rsidR="00D0714F" w:rsidRDefault="00DC37B5" w:rsidP="00B77EE4">
      <w:pPr>
        <w:ind w:left="0"/>
      </w:pPr>
      <w:r w:rsidRPr="00DC37B5">
        <w:rPr>
          <w:noProof/>
        </w:rPr>
        <w:drawing>
          <wp:inline distT="0" distB="0" distL="0" distR="0" wp14:anchorId="1A9576F5" wp14:editId="2AA84DED">
            <wp:extent cx="4484761" cy="2888137"/>
            <wp:effectExtent l="0" t="0" r="0" b="7620"/>
            <wp:docPr id="34376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6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005" cy="29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576F" w14:textId="77777777" w:rsidR="00DC37B5" w:rsidRDefault="00DC37B5" w:rsidP="00B77EE4">
      <w:pPr>
        <w:ind w:left="0"/>
      </w:pPr>
    </w:p>
    <w:p w14:paraId="463E7C94" w14:textId="2642A0BF" w:rsidR="00DC37B5" w:rsidRDefault="003C05F2" w:rsidP="00B77EE4">
      <w:pPr>
        <w:ind w:left="0"/>
      </w:pPr>
      <w:r>
        <w:lastRenderedPageBreak/>
        <w:t xml:space="preserve">Especificaciones y ejemplos </w:t>
      </w:r>
    </w:p>
    <w:p w14:paraId="2CA999AD" w14:textId="343E6C5C" w:rsidR="003C05F2" w:rsidRDefault="003C05F2" w:rsidP="00B77EE4">
      <w:pPr>
        <w:ind w:left="0"/>
      </w:pPr>
      <w:r>
        <w:t xml:space="preserve">No es necesario </w:t>
      </w:r>
      <w:r w:rsidR="00DC0D5E">
        <w:t>completar los campos con espacio a la derecha (si son alfanuméricos)</w:t>
      </w:r>
      <w:r w:rsidR="0036695A">
        <w:t xml:space="preserve"> ni con ceros a la izquierda (si son numéricos)</w:t>
      </w:r>
      <w:r w:rsidR="004E0F18">
        <w:t>, ya que el formato CSV no requiere este tipo de justificación o relleno.</w:t>
      </w:r>
    </w:p>
    <w:p w14:paraId="24EBB57A" w14:textId="128E8D42" w:rsidR="004E0F18" w:rsidRDefault="004E0F18" w:rsidP="00B77EE4">
      <w:pPr>
        <w:ind w:left="0"/>
      </w:pPr>
      <w:r>
        <w:t xml:space="preserve">*Campos </w:t>
      </w:r>
      <w:r w:rsidR="00EA009F">
        <w:t>adicionales:</w:t>
      </w:r>
      <w:r>
        <w:t xml:space="preserve"> </w:t>
      </w:r>
      <w:r w:rsidR="00EA009F">
        <w:t>Las celdas pueden quedar vacías.</w:t>
      </w:r>
    </w:p>
    <w:p w14:paraId="3232018D" w14:textId="77777777" w:rsidR="00EA009F" w:rsidRDefault="00EA009F" w:rsidP="00B77EE4">
      <w:pPr>
        <w:ind w:left="0"/>
      </w:pPr>
    </w:p>
    <w:p w14:paraId="78015AC5" w14:textId="4B5BBF4C" w:rsidR="00EA009F" w:rsidRDefault="009F47F7" w:rsidP="00B77EE4">
      <w:pPr>
        <w:ind w:left="0"/>
      </w:pPr>
      <w:r>
        <w:t>A continuación, se muestran ejemplos de los valores de los campos solicitados.</w:t>
      </w:r>
    </w:p>
    <w:p w14:paraId="4E28C58D" w14:textId="529C7122" w:rsidR="009F47F7" w:rsidRDefault="007147BF" w:rsidP="00B77EE4">
      <w:pPr>
        <w:ind w:left="0"/>
      </w:pPr>
      <w:r w:rsidRPr="007147BF">
        <w:rPr>
          <w:noProof/>
        </w:rPr>
        <w:drawing>
          <wp:inline distT="0" distB="0" distL="0" distR="0" wp14:anchorId="56AD1345" wp14:editId="56483C4B">
            <wp:extent cx="6570980" cy="2667635"/>
            <wp:effectExtent l="0" t="0" r="1270" b="0"/>
            <wp:docPr id="1289922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22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E800" w14:textId="5D017187" w:rsidR="007147BF" w:rsidRPr="007147BF" w:rsidRDefault="007147BF" w:rsidP="00B77EE4">
      <w:pPr>
        <w:ind w:left="0"/>
        <w:rPr>
          <w:b/>
          <w:bCs/>
          <w:sz w:val="28"/>
          <w:szCs w:val="28"/>
        </w:rPr>
      </w:pPr>
      <w:r w:rsidRPr="007147BF">
        <w:rPr>
          <w:b/>
          <w:bCs/>
          <w:sz w:val="28"/>
          <w:szCs w:val="28"/>
        </w:rPr>
        <w:t xml:space="preserve">3.- SCRIPT DE PRUEBAS </w:t>
      </w:r>
    </w:p>
    <w:p w14:paraId="044FFE45" w14:textId="369F451F" w:rsidR="007147BF" w:rsidRDefault="007147BF" w:rsidP="00B77EE4">
      <w:pPr>
        <w:ind w:left="0"/>
      </w:pPr>
      <w:r>
        <w:t xml:space="preserve">Se adjunta script de pruebas </w:t>
      </w:r>
    </w:p>
    <w:p w14:paraId="034F6AD0" w14:textId="77777777" w:rsidR="003C05F2" w:rsidRDefault="003C05F2" w:rsidP="00B77EE4">
      <w:pPr>
        <w:ind w:left="0"/>
      </w:pPr>
    </w:p>
    <w:sectPr w:rsidR="003C05F2" w:rsidSect="003600DE">
      <w:footerReference w:type="default" r:id="rId18"/>
      <w:pgSz w:w="11907" w:h="16839" w:code="9"/>
      <w:pgMar w:top="431" w:right="850" w:bottom="720" w:left="709" w:header="709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43D46" w14:textId="77777777" w:rsidR="006D14B2" w:rsidRDefault="006D14B2">
      <w:r>
        <w:separator/>
      </w:r>
    </w:p>
  </w:endnote>
  <w:endnote w:type="continuationSeparator" w:id="0">
    <w:p w14:paraId="486F7C32" w14:textId="77777777" w:rsidR="006D14B2" w:rsidRDefault="006D14B2">
      <w:r>
        <w:continuationSeparator/>
      </w:r>
    </w:p>
  </w:endnote>
  <w:endnote w:type="continuationNotice" w:id="1">
    <w:p w14:paraId="261A089E" w14:textId="77777777" w:rsidR="006D14B2" w:rsidRDefault="006D14B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F060" w14:textId="77777777" w:rsidR="00A36AFC" w:rsidRDefault="00A36AFC">
    <w:pPr>
      <w:pStyle w:val="Piedepgina"/>
      <w:ind w:right="-567"/>
      <w:jc w:val="right"/>
    </w:pPr>
  </w:p>
  <w:p w14:paraId="3CE93DBC" w14:textId="77777777" w:rsidR="00A36AFC" w:rsidRDefault="00A36AFC">
    <w:pPr>
      <w:pStyle w:val="Piedepgina"/>
      <w:ind w:right="-567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137" w:type="pct"/>
      <w:tblLook w:val="04A0" w:firstRow="1" w:lastRow="0" w:firstColumn="1" w:lastColumn="0" w:noHBand="0" w:noVBand="1"/>
    </w:tblPr>
    <w:tblGrid>
      <w:gridCol w:w="4882"/>
      <w:gridCol w:w="1142"/>
      <w:gridCol w:w="4608"/>
    </w:tblGrid>
    <w:tr w:rsidR="00A36AFC" w14:paraId="36382016" w14:textId="77777777" w:rsidTr="00BC4B10">
      <w:trPr>
        <w:trHeight w:val="325"/>
      </w:trPr>
      <w:tc>
        <w:tcPr>
          <w:tcW w:w="2296" w:type="pct"/>
          <w:tcBorders>
            <w:bottom w:val="single" w:sz="4" w:space="0" w:color="4F81BD" w:themeColor="accent1"/>
          </w:tcBorders>
        </w:tcPr>
        <w:p w14:paraId="1771AA1D" w14:textId="77777777" w:rsidR="00A36AFC" w:rsidRDefault="00A36AFC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37" w:type="pct"/>
          <w:vMerge w:val="restart"/>
          <w:noWrap/>
          <w:vAlign w:val="center"/>
        </w:tcPr>
        <w:p w14:paraId="7E97E409" w14:textId="77777777" w:rsidR="00A36AFC" w:rsidRDefault="00A36AFC" w:rsidP="002B5B79">
          <w:pPr>
            <w:pStyle w:val="Sinespaciado"/>
            <w:jc w:val="center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Página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Pr="0072007C">
            <w:rPr>
              <w:rFonts w:asciiTheme="majorHAnsi" w:hAnsiTheme="majorHAnsi"/>
              <w:b/>
              <w:noProof/>
            </w:rPr>
            <w:t>13</w:t>
          </w:r>
          <w:r>
            <w:rPr>
              <w:rFonts w:asciiTheme="majorHAnsi" w:hAnsiTheme="majorHAnsi"/>
              <w:b/>
              <w:noProof/>
            </w:rPr>
            <w:fldChar w:fldCharType="end"/>
          </w:r>
        </w:p>
      </w:tc>
      <w:tc>
        <w:tcPr>
          <w:tcW w:w="2167" w:type="pct"/>
          <w:tcBorders>
            <w:bottom w:val="single" w:sz="4" w:space="0" w:color="4F81BD" w:themeColor="accent1"/>
          </w:tcBorders>
        </w:tcPr>
        <w:p w14:paraId="241434BE" w14:textId="77777777" w:rsidR="00A36AFC" w:rsidRDefault="00A36AFC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A36AFC" w14:paraId="256C43F3" w14:textId="77777777" w:rsidTr="00BC4B10">
      <w:trPr>
        <w:trHeight w:val="323"/>
      </w:trPr>
      <w:tc>
        <w:tcPr>
          <w:tcW w:w="2296" w:type="pct"/>
          <w:tcBorders>
            <w:top w:val="single" w:sz="4" w:space="0" w:color="4F81BD" w:themeColor="accent1"/>
          </w:tcBorders>
        </w:tcPr>
        <w:p w14:paraId="2233B546" w14:textId="77777777" w:rsidR="00A36AFC" w:rsidRDefault="00A36AFC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37" w:type="pct"/>
          <w:vMerge/>
        </w:tcPr>
        <w:p w14:paraId="34BE0AA2" w14:textId="77777777" w:rsidR="00A36AFC" w:rsidRDefault="00A36AFC">
          <w:pPr>
            <w:pStyle w:val="Encabezad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167" w:type="pct"/>
          <w:tcBorders>
            <w:top w:val="single" w:sz="4" w:space="0" w:color="4F81BD" w:themeColor="accent1"/>
          </w:tcBorders>
        </w:tcPr>
        <w:p w14:paraId="79AAB846" w14:textId="77777777" w:rsidR="00A36AFC" w:rsidRDefault="00A36AFC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4577981F" w14:textId="77777777" w:rsidR="00A36AFC" w:rsidRPr="000D6E48" w:rsidRDefault="00A36A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2F3A" w14:textId="77777777" w:rsidR="006D14B2" w:rsidRDefault="006D14B2">
      <w:r>
        <w:separator/>
      </w:r>
    </w:p>
  </w:footnote>
  <w:footnote w:type="continuationSeparator" w:id="0">
    <w:p w14:paraId="76C70FEB" w14:textId="77777777" w:rsidR="006D14B2" w:rsidRDefault="006D14B2">
      <w:r>
        <w:continuationSeparator/>
      </w:r>
    </w:p>
  </w:footnote>
  <w:footnote w:type="continuationNotice" w:id="1">
    <w:p w14:paraId="0C03A89A" w14:textId="77777777" w:rsidR="006D14B2" w:rsidRDefault="006D14B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663EA" w14:textId="390C0458" w:rsidR="00A36AFC" w:rsidRDefault="00A36AFC">
    <w:pPr>
      <w:pStyle w:val="Encabezado"/>
      <w:pBdr>
        <w:bottom w:val="none" w:sz="0" w:space="0" w:color="auto"/>
      </w:pBdr>
      <w:spacing w:line="240" w:lineRule="auto"/>
      <w:rPr>
        <w:rFonts w:ascii="Calibri" w:hAnsi="Calibri"/>
        <w:sz w:val="24"/>
      </w:rPr>
    </w:pPr>
    <w:r>
      <w:rPr>
        <w:rFonts w:ascii="Calibri" w:hAnsi="Calibri"/>
        <w:sz w:val="24"/>
      </w:rPr>
      <w:fldChar w:fldCharType="begin"/>
    </w:r>
    <w:r>
      <w:rPr>
        <w:rFonts w:ascii="Calibri" w:hAnsi="Calibri"/>
        <w:sz w:val="24"/>
      </w:rPr>
      <w:instrText xml:space="preserve"> IF </w:instrText>
    </w:r>
    <w:r>
      <w:rPr>
        <w:rFonts w:ascii="Calibri" w:hAnsi="Calibri"/>
        <w:b/>
        <w:bCs/>
        <w:sz w:val="24"/>
      </w:rPr>
      <w:fldChar w:fldCharType="begin"/>
    </w:r>
    <w:r>
      <w:rPr>
        <w:rFonts w:ascii="Calibri" w:hAnsi="Calibri"/>
        <w:b/>
        <w:bCs/>
        <w:sz w:val="24"/>
      </w:rPr>
      <w:instrText xml:space="preserve"> DOCPROPERTY  Confidential  \* MERGEFORMAT </w:instrText>
    </w:r>
    <w:r>
      <w:rPr>
        <w:rFonts w:ascii="Calibri" w:hAnsi="Calibri"/>
        <w:b/>
        <w:bCs/>
        <w:sz w:val="24"/>
      </w:rPr>
      <w:fldChar w:fldCharType="separate"/>
    </w:r>
    <w:r>
      <w:rPr>
        <w:rFonts w:ascii="Calibri" w:hAnsi="Calibri"/>
        <w:b/>
        <w:bCs/>
        <w:sz w:val="24"/>
      </w:rPr>
      <w:instrText>2</w:instrText>
    </w:r>
    <w:r>
      <w:rPr>
        <w:rFonts w:ascii="Calibri" w:hAnsi="Calibri"/>
        <w:b/>
        <w:bCs/>
        <w:sz w:val="24"/>
      </w:rPr>
      <w:fldChar w:fldCharType="end"/>
    </w:r>
    <w:r>
      <w:rPr>
        <w:rFonts w:ascii="Calibri" w:hAnsi="Calibri"/>
        <w:sz w:val="24"/>
      </w:rPr>
      <w:instrText xml:space="preserve"> = 0 "Prepared for " "" \* MERGEFORMAT </w:instrText>
    </w:r>
    <w:r>
      <w:rPr>
        <w:rFonts w:ascii="Calibri" w:hAnsi="Calibri"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0D4C" w14:textId="5021994F" w:rsidR="00A36AFC" w:rsidRDefault="00A36AFC" w:rsidP="00D663D9">
    <w:pPr>
      <w:pStyle w:val="Encabezado"/>
      <w:pBdr>
        <w:bottom w:val="none" w:sz="0" w:space="0" w:color="auto"/>
      </w:pBdr>
      <w:jc w:val="center"/>
      <w:rPr>
        <w:rFonts w:asciiTheme="minorHAnsi" w:eastAsiaTheme="minorEastAsia" w:hAnsi="Calibri" w:cstheme="minorBidi"/>
        <w:color w:val="FFFFFF" w:themeColor="light1"/>
        <w:sz w:val="28"/>
        <w:szCs w:val="28"/>
        <w:lang w:eastAsia="es-MX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F5EFEBA" wp14:editId="032F364A">
          <wp:simplePos x="0" y="0"/>
          <wp:positionH relativeFrom="margin">
            <wp:posOffset>-381000</wp:posOffset>
          </wp:positionH>
          <wp:positionV relativeFrom="paragraph">
            <wp:posOffset>-97790</wp:posOffset>
          </wp:positionV>
          <wp:extent cx="1361440" cy="762635"/>
          <wp:effectExtent l="0" t="0" r="0" b="0"/>
          <wp:wrapTight wrapText="bothSides">
            <wp:wrapPolygon edited="0">
              <wp:start x="0" y="0"/>
              <wp:lineTo x="0" y="21042"/>
              <wp:lineTo x="21157" y="21042"/>
              <wp:lineTo x="21157" y="0"/>
              <wp:lineTo x="0" y="0"/>
            </wp:wrapPolygon>
          </wp:wrapTight>
          <wp:docPr id="14" name="Imagen 13">
            <a:extLst xmlns:a="http://schemas.openxmlformats.org/drawingml/2006/main">
              <a:ext uri="{FF2B5EF4-FFF2-40B4-BE49-F238E27FC236}">
                <a16:creationId xmlns:a16="http://schemas.microsoft.com/office/drawing/2014/main" id="{4F82A8C8-A7C8-4F2D-885A-D2F051F4251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3">
                    <a:extLst>
                      <a:ext uri="{FF2B5EF4-FFF2-40B4-BE49-F238E27FC236}">
                        <a16:creationId xmlns:a16="http://schemas.microsoft.com/office/drawing/2014/main" id="{4F82A8C8-A7C8-4F2D-885A-D2F051F4251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440" cy="762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719F018" wp14:editId="6159994E">
              <wp:simplePos x="0" y="0"/>
              <wp:positionH relativeFrom="column">
                <wp:posOffset>996950</wp:posOffset>
              </wp:positionH>
              <wp:positionV relativeFrom="paragraph">
                <wp:posOffset>-125730</wp:posOffset>
              </wp:positionV>
              <wp:extent cx="5950585" cy="787400"/>
              <wp:effectExtent l="0" t="0" r="0" b="0"/>
              <wp:wrapNone/>
              <wp:docPr id="3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50585" cy="787400"/>
                        <a:chOff x="839389" y="0"/>
                        <a:chExt cx="6192497" cy="744855"/>
                      </a:xfrm>
                    </wpg:grpSpPr>
                    <pic:pic xmlns:pic="http://schemas.openxmlformats.org/drawingml/2006/picture">
                      <pic:nvPicPr>
                        <pic:cNvPr id="709809" name="Imagen 709809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39389" y="0"/>
                          <a:ext cx="4946096" cy="7448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n 10" descr="C:\Users\soporte\Desktop\GCG\ESTANDARIZACIÓN DE PROYECTOS\Logo GCG\GCG-Logotipo.png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84111" y="127591"/>
                          <a:ext cx="1247775" cy="503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68F642" id="Grupo 3" o:spid="_x0000_s1026" style="position:absolute;margin-left:78.5pt;margin-top:-9.9pt;width:468.55pt;height:62pt;z-index:251658240;mso-width-relative:margin;mso-height-relative:margin" coordorigin="8393" coordsize="61924,7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09809" o:spid="_x0000_s1027" type="#_x0000_t75" style="position:absolute;left:8393;width:49461;height:7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">
                <v:imagedata r:id="rId4" o:title=""/>
              </v:shape>
              <v:shape id="Imagen 10" o:spid="_x0000_s1028" type="#_x0000_t75" style="position:absolute;left:57841;top:1275;width:12477;height: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">
                <v:imagedata r:id="rId5" o:title="GCG-Logotipo"/>
              </v:shape>
            </v:group>
          </w:pict>
        </mc:Fallback>
      </mc:AlternateContent>
    </w:r>
  </w:p>
  <w:p w14:paraId="7658F027" w14:textId="4C0828EB" w:rsidR="00A36AFC" w:rsidRDefault="00A36AFC" w:rsidP="00922CE0">
    <w:pPr>
      <w:pStyle w:val="Encabezado"/>
      <w:pBdr>
        <w:bottom w:val="none" w:sz="0" w:space="0" w:color="auto"/>
      </w:pBdr>
      <w:tabs>
        <w:tab w:val="left" w:pos="388"/>
      </w:tabs>
      <w:jc w:val="left"/>
      <w:rPr>
        <w:rFonts w:asciiTheme="minorHAnsi" w:eastAsiaTheme="minorEastAsia" w:hAnsi="Calibri" w:cstheme="minorBidi"/>
        <w:color w:val="FFFFFF" w:themeColor="light1"/>
        <w:sz w:val="28"/>
        <w:szCs w:val="28"/>
        <w:lang w:eastAsia="es-MX"/>
      </w:rPr>
    </w:pPr>
    <w:r>
      <w:rPr>
        <w:rFonts w:asciiTheme="minorHAnsi" w:eastAsiaTheme="minorEastAsia" w:hAnsi="Calibri" w:cstheme="minorBidi"/>
        <w:color w:val="FFFFFF" w:themeColor="light1"/>
        <w:sz w:val="28"/>
        <w:szCs w:val="28"/>
        <w:lang w:eastAsia="es-MX"/>
      </w:rPr>
      <w:tab/>
    </w:r>
  </w:p>
  <w:p w14:paraId="4D01F650" w14:textId="2E287565" w:rsidR="00A36AFC" w:rsidRDefault="00A36AFC" w:rsidP="00D663D9">
    <w:pPr>
      <w:pStyle w:val="Encabezado"/>
      <w:pBdr>
        <w:bottom w:val="none" w:sz="0" w:space="0" w:color="auto"/>
      </w:pBdr>
      <w:jc w:val="center"/>
    </w:pPr>
  </w:p>
  <w:p w14:paraId="5F533580" w14:textId="630A157C" w:rsidR="00A36AFC" w:rsidRDefault="00A36AFC" w:rsidP="00D663D9">
    <w:pPr>
      <w:pStyle w:val="Encabezado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D73"/>
    <w:multiLevelType w:val="hybridMultilevel"/>
    <w:tmpl w:val="932EE4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C0D81"/>
    <w:multiLevelType w:val="hybridMultilevel"/>
    <w:tmpl w:val="A3D47D1E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2" w15:restartNumberingAfterBreak="0">
    <w:nsid w:val="1F6B1539"/>
    <w:multiLevelType w:val="hybridMultilevel"/>
    <w:tmpl w:val="63D2D2F2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" w15:restartNumberingAfterBreak="0">
    <w:nsid w:val="303938D9"/>
    <w:multiLevelType w:val="multilevel"/>
    <w:tmpl w:val="9C4EDBFE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cs="Times New Roman" w:hint="default"/>
      </w:rPr>
    </w:lvl>
    <w:lvl w:ilvl="1">
      <w:start w:val="1"/>
      <w:numFmt w:val="decimal"/>
      <w:pStyle w:val="NumHeading2"/>
      <w:lvlText w:val="%1.%2"/>
      <w:lvlJc w:val="left"/>
      <w:pPr>
        <w:tabs>
          <w:tab w:val="num" w:pos="794"/>
        </w:tabs>
        <w:ind w:left="794" w:hanging="794"/>
      </w:pPr>
      <w:rPr>
        <w:rFonts w:cs="Times New Roman" w:hint="default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cs="Times New Roman" w:hint="default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cs="Times New Roman"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cs="Times New Roman"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cs="Times New Roman"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cs="Times New Roman"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cs="Times New Roman" w:hint="default"/>
      </w:rPr>
    </w:lvl>
  </w:abstractNum>
  <w:abstractNum w:abstractNumId="4" w15:restartNumberingAfterBreak="0">
    <w:nsid w:val="33AD2399"/>
    <w:multiLevelType w:val="hybridMultilevel"/>
    <w:tmpl w:val="3E6C4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016C4"/>
    <w:multiLevelType w:val="multilevel"/>
    <w:tmpl w:val="6B18D9F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6" w15:restartNumberingAfterBreak="0">
    <w:nsid w:val="45701AE0"/>
    <w:multiLevelType w:val="hybridMultilevel"/>
    <w:tmpl w:val="63D2D2F2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7" w15:restartNumberingAfterBreak="0">
    <w:nsid w:val="530068A8"/>
    <w:multiLevelType w:val="hybridMultilevel"/>
    <w:tmpl w:val="63D2D2F2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8" w15:restartNumberingAfterBreak="0">
    <w:nsid w:val="531A473A"/>
    <w:multiLevelType w:val="hybridMultilevel"/>
    <w:tmpl w:val="63D2D2F2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9" w15:restartNumberingAfterBreak="0">
    <w:nsid w:val="53CE5664"/>
    <w:multiLevelType w:val="hybridMultilevel"/>
    <w:tmpl w:val="23A4AF2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EA1289"/>
    <w:multiLevelType w:val="hybridMultilevel"/>
    <w:tmpl w:val="6562B74A"/>
    <w:lvl w:ilvl="0" w:tplc="080A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5D357735"/>
    <w:multiLevelType w:val="hybridMultilevel"/>
    <w:tmpl w:val="932EE4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FF62F3"/>
    <w:multiLevelType w:val="hybridMultilevel"/>
    <w:tmpl w:val="891092FC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66325B9F"/>
    <w:multiLevelType w:val="multilevel"/>
    <w:tmpl w:val="73A8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0250F2B"/>
    <w:multiLevelType w:val="hybridMultilevel"/>
    <w:tmpl w:val="233AF1C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D868E8"/>
    <w:multiLevelType w:val="hybridMultilevel"/>
    <w:tmpl w:val="314E0162"/>
    <w:lvl w:ilvl="0" w:tplc="08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7270012A"/>
    <w:multiLevelType w:val="hybridMultilevel"/>
    <w:tmpl w:val="A3D47D1E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7" w15:restartNumberingAfterBreak="0">
    <w:nsid w:val="74BD5753"/>
    <w:multiLevelType w:val="hybridMultilevel"/>
    <w:tmpl w:val="C9FAF144"/>
    <w:lvl w:ilvl="0" w:tplc="080A0003">
      <w:start w:val="1"/>
      <w:numFmt w:val="bullet"/>
      <w:lvlText w:val="o"/>
      <w:lvlJc w:val="left"/>
      <w:pPr>
        <w:ind w:left="94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7A41559C"/>
    <w:multiLevelType w:val="hybridMultilevel"/>
    <w:tmpl w:val="165048A8"/>
    <w:lvl w:ilvl="0" w:tplc="080A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9" w15:restartNumberingAfterBreak="0">
    <w:nsid w:val="7DF32176"/>
    <w:multiLevelType w:val="hybridMultilevel"/>
    <w:tmpl w:val="B4C09FCE"/>
    <w:lvl w:ilvl="0" w:tplc="080A0003">
      <w:start w:val="1"/>
      <w:numFmt w:val="bullet"/>
      <w:lvlText w:val="o"/>
      <w:lvlJc w:val="left"/>
      <w:pPr>
        <w:ind w:left="94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353919182">
    <w:abstractNumId w:val="3"/>
  </w:num>
  <w:num w:numId="2" w16cid:durableId="1356728685">
    <w:abstractNumId w:val="14"/>
  </w:num>
  <w:num w:numId="3" w16cid:durableId="957641145">
    <w:abstractNumId w:val="13"/>
  </w:num>
  <w:num w:numId="4" w16cid:durableId="316106617">
    <w:abstractNumId w:val="0"/>
  </w:num>
  <w:num w:numId="5" w16cid:durableId="1290160282">
    <w:abstractNumId w:val="4"/>
  </w:num>
  <w:num w:numId="6" w16cid:durableId="868644439">
    <w:abstractNumId w:val="5"/>
  </w:num>
  <w:num w:numId="7" w16cid:durableId="599342063">
    <w:abstractNumId w:val="9"/>
  </w:num>
  <w:num w:numId="8" w16cid:durableId="2140995777">
    <w:abstractNumId w:val="19"/>
  </w:num>
  <w:num w:numId="9" w16cid:durableId="2008748461">
    <w:abstractNumId w:val="12"/>
  </w:num>
  <w:num w:numId="10" w16cid:durableId="631785793">
    <w:abstractNumId w:val="16"/>
  </w:num>
  <w:num w:numId="11" w16cid:durableId="1402409038">
    <w:abstractNumId w:val="17"/>
  </w:num>
  <w:num w:numId="12" w16cid:durableId="256907233">
    <w:abstractNumId w:val="1"/>
  </w:num>
  <w:num w:numId="13" w16cid:durableId="1019356037">
    <w:abstractNumId w:val="6"/>
  </w:num>
  <w:num w:numId="14" w16cid:durableId="1343701637">
    <w:abstractNumId w:val="10"/>
  </w:num>
  <w:num w:numId="15" w16cid:durableId="1009479361">
    <w:abstractNumId w:val="18"/>
  </w:num>
  <w:num w:numId="16" w16cid:durableId="1504204643">
    <w:abstractNumId w:val="15"/>
  </w:num>
  <w:num w:numId="17" w16cid:durableId="1471901812">
    <w:abstractNumId w:val="2"/>
  </w:num>
  <w:num w:numId="18" w16cid:durableId="409933470">
    <w:abstractNumId w:val="7"/>
  </w:num>
  <w:num w:numId="19" w16cid:durableId="558054343">
    <w:abstractNumId w:val="8"/>
  </w:num>
  <w:num w:numId="20" w16cid:durableId="1138642197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29"/>
    <w:rsid w:val="0000071E"/>
    <w:rsid w:val="00000ED9"/>
    <w:rsid w:val="00001803"/>
    <w:rsid w:val="00002210"/>
    <w:rsid w:val="000030B6"/>
    <w:rsid w:val="00004263"/>
    <w:rsid w:val="0000448D"/>
    <w:rsid w:val="00004A22"/>
    <w:rsid w:val="000054F3"/>
    <w:rsid w:val="00005DEE"/>
    <w:rsid w:val="000060D4"/>
    <w:rsid w:val="0000632D"/>
    <w:rsid w:val="00006448"/>
    <w:rsid w:val="00007296"/>
    <w:rsid w:val="00007911"/>
    <w:rsid w:val="00007D44"/>
    <w:rsid w:val="00011849"/>
    <w:rsid w:val="00011D37"/>
    <w:rsid w:val="00012B4B"/>
    <w:rsid w:val="000139CB"/>
    <w:rsid w:val="000142E3"/>
    <w:rsid w:val="00021403"/>
    <w:rsid w:val="000229FF"/>
    <w:rsid w:val="00023917"/>
    <w:rsid w:val="00023B55"/>
    <w:rsid w:val="00024812"/>
    <w:rsid w:val="00024ECE"/>
    <w:rsid w:val="00025815"/>
    <w:rsid w:val="000261F0"/>
    <w:rsid w:val="00027899"/>
    <w:rsid w:val="00031C9E"/>
    <w:rsid w:val="000321F3"/>
    <w:rsid w:val="000333C9"/>
    <w:rsid w:val="000333DC"/>
    <w:rsid w:val="000335D0"/>
    <w:rsid w:val="0003369D"/>
    <w:rsid w:val="00035D1B"/>
    <w:rsid w:val="00035EF0"/>
    <w:rsid w:val="00036178"/>
    <w:rsid w:val="00037AD9"/>
    <w:rsid w:val="000403D2"/>
    <w:rsid w:val="00040BC7"/>
    <w:rsid w:val="000424C9"/>
    <w:rsid w:val="000430F6"/>
    <w:rsid w:val="00043D8A"/>
    <w:rsid w:val="00046170"/>
    <w:rsid w:val="000470FC"/>
    <w:rsid w:val="00047138"/>
    <w:rsid w:val="00047794"/>
    <w:rsid w:val="00047AAD"/>
    <w:rsid w:val="00050AED"/>
    <w:rsid w:val="00050C44"/>
    <w:rsid w:val="00052B93"/>
    <w:rsid w:val="000540FD"/>
    <w:rsid w:val="00054579"/>
    <w:rsid w:val="00054722"/>
    <w:rsid w:val="00055360"/>
    <w:rsid w:val="00056EB4"/>
    <w:rsid w:val="0005742A"/>
    <w:rsid w:val="0006012C"/>
    <w:rsid w:val="00060AE4"/>
    <w:rsid w:val="000611C3"/>
    <w:rsid w:val="00065CB5"/>
    <w:rsid w:val="0006721C"/>
    <w:rsid w:val="000710D9"/>
    <w:rsid w:val="00071A1C"/>
    <w:rsid w:val="00072217"/>
    <w:rsid w:val="0007329A"/>
    <w:rsid w:val="0007353C"/>
    <w:rsid w:val="00073A2E"/>
    <w:rsid w:val="0007588F"/>
    <w:rsid w:val="00076A87"/>
    <w:rsid w:val="00076BC3"/>
    <w:rsid w:val="0007795E"/>
    <w:rsid w:val="00077C37"/>
    <w:rsid w:val="00080A01"/>
    <w:rsid w:val="00081345"/>
    <w:rsid w:val="0008186D"/>
    <w:rsid w:val="00082B05"/>
    <w:rsid w:val="00083395"/>
    <w:rsid w:val="000834F8"/>
    <w:rsid w:val="00083D49"/>
    <w:rsid w:val="00084D3A"/>
    <w:rsid w:val="000859D3"/>
    <w:rsid w:val="00086918"/>
    <w:rsid w:val="00086CC5"/>
    <w:rsid w:val="000870F7"/>
    <w:rsid w:val="00087639"/>
    <w:rsid w:val="00087F04"/>
    <w:rsid w:val="00087F09"/>
    <w:rsid w:val="00090290"/>
    <w:rsid w:val="000905BD"/>
    <w:rsid w:val="00090643"/>
    <w:rsid w:val="000906B6"/>
    <w:rsid w:val="00090D7B"/>
    <w:rsid w:val="0009105C"/>
    <w:rsid w:val="00091BCD"/>
    <w:rsid w:val="000920D8"/>
    <w:rsid w:val="00092C19"/>
    <w:rsid w:val="00096C02"/>
    <w:rsid w:val="000977F7"/>
    <w:rsid w:val="000A05AE"/>
    <w:rsid w:val="000A139C"/>
    <w:rsid w:val="000A214E"/>
    <w:rsid w:val="000A2A52"/>
    <w:rsid w:val="000A2E0F"/>
    <w:rsid w:val="000A319F"/>
    <w:rsid w:val="000A440B"/>
    <w:rsid w:val="000A466F"/>
    <w:rsid w:val="000A4F2D"/>
    <w:rsid w:val="000A58F0"/>
    <w:rsid w:val="000A5A54"/>
    <w:rsid w:val="000A5D56"/>
    <w:rsid w:val="000A5E4A"/>
    <w:rsid w:val="000A6603"/>
    <w:rsid w:val="000A6864"/>
    <w:rsid w:val="000A6C2F"/>
    <w:rsid w:val="000A785F"/>
    <w:rsid w:val="000B0962"/>
    <w:rsid w:val="000B0F9A"/>
    <w:rsid w:val="000B1346"/>
    <w:rsid w:val="000B53EE"/>
    <w:rsid w:val="000B6448"/>
    <w:rsid w:val="000C033D"/>
    <w:rsid w:val="000C0A16"/>
    <w:rsid w:val="000C1A1E"/>
    <w:rsid w:val="000C1FF3"/>
    <w:rsid w:val="000C268C"/>
    <w:rsid w:val="000C3187"/>
    <w:rsid w:val="000C3945"/>
    <w:rsid w:val="000C40D0"/>
    <w:rsid w:val="000C482A"/>
    <w:rsid w:val="000C5CBD"/>
    <w:rsid w:val="000C5D3C"/>
    <w:rsid w:val="000C6357"/>
    <w:rsid w:val="000D0B04"/>
    <w:rsid w:val="000D0D01"/>
    <w:rsid w:val="000D2542"/>
    <w:rsid w:val="000D336C"/>
    <w:rsid w:val="000D4C6D"/>
    <w:rsid w:val="000D553A"/>
    <w:rsid w:val="000D5665"/>
    <w:rsid w:val="000D5C09"/>
    <w:rsid w:val="000D5DB0"/>
    <w:rsid w:val="000D5F54"/>
    <w:rsid w:val="000D61C0"/>
    <w:rsid w:val="000D6E48"/>
    <w:rsid w:val="000D7A95"/>
    <w:rsid w:val="000E1A71"/>
    <w:rsid w:val="000E226E"/>
    <w:rsid w:val="000E513B"/>
    <w:rsid w:val="000E60F4"/>
    <w:rsid w:val="000E75BB"/>
    <w:rsid w:val="000F2AFA"/>
    <w:rsid w:val="000F302E"/>
    <w:rsid w:val="000F3869"/>
    <w:rsid w:val="000F3C85"/>
    <w:rsid w:val="000F4F7B"/>
    <w:rsid w:val="000F5524"/>
    <w:rsid w:val="000F5D3A"/>
    <w:rsid w:val="000F61A3"/>
    <w:rsid w:val="000F69F9"/>
    <w:rsid w:val="000F6DF8"/>
    <w:rsid w:val="001004B5"/>
    <w:rsid w:val="00100CA0"/>
    <w:rsid w:val="00101158"/>
    <w:rsid w:val="00101389"/>
    <w:rsid w:val="00101E34"/>
    <w:rsid w:val="001022A9"/>
    <w:rsid w:val="00102714"/>
    <w:rsid w:val="00103166"/>
    <w:rsid w:val="00104C48"/>
    <w:rsid w:val="0010525F"/>
    <w:rsid w:val="001077A6"/>
    <w:rsid w:val="001103DA"/>
    <w:rsid w:val="00110B01"/>
    <w:rsid w:val="0011476C"/>
    <w:rsid w:val="00114A7E"/>
    <w:rsid w:val="00114FFA"/>
    <w:rsid w:val="00115933"/>
    <w:rsid w:val="001167B7"/>
    <w:rsid w:val="00116BA6"/>
    <w:rsid w:val="001179F9"/>
    <w:rsid w:val="001213AB"/>
    <w:rsid w:val="001213E7"/>
    <w:rsid w:val="0012172E"/>
    <w:rsid w:val="00121D7F"/>
    <w:rsid w:val="00121F73"/>
    <w:rsid w:val="00124928"/>
    <w:rsid w:val="00125207"/>
    <w:rsid w:val="00125546"/>
    <w:rsid w:val="00126117"/>
    <w:rsid w:val="0012795A"/>
    <w:rsid w:val="00130D34"/>
    <w:rsid w:val="00131482"/>
    <w:rsid w:val="00131D66"/>
    <w:rsid w:val="00131F67"/>
    <w:rsid w:val="00132A3C"/>
    <w:rsid w:val="001340FB"/>
    <w:rsid w:val="0013580A"/>
    <w:rsid w:val="00136A32"/>
    <w:rsid w:val="00136A66"/>
    <w:rsid w:val="00140797"/>
    <w:rsid w:val="001430D3"/>
    <w:rsid w:val="00143A68"/>
    <w:rsid w:val="00143CB9"/>
    <w:rsid w:val="001458E9"/>
    <w:rsid w:val="00145B0B"/>
    <w:rsid w:val="0014720E"/>
    <w:rsid w:val="00147768"/>
    <w:rsid w:val="00151120"/>
    <w:rsid w:val="00151750"/>
    <w:rsid w:val="001519CC"/>
    <w:rsid w:val="00152764"/>
    <w:rsid w:val="00152AE8"/>
    <w:rsid w:val="001549FA"/>
    <w:rsid w:val="0015538C"/>
    <w:rsid w:val="00155599"/>
    <w:rsid w:val="00155A0F"/>
    <w:rsid w:val="00155B9F"/>
    <w:rsid w:val="001577D5"/>
    <w:rsid w:val="00157988"/>
    <w:rsid w:val="00157D36"/>
    <w:rsid w:val="00160FA5"/>
    <w:rsid w:val="00161A68"/>
    <w:rsid w:val="00161DE4"/>
    <w:rsid w:val="00162532"/>
    <w:rsid w:val="001643E3"/>
    <w:rsid w:val="001646FA"/>
    <w:rsid w:val="00166291"/>
    <w:rsid w:val="0016648B"/>
    <w:rsid w:val="0016658D"/>
    <w:rsid w:val="001667AC"/>
    <w:rsid w:val="0016714D"/>
    <w:rsid w:val="00167D2C"/>
    <w:rsid w:val="00171A83"/>
    <w:rsid w:val="001724F3"/>
    <w:rsid w:val="00172A6A"/>
    <w:rsid w:val="0017420B"/>
    <w:rsid w:val="00175235"/>
    <w:rsid w:val="00175826"/>
    <w:rsid w:val="001761D8"/>
    <w:rsid w:val="001762DE"/>
    <w:rsid w:val="001773C7"/>
    <w:rsid w:val="00180000"/>
    <w:rsid w:val="0018222E"/>
    <w:rsid w:val="00182DE6"/>
    <w:rsid w:val="001830C3"/>
    <w:rsid w:val="001833ED"/>
    <w:rsid w:val="001835D3"/>
    <w:rsid w:val="00183D17"/>
    <w:rsid w:val="0018597A"/>
    <w:rsid w:val="00186422"/>
    <w:rsid w:val="00186916"/>
    <w:rsid w:val="0018694E"/>
    <w:rsid w:val="00186AB4"/>
    <w:rsid w:val="001872E0"/>
    <w:rsid w:val="00190F5E"/>
    <w:rsid w:val="00190F7F"/>
    <w:rsid w:val="001917FB"/>
    <w:rsid w:val="00192F13"/>
    <w:rsid w:val="00192FAE"/>
    <w:rsid w:val="001935F5"/>
    <w:rsid w:val="00193C9F"/>
    <w:rsid w:val="00193D50"/>
    <w:rsid w:val="00196371"/>
    <w:rsid w:val="00196A0E"/>
    <w:rsid w:val="00196CEE"/>
    <w:rsid w:val="00197E82"/>
    <w:rsid w:val="001A0602"/>
    <w:rsid w:val="001A0903"/>
    <w:rsid w:val="001A141B"/>
    <w:rsid w:val="001A1E70"/>
    <w:rsid w:val="001A2608"/>
    <w:rsid w:val="001A31B9"/>
    <w:rsid w:val="001A5B5A"/>
    <w:rsid w:val="001A7BE4"/>
    <w:rsid w:val="001B024B"/>
    <w:rsid w:val="001B05AE"/>
    <w:rsid w:val="001B20D0"/>
    <w:rsid w:val="001B3275"/>
    <w:rsid w:val="001B3DAF"/>
    <w:rsid w:val="001B5684"/>
    <w:rsid w:val="001B57A9"/>
    <w:rsid w:val="001B76D5"/>
    <w:rsid w:val="001C04D1"/>
    <w:rsid w:val="001C0760"/>
    <w:rsid w:val="001C096A"/>
    <w:rsid w:val="001C1F5C"/>
    <w:rsid w:val="001C1F89"/>
    <w:rsid w:val="001C2A12"/>
    <w:rsid w:val="001C2DE4"/>
    <w:rsid w:val="001C3E03"/>
    <w:rsid w:val="001C4343"/>
    <w:rsid w:val="001C4DF2"/>
    <w:rsid w:val="001C4F28"/>
    <w:rsid w:val="001C68B2"/>
    <w:rsid w:val="001C6E1D"/>
    <w:rsid w:val="001C73B3"/>
    <w:rsid w:val="001D1CA3"/>
    <w:rsid w:val="001D2685"/>
    <w:rsid w:val="001D5831"/>
    <w:rsid w:val="001D5A3A"/>
    <w:rsid w:val="001D7BDC"/>
    <w:rsid w:val="001E0203"/>
    <w:rsid w:val="001E07CD"/>
    <w:rsid w:val="001E2795"/>
    <w:rsid w:val="001E3C90"/>
    <w:rsid w:val="001E5CE4"/>
    <w:rsid w:val="001E5E1E"/>
    <w:rsid w:val="001E6B84"/>
    <w:rsid w:val="001E6BF2"/>
    <w:rsid w:val="001E70BA"/>
    <w:rsid w:val="001F09D2"/>
    <w:rsid w:val="001F0A85"/>
    <w:rsid w:val="001F0F64"/>
    <w:rsid w:val="001F2A05"/>
    <w:rsid w:val="001F2CFE"/>
    <w:rsid w:val="001F3D10"/>
    <w:rsid w:val="001F3E20"/>
    <w:rsid w:val="001F40F4"/>
    <w:rsid w:val="001F5E62"/>
    <w:rsid w:val="001F750A"/>
    <w:rsid w:val="001F79B3"/>
    <w:rsid w:val="001F7CE8"/>
    <w:rsid w:val="00200DD0"/>
    <w:rsid w:val="002016FF"/>
    <w:rsid w:val="00201708"/>
    <w:rsid w:val="00202AB7"/>
    <w:rsid w:val="002045C7"/>
    <w:rsid w:val="002049D0"/>
    <w:rsid w:val="00204F61"/>
    <w:rsid w:val="002054A3"/>
    <w:rsid w:val="0020616E"/>
    <w:rsid w:val="002075EA"/>
    <w:rsid w:val="00207A98"/>
    <w:rsid w:val="00207EB9"/>
    <w:rsid w:val="002101F5"/>
    <w:rsid w:val="00210635"/>
    <w:rsid w:val="002110BC"/>
    <w:rsid w:val="002115CA"/>
    <w:rsid w:val="0021219A"/>
    <w:rsid w:val="0021254E"/>
    <w:rsid w:val="00212829"/>
    <w:rsid w:val="00212988"/>
    <w:rsid w:val="00212A41"/>
    <w:rsid w:val="00213F12"/>
    <w:rsid w:val="00214764"/>
    <w:rsid w:val="0021498A"/>
    <w:rsid w:val="00215B30"/>
    <w:rsid w:val="00215E56"/>
    <w:rsid w:val="002176A9"/>
    <w:rsid w:val="00221D71"/>
    <w:rsid w:val="002225CD"/>
    <w:rsid w:val="00222DE7"/>
    <w:rsid w:val="002234CB"/>
    <w:rsid w:val="00223BD6"/>
    <w:rsid w:val="0022690B"/>
    <w:rsid w:val="00226F07"/>
    <w:rsid w:val="00227C61"/>
    <w:rsid w:val="002302FE"/>
    <w:rsid w:val="00230F0D"/>
    <w:rsid w:val="002315FD"/>
    <w:rsid w:val="00233993"/>
    <w:rsid w:val="00233BC4"/>
    <w:rsid w:val="0023549E"/>
    <w:rsid w:val="00235707"/>
    <w:rsid w:val="00235B8F"/>
    <w:rsid w:val="00236E7D"/>
    <w:rsid w:val="002373CB"/>
    <w:rsid w:val="0024053F"/>
    <w:rsid w:val="002409FE"/>
    <w:rsid w:val="002415DD"/>
    <w:rsid w:val="002418AE"/>
    <w:rsid w:val="002419EA"/>
    <w:rsid w:val="00242C3B"/>
    <w:rsid w:val="002434D7"/>
    <w:rsid w:val="00245151"/>
    <w:rsid w:val="002456A0"/>
    <w:rsid w:val="00245D24"/>
    <w:rsid w:val="0024652B"/>
    <w:rsid w:val="002467CD"/>
    <w:rsid w:val="00247367"/>
    <w:rsid w:val="00247E50"/>
    <w:rsid w:val="0025082E"/>
    <w:rsid w:val="00252D20"/>
    <w:rsid w:val="00253657"/>
    <w:rsid w:val="00254EE1"/>
    <w:rsid w:val="00254F27"/>
    <w:rsid w:val="00254FE1"/>
    <w:rsid w:val="0026173F"/>
    <w:rsid w:val="00261C8D"/>
    <w:rsid w:val="002622CA"/>
    <w:rsid w:val="002626CD"/>
    <w:rsid w:val="002655A6"/>
    <w:rsid w:val="002663CA"/>
    <w:rsid w:val="00266AAB"/>
    <w:rsid w:val="00266C17"/>
    <w:rsid w:val="002679FA"/>
    <w:rsid w:val="0027049B"/>
    <w:rsid w:val="00270ACB"/>
    <w:rsid w:val="00271034"/>
    <w:rsid w:val="0027177C"/>
    <w:rsid w:val="00272A1D"/>
    <w:rsid w:val="00272FEF"/>
    <w:rsid w:val="00273537"/>
    <w:rsid w:val="0027382E"/>
    <w:rsid w:val="00273CC1"/>
    <w:rsid w:val="00273E33"/>
    <w:rsid w:val="00273FAF"/>
    <w:rsid w:val="00274842"/>
    <w:rsid w:val="00274EA0"/>
    <w:rsid w:val="00275074"/>
    <w:rsid w:val="00275579"/>
    <w:rsid w:val="0027666D"/>
    <w:rsid w:val="002772CE"/>
    <w:rsid w:val="00277C81"/>
    <w:rsid w:val="00277C93"/>
    <w:rsid w:val="002802BF"/>
    <w:rsid w:val="0028055D"/>
    <w:rsid w:val="00280FDA"/>
    <w:rsid w:val="00280FEC"/>
    <w:rsid w:val="00281850"/>
    <w:rsid w:val="00282F2F"/>
    <w:rsid w:val="0028342C"/>
    <w:rsid w:val="00283514"/>
    <w:rsid w:val="00284161"/>
    <w:rsid w:val="00285561"/>
    <w:rsid w:val="00286AEC"/>
    <w:rsid w:val="00286FC0"/>
    <w:rsid w:val="00287601"/>
    <w:rsid w:val="00290D76"/>
    <w:rsid w:val="00290E9C"/>
    <w:rsid w:val="00291016"/>
    <w:rsid w:val="002915FC"/>
    <w:rsid w:val="00295197"/>
    <w:rsid w:val="00295D49"/>
    <w:rsid w:val="00295EAC"/>
    <w:rsid w:val="002965CB"/>
    <w:rsid w:val="002A07E0"/>
    <w:rsid w:val="002A130E"/>
    <w:rsid w:val="002A186A"/>
    <w:rsid w:val="002A35E6"/>
    <w:rsid w:val="002A3B93"/>
    <w:rsid w:val="002A3EF7"/>
    <w:rsid w:val="002A4BCB"/>
    <w:rsid w:val="002A5D77"/>
    <w:rsid w:val="002A68EC"/>
    <w:rsid w:val="002A6958"/>
    <w:rsid w:val="002A6AB7"/>
    <w:rsid w:val="002A7AEA"/>
    <w:rsid w:val="002A7BC7"/>
    <w:rsid w:val="002B031A"/>
    <w:rsid w:val="002B1486"/>
    <w:rsid w:val="002B16B0"/>
    <w:rsid w:val="002B180A"/>
    <w:rsid w:val="002B193A"/>
    <w:rsid w:val="002B518D"/>
    <w:rsid w:val="002B59B4"/>
    <w:rsid w:val="002B5B79"/>
    <w:rsid w:val="002B668C"/>
    <w:rsid w:val="002B6A50"/>
    <w:rsid w:val="002B78BD"/>
    <w:rsid w:val="002C0AFB"/>
    <w:rsid w:val="002C2491"/>
    <w:rsid w:val="002C27DC"/>
    <w:rsid w:val="002C3FA9"/>
    <w:rsid w:val="002C415D"/>
    <w:rsid w:val="002C45C0"/>
    <w:rsid w:val="002C6FA7"/>
    <w:rsid w:val="002D09C8"/>
    <w:rsid w:val="002D3310"/>
    <w:rsid w:val="002D55F7"/>
    <w:rsid w:val="002D6E12"/>
    <w:rsid w:val="002D7ACB"/>
    <w:rsid w:val="002E0BC2"/>
    <w:rsid w:val="002E12A6"/>
    <w:rsid w:val="002E2398"/>
    <w:rsid w:val="002E3C44"/>
    <w:rsid w:val="002E463E"/>
    <w:rsid w:val="002E5EB4"/>
    <w:rsid w:val="002E6894"/>
    <w:rsid w:val="002E69DB"/>
    <w:rsid w:val="002E711B"/>
    <w:rsid w:val="002E7A28"/>
    <w:rsid w:val="002F00B0"/>
    <w:rsid w:val="002F1AA5"/>
    <w:rsid w:val="002F21B6"/>
    <w:rsid w:val="002F247A"/>
    <w:rsid w:val="002F2DE1"/>
    <w:rsid w:val="002F3AD9"/>
    <w:rsid w:val="002F3FD3"/>
    <w:rsid w:val="002F4254"/>
    <w:rsid w:val="002F487F"/>
    <w:rsid w:val="002F4CEA"/>
    <w:rsid w:val="002F5AEE"/>
    <w:rsid w:val="002F6365"/>
    <w:rsid w:val="002F646E"/>
    <w:rsid w:val="002F6E4E"/>
    <w:rsid w:val="002F72EA"/>
    <w:rsid w:val="002F7404"/>
    <w:rsid w:val="002F7936"/>
    <w:rsid w:val="0030022B"/>
    <w:rsid w:val="0030057F"/>
    <w:rsid w:val="00301106"/>
    <w:rsid w:val="0030283C"/>
    <w:rsid w:val="00302B01"/>
    <w:rsid w:val="00302BE9"/>
    <w:rsid w:val="00303ECE"/>
    <w:rsid w:val="00304582"/>
    <w:rsid w:val="003047D2"/>
    <w:rsid w:val="00304D1A"/>
    <w:rsid w:val="00304E37"/>
    <w:rsid w:val="0030582B"/>
    <w:rsid w:val="003061D3"/>
    <w:rsid w:val="003064A0"/>
    <w:rsid w:val="00306C67"/>
    <w:rsid w:val="0030705F"/>
    <w:rsid w:val="00310303"/>
    <w:rsid w:val="00310EBD"/>
    <w:rsid w:val="00312B83"/>
    <w:rsid w:val="003134FD"/>
    <w:rsid w:val="00313D37"/>
    <w:rsid w:val="00314C60"/>
    <w:rsid w:val="00315A39"/>
    <w:rsid w:val="00317AD9"/>
    <w:rsid w:val="00317BF4"/>
    <w:rsid w:val="00322184"/>
    <w:rsid w:val="00323A59"/>
    <w:rsid w:val="00324002"/>
    <w:rsid w:val="00325E31"/>
    <w:rsid w:val="0032646D"/>
    <w:rsid w:val="00326AA8"/>
    <w:rsid w:val="00326C11"/>
    <w:rsid w:val="00327464"/>
    <w:rsid w:val="003274D8"/>
    <w:rsid w:val="003279B2"/>
    <w:rsid w:val="00331509"/>
    <w:rsid w:val="00331852"/>
    <w:rsid w:val="00331A6E"/>
    <w:rsid w:val="00333FD0"/>
    <w:rsid w:val="0033433B"/>
    <w:rsid w:val="0033442A"/>
    <w:rsid w:val="00334BBF"/>
    <w:rsid w:val="00335510"/>
    <w:rsid w:val="003363B7"/>
    <w:rsid w:val="0033696E"/>
    <w:rsid w:val="003377C4"/>
    <w:rsid w:val="003404F6"/>
    <w:rsid w:val="00341F8E"/>
    <w:rsid w:val="00344F9E"/>
    <w:rsid w:val="00345A01"/>
    <w:rsid w:val="00345CCE"/>
    <w:rsid w:val="00345EE9"/>
    <w:rsid w:val="003464DE"/>
    <w:rsid w:val="00346916"/>
    <w:rsid w:val="00346A42"/>
    <w:rsid w:val="00346E26"/>
    <w:rsid w:val="00350DBA"/>
    <w:rsid w:val="0035133C"/>
    <w:rsid w:val="00352FCF"/>
    <w:rsid w:val="00353D90"/>
    <w:rsid w:val="00354481"/>
    <w:rsid w:val="0035458D"/>
    <w:rsid w:val="00355A1A"/>
    <w:rsid w:val="00355D76"/>
    <w:rsid w:val="0035629E"/>
    <w:rsid w:val="00356745"/>
    <w:rsid w:val="00356E28"/>
    <w:rsid w:val="003577E0"/>
    <w:rsid w:val="003600DE"/>
    <w:rsid w:val="00360C3B"/>
    <w:rsid w:val="00361E30"/>
    <w:rsid w:val="00362E88"/>
    <w:rsid w:val="00363CE7"/>
    <w:rsid w:val="00365673"/>
    <w:rsid w:val="00365CB8"/>
    <w:rsid w:val="003664A6"/>
    <w:rsid w:val="0036695A"/>
    <w:rsid w:val="00366DA1"/>
    <w:rsid w:val="003673C7"/>
    <w:rsid w:val="003674B6"/>
    <w:rsid w:val="0036797D"/>
    <w:rsid w:val="00367F65"/>
    <w:rsid w:val="003704FF"/>
    <w:rsid w:val="00370C66"/>
    <w:rsid w:val="00370F09"/>
    <w:rsid w:val="00370FB6"/>
    <w:rsid w:val="00371415"/>
    <w:rsid w:val="003717CB"/>
    <w:rsid w:val="00371BD1"/>
    <w:rsid w:val="00372963"/>
    <w:rsid w:val="003731B2"/>
    <w:rsid w:val="003747CB"/>
    <w:rsid w:val="00375009"/>
    <w:rsid w:val="00375E6D"/>
    <w:rsid w:val="003762EC"/>
    <w:rsid w:val="003773C8"/>
    <w:rsid w:val="00380501"/>
    <w:rsid w:val="00381233"/>
    <w:rsid w:val="00382B8E"/>
    <w:rsid w:val="00386E81"/>
    <w:rsid w:val="0038790C"/>
    <w:rsid w:val="00390974"/>
    <w:rsid w:val="00391FAC"/>
    <w:rsid w:val="00392975"/>
    <w:rsid w:val="00392CA5"/>
    <w:rsid w:val="00393D47"/>
    <w:rsid w:val="0039442B"/>
    <w:rsid w:val="00395A89"/>
    <w:rsid w:val="003A00C4"/>
    <w:rsid w:val="003A04AF"/>
    <w:rsid w:val="003A1F96"/>
    <w:rsid w:val="003A2D3F"/>
    <w:rsid w:val="003A3D28"/>
    <w:rsid w:val="003A3F8D"/>
    <w:rsid w:val="003A3FCE"/>
    <w:rsid w:val="003A4F57"/>
    <w:rsid w:val="003A55C0"/>
    <w:rsid w:val="003A5900"/>
    <w:rsid w:val="003A6411"/>
    <w:rsid w:val="003A7C13"/>
    <w:rsid w:val="003B0317"/>
    <w:rsid w:val="003B1784"/>
    <w:rsid w:val="003B3025"/>
    <w:rsid w:val="003B3149"/>
    <w:rsid w:val="003B447F"/>
    <w:rsid w:val="003B4CDC"/>
    <w:rsid w:val="003B5C2D"/>
    <w:rsid w:val="003B6CE1"/>
    <w:rsid w:val="003B6FAE"/>
    <w:rsid w:val="003B754E"/>
    <w:rsid w:val="003B78EC"/>
    <w:rsid w:val="003B7C1E"/>
    <w:rsid w:val="003C05F2"/>
    <w:rsid w:val="003C0AC3"/>
    <w:rsid w:val="003C1091"/>
    <w:rsid w:val="003C1CA3"/>
    <w:rsid w:val="003C1FC4"/>
    <w:rsid w:val="003C22CF"/>
    <w:rsid w:val="003C3001"/>
    <w:rsid w:val="003C34EA"/>
    <w:rsid w:val="003C3D52"/>
    <w:rsid w:val="003C3FBE"/>
    <w:rsid w:val="003C5A45"/>
    <w:rsid w:val="003C71FA"/>
    <w:rsid w:val="003C7738"/>
    <w:rsid w:val="003D046F"/>
    <w:rsid w:val="003D0CAC"/>
    <w:rsid w:val="003D1BCB"/>
    <w:rsid w:val="003D3491"/>
    <w:rsid w:val="003D3E9D"/>
    <w:rsid w:val="003D45A1"/>
    <w:rsid w:val="003D6122"/>
    <w:rsid w:val="003D6840"/>
    <w:rsid w:val="003D77AD"/>
    <w:rsid w:val="003D78BA"/>
    <w:rsid w:val="003D7B31"/>
    <w:rsid w:val="003E00CF"/>
    <w:rsid w:val="003E0957"/>
    <w:rsid w:val="003E099B"/>
    <w:rsid w:val="003E2E51"/>
    <w:rsid w:val="003E2FD0"/>
    <w:rsid w:val="003E34AB"/>
    <w:rsid w:val="003E3792"/>
    <w:rsid w:val="003E708D"/>
    <w:rsid w:val="003F1592"/>
    <w:rsid w:val="003F20EC"/>
    <w:rsid w:val="003F22F7"/>
    <w:rsid w:val="003F23B0"/>
    <w:rsid w:val="003F28AF"/>
    <w:rsid w:val="003F36A4"/>
    <w:rsid w:val="003F486C"/>
    <w:rsid w:val="003F51F5"/>
    <w:rsid w:val="003F5AD7"/>
    <w:rsid w:val="003F6900"/>
    <w:rsid w:val="003F7342"/>
    <w:rsid w:val="00400478"/>
    <w:rsid w:val="00400506"/>
    <w:rsid w:val="00400D69"/>
    <w:rsid w:val="00401B64"/>
    <w:rsid w:val="00401EF0"/>
    <w:rsid w:val="00402265"/>
    <w:rsid w:val="004030A8"/>
    <w:rsid w:val="00404578"/>
    <w:rsid w:val="004054AB"/>
    <w:rsid w:val="004054D4"/>
    <w:rsid w:val="00405E13"/>
    <w:rsid w:val="0040667B"/>
    <w:rsid w:val="00407303"/>
    <w:rsid w:val="00407851"/>
    <w:rsid w:val="00407B01"/>
    <w:rsid w:val="00407F27"/>
    <w:rsid w:val="0041115A"/>
    <w:rsid w:val="00414151"/>
    <w:rsid w:val="004160A8"/>
    <w:rsid w:val="00416AAE"/>
    <w:rsid w:val="00417067"/>
    <w:rsid w:val="00420997"/>
    <w:rsid w:val="00421CB4"/>
    <w:rsid w:val="00421DC6"/>
    <w:rsid w:val="004224FC"/>
    <w:rsid w:val="00422B9C"/>
    <w:rsid w:val="00423076"/>
    <w:rsid w:val="00423272"/>
    <w:rsid w:val="00423546"/>
    <w:rsid w:val="00423578"/>
    <w:rsid w:val="00423A4E"/>
    <w:rsid w:val="004246DB"/>
    <w:rsid w:val="00424D13"/>
    <w:rsid w:val="00425716"/>
    <w:rsid w:val="00425E5C"/>
    <w:rsid w:val="00426ECB"/>
    <w:rsid w:val="004313AB"/>
    <w:rsid w:val="00433BF1"/>
    <w:rsid w:val="00434025"/>
    <w:rsid w:val="00434C08"/>
    <w:rsid w:val="00434C85"/>
    <w:rsid w:val="004353DA"/>
    <w:rsid w:val="004362AA"/>
    <w:rsid w:val="0043676B"/>
    <w:rsid w:val="00436A81"/>
    <w:rsid w:val="00436C97"/>
    <w:rsid w:val="00437875"/>
    <w:rsid w:val="00440460"/>
    <w:rsid w:val="00442809"/>
    <w:rsid w:val="0044285C"/>
    <w:rsid w:val="004439F6"/>
    <w:rsid w:val="00443C8A"/>
    <w:rsid w:val="00447204"/>
    <w:rsid w:val="004474E8"/>
    <w:rsid w:val="00451B1A"/>
    <w:rsid w:val="00451EDD"/>
    <w:rsid w:val="004521ED"/>
    <w:rsid w:val="00452DE4"/>
    <w:rsid w:val="0045370A"/>
    <w:rsid w:val="00453C0F"/>
    <w:rsid w:val="00453EFC"/>
    <w:rsid w:val="0045481E"/>
    <w:rsid w:val="00454C8B"/>
    <w:rsid w:val="00455854"/>
    <w:rsid w:val="00455DEF"/>
    <w:rsid w:val="00455F7D"/>
    <w:rsid w:val="00456875"/>
    <w:rsid w:val="004601AB"/>
    <w:rsid w:val="00460274"/>
    <w:rsid w:val="00460BB3"/>
    <w:rsid w:val="00460C09"/>
    <w:rsid w:val="0046137F"/>
    <w:rsid w:val="004613CF"/>
    <w:rsid w:val="00462AF6"/>
    <w:rsid w:val="00463789"/>
    <w:rsid w:val="00464347"/>
    <w:rsid w:val="00465B63"/>
    <w:rsid w:val="00466486"/>
    <w:rsid w:val="00467303"/>
    <w:rsid w:val="00467718"/>
    <w:rsid w:val="004678A3"/>
    <w:rsid w:val="00467E40"/>
    <w:rsid w:val="004700F7"/>
    <w:rsid w:val="004704BB"/>
    <w:rsid w:val="004707FD"/>
    <w:rsid w:val="0047094A"/>
    <w:rsid w:val="004712B2"/>
    <w:rsid w:val="0047154C"/>
    <w:rsid w:val="00472372"/>
    <w:rsid w:val="00473229"/>
    <w:rsid w:val="0047343E"/>
    <w:rsid w:val="00473D2B"/>
    <w:rsid w:val="0047430D"/>
    <w:rsid w:val="00480607"/>
    <w:rsid w:val="00481D5C"/>
    <w:rsid w:val="0048303F"/>
    <w:rsid w:val="00483191"/>
    <w:rsid w:val="00483307"/>
    <w:rsid w:val="004842F2"/>
    <w:rsid w:val="0048473C"/>
    <w:rsid w:val="004851FF"/>
    <w:rsid w:val="004853F9"/>
    <w:rsid w:val="00485609"/>
    <w:rsid w:val="00485D60"/>
    <w:rsid w:val="004862B4"/>
    <w:rsid w:val="00487610"/>
    <w:rsid w:val="004876EE"/>
    <w:rsid w:val="00487974"/>
    <w:rsid w:val="004909B1"/>
    <w:rsid w:val="00490B3D"/>
    <w:rsid w:val="0049188D"/>
    <w:rsid w:val="00491BB0"/>
    <w:rsid w:val="00491EDA"/>
    <w:rsid w:val="00493AB2"/>
    <w:rsid w:val="00493B9C"/>
    <w:rsid w:val="00493E88"/>
    <w:rsid w:val="00494151"/>
    <w:rsid w:val="004947D6"/>
    <w:rsid w:val="00494E06"/>
    <w:rsid w:val="004952F7"/>
    <w:rsid w:val="0049559C"/>
    <w:rsid w:val="00495B2C"/>
    <w:rsid w:val="004967BF"/>
    <w:rsid w:val="004970FD"/>
    <w:rsid w:val="00497510"/>
    <w:rsid w:val="004A01C3"/>
    <w:rsid w:val="004A044F"/>
    <w:rsid w:val="004A1416"/>
    <w:rsid w:val="004A34BF"/>
    <w:rsid w:val="004A3B55"/>
    <w:rsid w:val="004A477E"/>
    <w:rsid w:val="004A499A"/>
    <w:rsid w:val="004A5497"/>
    <w:rsid w:val="004A5FBE"/>
    <w:rsid w:val="004A79A8"/>
    <w:rsid w:val="004A7F9D"/>
    <w:rsid w:val="004B1CA9"/>
    <w:rsid w:val="004B1D79"/>
    <w:rsid w:val="004B2631"/>
    <w:rsid w:val="004B3305"/>
    <w:rsid w:val="004B48DC"/>
    <w:rsid w:val="004B5DA4"/>
    <w:rsid w:val="004B663B"/>
    <w:rsid w:val="004B781F"/>
    <w:rsid w:val="004B7CF4"/>
    <w:rsid w:val="004C2861"/>
    <w:rsid w:val="004C3427"/>
    <w:rsid w:val="004C3C7C"/>
    <w:rsid w:val="004C3C7E"/>
    <w:rsid w:val="004C5C3F"/>
    <w:rsid w:val="004C6325"/>
    <w:rsid w:val="004C6FB0"/>
    <w:rsid w:val="004C72DA"/>
    <w:rsid w:val="004C77B9"/>
    <w:rsid w:val="004C7B55"/>
    <w:rsid w:val="004D0834"/>
    <w:rsid w:val="004D10B9"/>
    <w:rsid w:val="004D26A4"/>
    <w:rsid w:val="004D30B6"/>
    <w:rsid w:val="004D46D2"/>
    <w:rsid w:val="004D52D5"/>
    <w:rsid w:val="004D5577"/>
    <w:rsid w:val="004D5DE4"/>
    <w:rsid w:val="004D7798"/>
    <w:rsid w:val="004E0784"/>
    <w:rsid w:val="004E0F18"/>
    <w:rsid w:val="004E1217"/>
    <w:rsid w:val="004E2E94"/>
    <w:rsid w:val="004E367C"/>
    <w:rsid w:val="004E484A"/>
    <w:rsid w:val="004E4887"/>
    <w:rsid w:val="004E559C"/>
    <w:rsid w:val="004E5966"/>
    <w:rsid w:val="004E5E31"/>
    <w:rsid w:val="004F0B15"/>
    <w:rsid w:val="004F1166"/>
    <w:rsid w:val="004F280A"/>
    <w:rsid w:val="004F3419"/>
    <w:rsid w:val="004F3802"/>
    <w:rsid w:val="004F38F7"/>
    <w:rsid w:val="004F3D52"/>
    <w:rsid w:val="004F6D62"/>
    <w:rsid w:val="004F7312"/>
    <w:rsid w:val="005001CE"/>
    <w:rsid w:val="00500595"/>
    <w:rsid w:val="00500F80"/>
    <w:rsid w:val="005048A2"/>
    <w:rsid w:val="00505756"/>
    <w:rsid w:val="00505E0F"/>
    <w:rsid w:val="0050657C"/>
    <w:rsid w:val="00506AC8"/>
    <w:rsid w:val="00506CBF"/>
    <w:rsid w:val="0051016D"/>
    <w:rsid w:val="00511E7F"/>
    <w:rsid w:val="005122FA"/>
    <w:rsid w:val="005130E6"/>
    <w:rsid w:val="00514FE8"/>
    <w:rsid w:val="00515140"/>
    <w:rsid w:val="005165C3"/>
    <w:rsid w:val="005168F9"/>
    <w:rsid w:val="00517408"/>
    <w:rsid w:val="00517507"/>
    <w:rsid w:val="00517FC7"/>
    <w:rsid w:val="005212BB"/>
    <w:rsid w:val="005214C4"/>
    <w:rsid w:val="005221F4"/>
    <w:rsid w:val="0052400F"/>
    <w:rsid w:val="00524231"/>
    <w:rsid w:val="005249CD"/>
    <w:rsid w:val="00524FE2"/>
    <w:rsid w:val="005253D8"/>
    <w:rsid w:val="0052571C"/>
    <w:rsid w:val="005272B4"/>
    <w:rsid w:val="00532CD5"/>
    <w:rsid w:val="0053330D"/>
    <w:rsid w:val="00533643"/>
    <w:rsid w:val="005336E0"/>
    <w:rsid w:val="00533ABB"/>
    <w:rsid w:val="00536ABD"/>
    <w:rsid w:val="00536CF2"/>
    <w:rsid w:val="0054135D"/>
    <w:rsid w:val="005417A2"/>
    <w:rsid w:val="005425F1"/>
    <w:rsid w:val="00542ABA"/>
    <w:rsid w:val="00542C62"/>
    <w:rsid w:val="0054382D"/>
    <w:rsid w:val="00543B80"/>
    <w:rsid w:val="00545803"/>
    <w:rsid w:val="005479ED"/>
    <w:rsid w:val="00547C9E"/>
    <w:rsid w:val="005505E6"/>
    <w:rsid w:val="00550D90"/>
    <w:rsid w:val="00551886"/>
    <w:rsid w:val="00551B74"/>
    <w:rsid w:val="005536C4"/>
    <w:rsid w:val="0055371F"/>
    <w:rsid w:val="00553BD4"/>
    <w:rsid w:val="00554043"/>
    <w:rsid w:val="005544FC"/>
    <w:rsid w:val="00554549"/>
    <w:rsid w:val="0055570C"/>
    <w:rsid w:val="00555A26"/>
    <w:rsid w:val="005562B5"/>
    <w:rsid w:val="00561371"/>
    <w:rsid w:val="00562745"/>
    <w:rsid w:val="00563CD4"/>
    <w:rsid w:val="0056481C"/>
    <w:rsid w:val="0056670F"/>
    <w:rsid w:val="005677F0"/>
    <w:rsid w:val="00567CA7"/>
    <w:rsid w:val="00570BAB"/>
    <w:rsid w:val="00572967"/>
    <w:rsid w:val="00573720"/>
    <w:rsid w:val="00574325"/>
    <w:rsid w:val="00574704"/>
    <w:rsid w:val="00575572"/>
    <w:rsid w:val="005758E0"/>
    <w:rsid w:val="00575D04"/>
    <w:rsid w:val="00576E09"/>
    <w:rsid w:val="00576EB5"/>
    <w:rsid w:val="005777A8"/>
    <w:rsid w:val="005801CC"/>
    <w:rsid w:val="005814E6"/>
    <w:rsid w:val="00581BAC"/>
    <w:rsid w:val="0058276F"/>
    <w:rsid w:val="00583CE4"/>
    <w:rsid w:val="00585BD5"/>
    <w:rsid w:val="00587BB2"/>
    <w:rsid w:val="00590296"/>
    <w:rsid w:val="00590F65"/>
    <w:rsid w:val="00590FB1"/>
    <w:rsid w:val="0059129E"/>
    <w:rsid w:val="005912BF"/>
    <w:rsid w:val="005912CE"/>
    <w:rsid w:val="005916F1"/>
    <w:rsid w:val="00591E46"/>
    <w:rsid w:val="00593BD0"/>
    <w:rsid w:val="0059710F"/>
    <w:rsid w:val="005973AF"/>
    <w:rsid w:val="0059767B"/>
    <w:rsid w:val="005A057B"/>
    <w:rsid w:val="005A0727"/>
    <w:rsid w:val="005A0ACA"/>
    <w:rsid w:val="005A0B95"/>
    <w:rsid w:val="005A188D"/>
    <w:rsid w:val="005A1A36"/>
    <w:rsid w:val="005A1B76"/>
    <w:rsid w:val="005A209B"/>
    <w:rsid w:val="005A27F2"/>
    <w:rsid w:val="005A3316"/>
    <w:rsid w:val="005A381A"/>
    <w:rsid w:val="005A3C74"/>
    <w:rsid w:val="005A4989"/>
    <w:rsid w:val="005A6124"/>
    <w:rsid w:val="005A6C7F"/>
    <w:rsid w:val="005B2586"/>
    <w:rsid w:val="005B2C94"/>
    <w:rsid w:val="005B3B57"/>
    <w:rsid w:val="005B4193"/>
    <w:rsid w:val="005B434A"/>
    <w:rsid w:val="005B5585"/>
    <w:rsid w:val="005B5D3D"/>
    <w:rsid w:val="005B64B7"/>
    <w:rsid w:val="005B69A5"/>
    <w:rsid w:val="005B7AB3"/>
    <w:rsid w:val="005C0E9C"/>
    <w:rsid w:val="005C10B6"/>
    <w:rsid w:val="005C401E"/>
    <w:rsid w:val="005C416E"/>
    <w:rsid w:val="005C44E5"/>
    <w:rsid w:val="005C49CA"/>
    <w:rsid w:val="005C4C0D"/>
    <w:rsid w:val="005C4C15"/>
    <w:rsid w:val="005C4D5D"/>
    <w:rsid w:val="005C4FE7"/>
    <w:rsid w:val="005D0A68"/>
    <w:rsid w:val="005D0BB2"/>
    <w:rsid w:val="005D17F2"/>
    <w:rsid w:val="005D223F"/>
    <w:rsid w:val="005D2A28"/>
    <w:rsid w:val="005D2A83"/>
    <w:rsid w:val="005D2F8E"/>
    <w:rsid w:val="005D3689"/>
    <w:rsid w:val="005D4931"/>
    <w:rsid w:val="005D4DA2"/>
    <w:rsid w:val="005D4FAF"/>
    <w:rsid w:val="005D574D"/>
    <w:rsid w:val="005D6A8A"/>
    <w:rsid w:val="005D6C8A"/>
    <w:rsid w:val="005D701F"/>
    <w:rsid w:val="005D716C"/>
    <w:rsid w:val="005E0BEC"/>
    <w:rsid w:val="005E1EB8"/>
    <w:rsid w:val="005E2A40"/>
    <w:rsid w:val="005E3FF5"/>
    <w:rsid w:val="005E52C4"/>
    <w:rsid w:val="005E5DBC"/>
    <w:rsid w:val="005E621B"/>
    <w:rsid w:val="005E66E7"/>
    <w:rsid w:val="005E6B5E"/>
    <w:rsid w:val="005F0D63"/>
    <w:rsid w:val="005F0F8D"/>
    <w:rsid w:val="005F16C0"/>
    <w:rsid w:val="005F3043"/>
    <w:rsid w:val="005F353F"/>
    <w:rsid w:val="005F4723"/>
    <w:rsid w:val="005F6253"/>
    <w:rsid w:val="005F695D"/>
    <w:rsid w:val="005F69BA"/>
    <w:rsid w:val="005F6E2A"/>
    <w:rsid w:val="005F70E0"/>
    <w:rsid w:val="005F71D0"/>
    <w:rsid w:val="005F73D5"/>
    <w:rsid w:val="005F7712"/>
    <w:rsid w:val="00600F9B"/>
    <w:rsid w:val="00601011"/>
    <w:rsid w:val="00602732"/>
    <w:rsid w:val="006034D3"/>
    <w:rsid w:val="00604290"/>
    <w:rsid w:val="0060462C"/>
    <w:rsid w:val="0060484E"/>
    <w:rsid w:val="006051E4"/>
    <w:rsid w:val="00606950"/>
    <w:rsid w:val="00606F27"/>
    <w:rsid w:val="00606FEF"/>
    <w:rsid w:val="00610C2C"/>
    <w:rsid w:val="00611152"/>
    <w:rsid w:val="00611FA0"/>
    <w:rsid w:val="00612054"/>
    <w:rsid w:val="00612357"/>
    <w:rsid w:val="00613260"/>
    <w:rsid w:val="00613D87"/>
    <w:rsid w:val="00613F31"/>
    <w:rsid w:val="00615429"/>
    <w:rsid w:val="006159A8"/>
    <w:rsid w:val="006173B4"/>
    <w:rsid w:val="00617B47"/>
    <w:rsid w:val="006200A8"/>
    <w:rsid w:val="006212C2"/>
    <w:rsid w:val="0062158B"/>
    <w:rsid w:val="00621675"/>
    <w:rsid w:val="00621A91"/>
    <w:rsid w:val="00622391"/>
    <w:rsid w:val="0062270D"/>
    <w:rsid w:val="00622CBB"/>
    <w:rsid w:val="00622FCA"/>
    <w:rsid w:val="006235B2"/>
    <w:rsid w:val="006242B3"/>
    <w:rsid w:val="00624996"/>
    <w:rsid w:val="00626436"/>
    <w:rsid w:val="0062785F"/>
    <w:rsid w:val="006300C0"/>
    <w:rsid w:val="006313FA"/>
    <w:rsid w:val="006326DD"/>
    <w:rsid w:val="006328DA"/>
    <w:rsid w:val="006335F0"/>
    <w:rsid w:val="00634A57"/>
    <w:rsid w:val="00634AD2"/>
    <w:rsid w:val="006355D3"/>
    <w:rsid w:val="00635B75"/>
    <w:rsid w:val="00635E7B"/>
    <w:rsid w:val="00636452"/>
    <w:rsid w:val="00637A77"/>
    <w:rsid w:val="00637CFA"/>
    <w:rsid w:val="006407FD"/>
    <w:rsid w:val="00640D69"/>
    <w:rsid w:val="0064202F"/>
    <w:rsid w:val="0064312D"/>
    <w:rsid w:val="006433BA"/>
    <w:rsid w:val="006439F4"/>
    <w:rsid w:val="006442DE"/>
    <w:rsid w:val="00644396"/>
    <w:rsid w:val="00644589"/>
    <w:rsid w:val="00644CF0"/>
    <w:rsid w:val="00645DE4"/>
    <w:rsid w:val="00646087"/>
    <w:rsid w:val="00646720"/>
    <w:rsid w:val="0064680F"/>
    <w:rsid w:val="00646AFB"/>
    <w:rsid w:val="00650156"/>
    <w:rsid w:val="00651155"/>
    <w:rsid w:val="00651541"/>
    <w:rsid w:val="00651A84"/>
    <w:rsid w:val="0065508A"/>
    <w:rsid w:val="00656865"/>
    <w:rsid w:val="00656A43"/>
    <w:rsid w:val="0065726C"/>
    <w:rsid w:val="0065732F"/>
    <w:rsid w:val="00657AB7"/>
    <w:rsid w:val="00657F2D"/>
    <w:rsid w:val="0066197D"/>
    <w:rsid w:val="006620AC"/>
    <w:rsid w:val="00662EFB"/>
    <w:rsid w:val="00664952"/>
    <w:rsid w:val="00665AA4"/>
    <w:rsid w:val="00666258"/>
    <w:rsid w:val="006677B4"/>
    <w:rsid w:val="00667E39"/>
    <w:rsid w:val="00667F35"/>
    <w:rsid w:val="00670371"/>
    <w:rsid w:val="00670A00"/>
    <w:rsid w:val="0067246B"/>
    <w:rsid w:val="00672A57"/>
    <w:rsid w:val="00672A75"/>
    <w:rsid w:val="006738FA"/>
    <w:rsid w:val="00674DDE"/>
    <w:rsid w:val="00674F25"/>
    <w:rsid w:val="00676718"/>
    <w:rsid w:val="0067685C"/>
    <w:rsid w:val="006773E8"/>
    <w:rsid w:val="006774ED"/>
    <w:rsid w:val="006801F7"/>
    <w:rsid w:val="00680F93"/>
    <w:rsid w:val="006810F1"/>
    <w:rsid w:val="0068194B"/>
    <w:rsid w:val="00681ED7"/>
    <w:rsid w:val="006821CD"/>
    <w:rsid w:val="00682910"/>
    <w:rsid w:val="006842F6"/>
    <w:rsid w:val="0068434C"/>
    <w:rsid w:val="00685C33"/>
    <w:rsid w:val="0068601A"/>
    <w:rsid w:val="006862C4"/>
    <w:rsid w:val="00686E21"/>
    <w:rsid w:val="00691F15"/>
    <w:rsid w:val="0069297B"/>
    <w:rsid w:val="00692E9B"/>
    <w:rsid w:val="006941BE"/>
    <w:rsid w:val="00694441"/>
    <w:rsid w:val="00694882"/>
    <w:rsid w:val="00695F4E"/>
    <w:rsid w:val="00697418"/>
    <w:rsid w:val="00697568"/>
    <w:rsid w:val="00697B42"/>
    <w:rsid w:val="006A028E"/>
    <w:rsid w:val="006A0464"/>
    <w:rsid w:val="006A0AE8"/>
    <w:rsid w:val="006A1DD5"/>
    <w:rsid w:val="006A207B"/>
    <w:rsid w:val="006A22BD"/>
    <w:rsid w:val="006A2D42"/>
    <w:rsid w:val="006A308D"/>
    <w:rsid w:val="006A3333"/>
    <w:rsid w:val="006A353A"/>
    <w:rsid w:val="006A3B58"/>
    <w:rsid w:val="006A4A49"/>
    <w:rsid w:val="006A4E7B"/>
    <w:rsid w:val="006A6018"/>
    <w:rsid w:val="006A65D7"/>
    <w:rsid w:val="006A6D4F"/>
    <w:rsid w:val="006A7806"/>
    <w:rsid w:val="006B1192"/>
    <w:rsid w:val="006B1968"/>
    <w:rsid w:val="006B1E8A"/>
    <w:rsid w:val="006B3851"/>
    <w:rsid w:val="006B3C40"/>
    <w:rsid w:val="006B3E05"/>
    <w:rsid w:val="006B3EF2"/>
    <w:rsid w:val="006B5897"/>
    <w:rsid w:val="006B5C6D"/>
    <w:rsid w:val="006B6FE1"/>
    <w:rsid w:val="006B705F"/>
    <w:rsid w:val="006B7EBD"/>
    <w:rsid w:val="006C0477"/>
    <w:rsid w:val="006C1768"/>
    <w:rsid w:val="006C39F6"/>
    <w:rsid w:val="006C4906"/>
    <w:rsid w:val="006C4B4E"/>
    <w:rsid w:val="006C4EB8"/>
    <w:rsid w:val="006C6E72"/>
    <w:rsid w:val="006C7119"/>
    <w:rsid w:val="006C7BA9"/>
    <w:rsid w:val="006D02C8"/>
    <w:rsid w:val="006D12F3"/>
    <w:rsid w:val="006D136B"/>
    <w:rsid w:val="006D14B2"/>
    <w:rsid w:val="006D172E"/>
    <w:rsid w:val="006D1C7A"/>
    <w:rsid w:val="006D22CB"/>
    <w:rsid w:val="006D2337"/>
    <w:rsid w:val="006D325A"/>
    <w:rsid w:val="006D3B53"/>
    <w:rsid w:val="006D446B"/>
    <w:rsid w:val="006D4A44"/>
    <w:rsid w:val="006D521C"/>
    <w:rsid w:val="006D5C4E"/>
    <w:rsid w:val="006D5E50"/>
    <w:rsid w:val="006D5FA2"/>
    <w:rsid w:val="006D618D"/>
    <w:rsid w:val="006D6504"/>
    <w:rsid w:val="006D6F0B"/>
    <w:rsid w:val="006E1102"/>
    <w:rsid w:val="006E125F"/>
    <w:rsid w:val="006E17F4"/>
    <w:rsid w:val="006E20A7"/>
    <w:rsid w:val="006E2220"/>
    <w:rsid w:val="006E23E7"/>
    <w:rsid w:val="006E2AC4"/>
    <w:rsid w:val="006E4316"/>
    <w:rsid w:val="006E4B0D"/>
    <w:rsid w:val="006E4F06"/>
    <w:rsid w:val="006E577A"/>
    <w:rsid w:val="006E5A1E"/>
    <w:rsid w:val="006E6373"/>
    <w:rsid w:val="006E6392"/>
    <w:rsid w:val="006E6416"/>
    <w:rsid w:val="006E6D7D"/>
    <w:rsid w:val="006E6DE4"/>
    <w:rsid w:val="006E6EA8"/>
    <w:rsid w:val="006E793B"/>
    <w:rsid w:val="006F1E4E"/>
    <w:rsid w:val="006F2037"/>
    <w:rsid w:val="006F28C4"/>
    <w:rsid w:val="006F4217"/>
    <w:rsid w:val="006F437B"/>
    <w:rsid w:val="006F517A"/>
    <w:rsid w:val="006F5700"/>
    <w:rsid w:val="006F6067"/>
    <w:rsid w:val="006F69F3"/>
    <w:rsid w:val="00700DCB"/>
    <w:rsid w:val="00701091"/>
    <w:rsid w:val="007014F5"/>
    <w:rsid w:val="00702B71"/>
    <w:rsid w:val="007031AA"/>
    <w:rsid w:val="00704A6A"/>
    <w:rsid w:val="007054E0"/>
    <w:rsid w:val="0070597C"/>
    <w:rsid w:val="0070644E"/>
    <w:rsid w:val="00707569"/>
    <w:rsid w:val="0071029B"/>
    <w:rsid w:val="00710D61"/>
    <w:rsid w:val="007116B6"/>
    <w:rsid w:val="00712D36"/>
    <w:rsid w:val="0071458E"/>
    <w:rsid w:val="0071470D"/>
    <w:rsid w:val="007147BF"/>
    <w:rsid w:val="00715262"/>
    <w:rsid w:val="00717190"/>
    <w:rsid w:val="0072007C"/>
    <w:rsid w:val="007206A5"/>
    <w:rsid w:val="00721F7C"/>
    <w:rsid w:val="007220D9"/>
    <w:rsid w:val="00722B25"/>
    <w:rsid w:val="00722F05"/>
    <w:rsid w:val="00723E98"/>
    <w:rsid w:val="00725E59"/>
    <w:rsid w:val="00726782"/>
    <w:rsid w:val="00727470"/>
    <w:rsid w:val="007300C9"/>
    <w:rsid w:val="007308E0"/>
    <w:rsid w:val="007316D0"/>
    <w:rsid w:val="00731D06"/>
    <w:rsid w:val="0073355E"/>
    <w:rsid w:val="00734D11"/>
    <w:rsid w:val="007350F0"/>
    <w:rsid w:val="00736066"/>
    <w:rsid w:val="00736094"/>
    <w:rsid w:val="00736E7E"/>
    <w:rsid w:val="00737EC5"/>
    <w:rsid w:val="0074085C"/>
    <w:rsid w:val="00742941"/>
    <w:rsid w:val="007432A2"/>
    <w:rsid w:val="00743334"/>
    <w:rsid w:val="00744BC7"/>
    <w:rsid w:val="00744DE0"/>
    <w:rsid w:val="007450C1"/>
    <w:rsid w:val="00747699"/>
    <w:rsid w:val="007477FE"/>
    <w:rsid w:val="00747A3D"/>
    <w:rsid w:val="00750551"/>
    <w:rsid w:val="007512BA"/>
    <w:rsid w:val="00752490"/>
    <w:rsid w:val="0075694C"/>
    <w:rsid w:val="0076198B"/>
    <w:rsid w:val="00762E7E"/>
    <w:rsid w:val="00762EFB"/>
    <w:rsid w:val="00763F09"/>
    <w:rsid w:val="00766749"/>
    <w:rsid w:val="00766D90"/>
    <w:rsid w:val="0077030E"/>
    <w:rsid w:val="007703A6"/>
    <w:rsid w:val="00770695"/>
    <w:rsid w:val="007708B9"/>
    <w:rsid w:val="00772003"/>
    <w:rsid w:val="007739C0"/>
    <w:rsid w:val="0077434F"/>
    <w:rsid w:val="00775C79"/>
    <w:rsid w:val="00775CC8"/>
    <w:rsid w:val="00776D4F"/>
    <w:rsid w:val="00777740"/>
    <w:rsid w:val="0078148B"/>
    <w:rsid w:val="007814A9"/>
    <w:rsid w:val="00782E25"/>
    <w:rsid w:val="00785E09"/>
    <w:rsid w:val="00786DB3"/>
    <w:rsid w:val="00790078"/>
    <w:rsid w:val="00790A1D"/>
    <w:rsid w:val="00791C9D"/>
    <w:rsid w:val="00792734"/>
    <w:rsid w:val="007937F3"/>
    <w:rsid w:val="007948F2"/>
    <w:rsid w:val="00794AF1"/>
    <w:rsid w:val="007956B4"/>
    <w:rsid w:val="007957D9"/>
    <w:rsid w:val="00795B66"/>
    <w:rsid w:val="00795BF5"/>
    <w:rsid w:val="00796C15"/>
    <w:rsid w:val="00796D1F"/>
    <w:rsid w:val="00797137"/>
    <w:rsid w:val="007971F6"/>
    <w:rsid w:val="00797BAA"/>
    <w:rsid w:val="007A0C67"/>
    <w:rsid w:val="007A14B6"/>
    <w:rsid w:val="007A2126"/>
    <w:rsid w:val="007A317F"/>
    <w:rsid w:val="007A35FA"/>
    <w:rsid w:val="007A3A7E"/>
    <w:rsid w:val="007A58B5"/>
    <w:rsid w:val="007A6C44"/>
    <w:rsid w:val="007B1F8C"/>
    <w:rsid w:val="007B2293"/>
    <w:rsid w:val="007B2D0D"/>
    <w:rsid w:val="007B335F"/>
    <w:rsid w:val="007B3BD1"/>
    <w:rsid w:val="007B50D0"/>
    <w:rsid w:val="007B5B65"/>
    <w:rsid w:val="007B66F6"/>
    <w:rsid w:val="007B6B9D"/>
    <w:rsid w:val="007B6CF0"/>
    <w:rsid w:val="007C00A7"/>
    <w:rsid w:val="007C097A"/>
    <w:rsid w:val="007C16E5"/>
    <w:rsid w:val="007C1BC5"/>
    <w:rsid w:val="007C25FC"/>
    <w:rsid w:val="007C3691"/>
    <w:rsid w:val="007C3CF3"/>
    <w:rsid w:val="007C7750"/>
    <w:rsid w:val="007D0095"/>
    <w:rsid w:val="007D0878"/>
    <w:rsid w:val="007D187D"/>
    <w:rsid w:val="007D1E54"/>
    <w:rsid w:val="007D2CB5"/>
    <w:rsid w:val="007D4596"/>
    <w:rsid w:val="007D47ED"/>
    <w:rsid w:val="007D4F5C"/>
    <w:rsid w:val="007D5945"/>
    <w:rsid w:val="007E03DA"/>
    <w:rsid w:val="007E072D"/>
    <w:rsid w:val="007E1BD2"/>
    <w:rsid w:val="007E1F69"/>
    <w:rsid w:val="007E26B5"/>
    <w:rsid w:val="007E3BB5"/>
    <w:rsid w:val="007E419C"/>
    <w:rsid w:val="007E4AD9"/>
    <w:rsid w:val="007E5F39"/>
    <w:rsid w:val="007E5F46"/>
    <w:rsid w:val="007E6051"/>
    <w:rsid w:val="007E765C"/>
    <w:rsid w:val="007F081D"/>
    <w:rsid w:val="007F10F3"/>
    <w:rsid w:val="007F192D"/>
    <w:rsid w:val="007F2C0A"/>
    <w:rsid w:val="007F2F35"/>
    <w:rsid w:val="007F4D72"/>
    <w:rsid w:val="007F557B"/>
    <w:rsid w:val="007F6506"/>
    <w:rsid w:val="007F7215"/>
    <w:rsid w:val="007F79C6"/>
    <w:rsid w:val="007F7B28"/>
    <w:rsid w:val="007F7D92"/>
    <w:rsid w:val="007F7E35"/>
    <w:rsid w:val="0080127F"/>
    <w:rsid w:val="0080199B"/>
    <w:rsid w:val="00804E54"/>
    <w:rsid w:val="00805376"/>
    <w:rsid w:val="0080670F"/>
    <w:rsid w:val="008131FE"/>
    <w:rsid w:val="00815758"/>
    <w:rsid w:val="0081590F"/>
    <w:rsid w:val="008162BC"/>
    <w:rsid w:val="0081763D"/>
    <w:rsid w:val="00820759"/>
    <w:rsid w:val="0082201C"/>
    <w:rsid w:val="00823A9B"/>
    <w:rsid w:val="0082420C"/>
    <w:rsid w:val="00827245"/>
    <w:rsid w:val="00827414"/>
    <w:rsid w:val="00827A8A"/>
    <w:rsid w:val="00831348"/>
    <w:rsid w:val="00832DA0"/>
    <w:rsid w:val="00832FB2"/>
    <w:rsid w:val="008330D6"/>
    <w:rsid w:val="00836CCC"/>
    <w:rsid w:val="00836CF5"/>
    <w:rsid w:val="00837481"/>
    <w:rsid w:val="008400CD"/>
    <w:rsid w:val="00840424"/>
    <w:rsid w:val="008409AE"/>
    <w:rsid w:val="0084217B"/>
    <w:rsid w:val="00843316"/>
    <w:rsid w:val="0084399F"/>
    <w:rsid w:val="0084491B"/>
    <w:rsid w:val="0084507E"/>
    <w:rsid w:val="008457DD"/>
    <w:rsid w:val="00845E62"/>
    <w:rsid w:val="00846A53"/>
    <w:rsid w:val="00850DF4"/>
    <w:rsid w:val="00851DBA"/>
    <w:rsid w:val="00852CFC"/>
    <w:rsid w:val="00852D29"/>
    <w:rsid w:val="00852EF2"/>
    <w:rsid w:val="008541E2"/>
    <w:rsid w:val="0085492B"/>
    <w:rsid w:val="00855486"/>
    <w:rsid w:val="00856D86"/>
    <w:rsid w:val="00856F3A"/>
    <w:rsid w:val="00856F3C"/>
    <w:rsid w:val="00860144"/>
    <w:rsid w:val="00861161"/>
    <w:rsid w:val="0086142E"/>
    <w:rsid w:val="00861A55"/>
    <w:rsid w:val="0086347C"/>
    <w:rsid w:val="00863D8E"/>
    <w:rsid w:val="00863E63"/>
    <w:rsid w:val="008644A0"/>
    <w:rsid w:val="008649DE"/>
    <w:rsid w:val="008657C9"/>
    <w:rsid w:val="00871B2C"/>
    <w:rsid w:val="00871B6B"/>
    <w:rsid w:val="0087290B"/>
    <w:rsid w:val="0087413B"/>
    <w:rsid w:val="008744EB"/>
    <w:rsid w:val="00874787"/>
    <w:rsid w:val="0087481D"/>
    <w:rsid w:val="0087618C"/>
    <w:rsid w:val="00876DF3"/>
    <w:rsid w:val="00876FAB"/>
    <w:rsid w:val="008773C0"/>
    <w:rsid w:val="008803CF"/>
    <w:rsid w:val="008816B0"/>
    <w:rsid w:val="008820C7"/>
    <w:rsid w:val="00882115"/>
    <w:rsid w:val="00883E49"/>
    <w:rsid w:val="00884963"/>
    <w:rsid w:val="00885806"/>
    <w:rsid w:val="00885A3C"/>
    <w:rsid w:val="00886915"/>
    <w:rsid w:val="008913EE"/>
    <w:rsid w:val="008916E8"/>
    <w:rsid w:val="00891CC5"/>
    <w:rsid w:val="00891E6D"/>
    <w:rsid w:val="00892115"/>
    <w:rsid w:val="00892BE7"/>
    <w:rsid w:val="00892C81"/>
    <w:rsid w:val="00892CD7"/>
    <w:rsid w:val="00892F84"/>
    <w:rsid w:val="00894E36"/>
    <w:rsid w:val="00895549"/>
    <w:rsid w:val="00897498"/>
    <w:rsid w:val="008A0D6B"/>
    <w:rsid w:val="008A11D0"/>
    <w:rsid w:val="008A18B6"/>
    <w:rsid w:val="008A19A5"/>
    <w:rsid w:val="008A3ECD"/>
    <w:rsid w:val="008A5659"/>
    <w:rsid w:val="008A61E5"/>
    <w:rsid w:val="008A6E09"/>
    <w:rsid w:val="008A76DA"/>
    <w:rsid w:val="008A7A51"/>
    <w:rsid w:val="008A7F90"/>
    <w:rsid w:val="008B1245"/>
    <w:rsid w:val="008B18F7"/>
    <w:rsid w:val="008B2642"/>
    <w:rsid w:val="008B315E"/>
    <w:rsid w:val="008B356D"/>
    <w:rsid w:val="008B371C"/>
    <w:rsid w:val="008B46F8"/>
    <w:rsid w:val="008B5A14"/>
    <w:rsid w:val="008B5B61"/>
    <w:rsid w:val="008B6849"/>
    <w:rsid w:val="008C06C5"/>
    <w:rsid w:val="008C07FD"/>
    <w:rsid w:val="008C0AC3"/>
    <w:rsid w:val="008C1E65"/>
    <w:rsid w:val="008C2102"/>
    <w:rsid w:val="008C2DCC"/>
    <w:rsid w:val="008C3413"/>
    <w:rsid w:val="008C3CE5"/>
    <w:rsid w:val="008C5128"/>
    <w:rsid w:val="008C619C"/>
    <w:rsid w:val="008C6EF8"/>
    <w:rsid w:val="008C7D3A"/>
    <w:rsid w:val="008D01BE"/>
    <w:rsid w:val="008D0699"/>
    <w:rsid w:val="008D422B"/>
    <w:rsid w:val="008D4EC7"/>
    <w:rsid w:val="008D535A"/>
    <w:rsid w:val="008D53FD"/>
    <w:rsid w:val="008D5A1C"/>
    <w:rsid w:val="008D69E2"/>
    <w:rsid w:val="008D7FCA"/>
    <w:rsid w:val="008E01A4"/>
    <w:rsid w:val="008E0D74"/>
    <w:rsid w:val="008E1244"/>
    <w:rsid w:val="008E1298"/>
    <w:rsid w:val="008E201A"/>
    <w:rsid w:val="008E27C1"/>
    <w:rsid w:val="008E2A9C"/>
    <w:rsid w:val="008E30FE"/>
    <w:rsid w:val="008E3346"/>
    <w:rsid w:val="008E4441"/>
    <w:rsid w:val="008E44C9"/>
    <w:rsid w:val="008E4931"/>
    <w:rsid w:val="008E6619"/>
    <w:rsid w:val="008E6CED"/>
    <w:rsid w:val="008E7772"/>
    <w:rsid w:val="008E7B67"/>
    <w:rsid w:val="008F0F6D"/>
    <w:rsid w:val="008F19F4"/>
    <w:rsid w:val="008F21D1"/>
    <w:rsid w:val="008F4029"/>
    <w:rsid w:val="008F4335"/>
    <w:rsid w:val="008F498B"/>
    <w:rsid w:val="008F6FE3"/>
    <w:rsid w:val="008F78F7"/>
    <w:rsid w:val="00900300"/>
    <w:rsid w:val="00901903"/>
    <w:rsid w:val="00901F8E"/>
    <w:rsid w:val="009023D4"/>
    <w:rsid w:val="00904AF9"/>
    <w:rsid w:val="00905674"/>
    <w:rsid w:val="00905ED6"/>
    <w:rsid w:val="0090720D"/>
    <w:rsid w:val="009075F3"/>
    <w:rsid w:val="0090788F"/>
    <w:rsid w:val="00911B4D"/>
    <w:rsid w:val="00912C04"/>
    <w:rsid w:val="00912DA2"/>
    <w:rsid w:val="009132CE"/>
    <w:rsid w:val="009136BE"/>
    <w:rsid w:val="00914FB9"/>
    <w:rsid w:val="009154B0"/>
    <w:rsid w:val="0091656C"/>
    <w:rsid w:val="00916905"/>
    <w:rsid w:val="00916D3D"/>
    <w:rsid w:val="00916E21"/>
    <w:rsid w:val="00917311"/>
    <w:rsid w:val="009203D8"/>
    <w:rsid w:val="00920E14"/>
    <w:rsid w:val="00922567"/>
    <w:rsid w:val="009227B5"/>
    <w:rsid w:val="00922CE0"/>
    <w:rsid w:val="00922D25"/>
    <w:rsid w:val="00922E3B"/>
    <w:rsid w:val="0092312A"/>
    <w:rsid w:val="00923E0C"/>
    <w:rsid w:val="0092404E"/>
    <w:rsid w:val="009267CB"/>
    <w:rsid w:val="00927292"/>
    <w:rsid w:val="009277D4"/>
    <w:rsid w:val="009304A8"/>
    <w:rsid w:val="00931237"/>
    <w:rsid w:val="00931AD8"/>
    <w:rsid w:val="00931BDE"/>
    <w:rsid w:val="00932A2F"/>
    <w:rsid w:val="00932B18"/>
    <w:rsid w:val="00934146"/>
    <w:rsid w:val="0093434E"/>
    <w:rsid w:val="009360E4"/>
    <w:rsid w:val="00937683"/>
    <w:rsid w:val="00940F86"/>
    <w:rsid w:val="009416DD"/>
    <w:rsid w:val="00942749"/>
    <w:rsid w:val="00943649"/>
    <w:rsid w:val="009437D9"/>
    <w:rsid w:val="00943E90"/>
    <w:rsid w:val="00945370"/>
    <w:rsid w:val="009456F6"/>
    <w:rsid w:val="00945ABF"/>
    <w:rsid w:val="009470DF"/>
    <w:rsid w:val="0095061B"/>
    <w:rsid w:val="0095081C"/>
    <w:rsid w:val="009510C4"/>
    <w:rsid w:val="00951674"/>
    <w:rsid w:val="00954385"/>
    <w:rsid w:val="00954731"/>
    <w:rsid w:val="00954E9C"/>
    <w:rsid w:val="009553A7"/>
    <w:rsid w:val="009601F6"/>
    <w:rsid w:val="00961102"/>
    <w:rsid w:val="00961B6B"/>
    <w:rsid w:val="00961FF9"/>
    <w:rsid w:val="00962233"/>
    <w:rsid w:val="00962A9C"/>
    <w:rsid w:val="00962CAF"/>
    <w:rsid w:val="00963626"/>
    <w:rsid w:val="009638AE"/>
    <w:rsid w:val="009639CC"/>
    <w:rsid w:val="00964107"/>
    <w:rsid w:val="009652DC"/>
    <w:rsid w:val="00966084"/>
    <w:rsid w:val="009661BB"/>
    <w:rsid w:val="009714D8"/>
    <w:rsid w:val="00973694"/>
    <w:rsid w:val="00973C52"/>
    <w:rsid w:val="009747DD"/>
    <w:rsid w:val="00975001"/>
    <w:rsid w:val="00975054"/>
    <w:rsid w:val="00975367"/>
    <w:rsid w:val="00975719"/>
    <w:rsid w:val="009758C8"/>
    <w:rsid w:val="009760AD"/>
    <w:rsid w:val="009768B5"/>
    <w:rsid w:val="0097709E"/>
    <w:rsid w:val="00980E09"/>
    <w:rsid w:val="00980F7E"/>
    <w:rsid w:val="0098122F"/>
    <w:rsid w:val="009812C5"/>
    <w:rsid w:val="00981362"/>
    <w:rsid w:val="0098151C"/>
    <w:rsid w:val="009837A0"/>
    <w:rsid w:val="00983A57"/>
    <w:rsid w:val="0098529F"/>
    <w:rsid w:val="00985B2E"/>
    <w:rsid w:val="00986CC9"/>
    <w:rsid w:val="00990339"/>
    <w:rsid w:val="00992492"/>
    <w:rsid w:val="00992637"/>
    <w:rsid w:val="009941E3"/>
    <w:rsid w:val="009944DA"/>
    <w:rsid w:val="00994B82"/>
    <w:rsid w:val="00994B9A"/>
    <w:rsid w:val="00996059"/>
    <w:rsid w:val="0099755C"/>
    <w:rsid w:val="009A1DAD"/>
    <w:rsid w:val="009A2846"/>
    <w:rsid w:val="009A3193"/>
    <w:rsid w:val="009A5461"/>
    <w:rsid w:val="009A54B4"/>
    <w:rsid w:val="009A5BB5"/>
    <w:rsid w:val="009A61BF"/>
    <w:rsid w:val="009A6C12"/>
    <w:rsid w:val="009A7125"/>
    <w:rsid w:val="009B1606"/>
    <w:rsid w:val="009B2317"/>
    <w:rsid w:val="009B2604"/>
    <w:rsid w:val="009B27D3"/>
    <w:rsid w:val="009B3FE5"/>
    <w:rsid w:val="009B4FF4"/>
    <w:rsid w:val="009B58DF"/>
    <w:rsid w:val="009B6BF0"/>
    <w:rsid w:val="009B711C"/>
    <w:rsid w:val="009B73E8"/>
    <w:rsid w:val="009C0F54"/>
    <w:rsid w:val="009C1279"/>
    <w:rsid w:val="009C1810"/>
    <w:rsid w:val="009C3793"/>
    <w:rsid w:val="009C5146"/>
    <w:rsid w:val="009C5870"/>
    <w:rsid w:val="009C5CBB"/>
    <w:rsid w:val="009C5D7A"/>
    <w:rsid w:val="009C61B7"/>
    <w:rsid w:val="009C630C"/>
    <w:rsid w:val="009C6BA3"/>
    <w:rsid w:val="009C7937"/>
    <w:rsid w:val="009D1BCA"/>
    <w:rsid w:val="009D2171"/>
    <w:rsid w:val="009D33ED"/>
    <w:rsid w:val="009D3C77"/>
    <w:rsid w:val="009D58A0"/>
    <w:rsid w:val="009D6889"/>
    <w:rsid w:val="009D7866"/>
    <w:rsid w:val="009E0844"/>
    <w:rsid w:val="009E144E"/>
    <w:rsid w:val="009E14BA"/>
    <w:rsid w:val="009E1846"/>
    <w:rsid w:val="009E32B9"/>
    <w:rsid w:val="009E401C"/>
    <w:rsid w:val="009E41A2"/>
    <w:rsid w:val="009E495F"/>
    <w:rsid w:val="009E6535"/>
    <w:rsid w:val="009F04E5"/>
    <w:rsid w:val="009F05DF"/>
    <w:rsid w:val="009F0820"/>
    <w:rsid w:val="009F0A2A"/>
    <w:rsid w:val="009F0F9A"/>
    <w:rsid w:val="009F12B5"/>
    <w:rsid w:val="009F29F0"/>
    <w:rsid w:val="009F3186"/>
    <w:rsid w:val="009F3EAA"/>
    <w:rsid w:val="009F47F7"/>
    <w:rsid w:val="009F5DB4"/>
    <w:rsid w:val="009F600F"/>
    <w:rsid w:val="009F6E8D"/>
    <w:rsid w:val="009F7A25"/>
    <w:rsid w:val="00A0190A"/>
    <w:rsid w:val="00A03247"/>
    <w:rsid w:val="00A03493"/>
    <w:rsid w:val="00A03A7F"/>
    <w:rsid w:val="00A052A7"/>
    <w:rsid w:val="00A05DD2"/>
    <w:rsid w:val="00A06A66"/>
    <w:rsid w:val="00A076E6"/>
    <w:rsid w:val="00A077FA"/>
    <w:rsid w:val="00A07BF4"/>
    <w:rsid w:val="00A11584"/>
    <w:rsid w:val="00A115FF"/>
    <w:rsid w:val="00A12610"/>
    <w:rsid w:val="00A12C8B"/>
    <w:rsid w:val="00A13690"/>
    <w:rsid w:val="00A14316"/>
    <w:rsid w:val="00A1624F"/>
    <w:rsid w:val="00A16E94"/>
    <w:rsid w:val="00A17962"/>
    <w:rsid w:val="00A17A45"/>
    <w:rsid w:val="00A20885"/>
    <w:rsid w:val="00A218F1"/>
    <w:rsid w:val="00A21FA8"/>
    <w:rsid w:val="00A22BE4"/>
    <w:rsid w:val="00A234ED"/>
    <w:rsid w:val="00A23BD1"/>
    <w:rsid w:val="00A24E83"/>
    <w:rsid w:val="00A26BD1"/>
    <w:rsid w:val="00A26F47"/>
    <w:rsid w:val="00A2711F"/>
    <w:rsid w:val="00A27264"/>
    <w:rsid w:val="00A27329"/>
    <w:rsid w:val="00A273DD"/>
    <w:rsid w:val="00A3032A"/>
    <w:rsid w:val="00A30512"/>
    <w:rsid w:val="00A3141A"/>
    <w:rsid w:val="00A31692"/>
    <w:rsid w:val="00A31B13"/>
    <w:rsid w:val="00A33C84"/>
    <w:rsid w:val="00A3402F"/>
    <w:rsid w:val="00A3478D"/>
    <w:rsid w:val="00A34C60"/>
    <w:rsid w:val="00A3546E"/>
    <w:rsid w:val="00A35823"/>
    <w:rsid w:val="00A35CCB"/>
    <w:rsid w:val="00A36AFC"/>
    <w:rsid w:val="00A36DFD"/>
    <w:rsid w:val="00A46E24"/>
    <w:rsid w:val="00A46EA9"/>
    <w:rsid w:val="00A4760F"/>
    <w:rsid w:val="00A503C0"/>
    <w:rsid w:val="00A50F9F"/>
    <w:rsid w:val="00A51633"/>
    <w:rsid w:val="00A524BE"/>
    <w:rsid w:val="00A53125"/>
    <w:rsid w:val="00A55280"/>
    <w:rsid w:val="00A55AB6"/>
    <w:rsid w:val="00A55C8C"/>
    <w:rsid w:val="00A5614F"/>
    <w:rsid w:val="00A56944"/>
    <w:rsid w:val="00A56D0C"/>
    <w:rsid w:val="00A610EA"/>
    <w:rsid w:val="00A625F0"/>
    <w:rsid w:val="00A626DB"/>
    <w:rsid w:val="00A629F3"/>
    <w:rsid w:val="00A62FAA"/>
    <w:rsid w:val="00A649FD"/>
    <w:rsid w:val="00A708C1"/>
    <w:rsid w:val="00A73D4C"/>
    <w:rsid w:val="00A743BB"/>
    <w:rsid w:val="00A7601C"/>
    <w:rsid w:val="00A76177"/>
    <w:rsid w:val="00A76379"/>
    <w:rsid w:val="00A76408"/>
    <w:rsid w:val="00A7702E"/>
    <w:rsid w:val="00A82000"/>
    <w:rsid w:val="00A823AF"/>
    <w:rsid w:val="00A82D37"/>
    <w:rsid w:val="00A834BE"/>
    <w:rsid w:val="00A83646"/>
    <w:rsid w:val="00A8399E"/>
    <w:rsid w:val="00A839D7"/>
    <w:rsid w:val="00A845A3"/>
    <w:rsid w:val="00A8563E"/>
    <w:rsid w:val="00A8638E"/>
    <w:rsid w:val="00A866E1"/>
    <w:rsid w:val="00A86869"/>
    <w:rsid w:val="00A868AC"/>
    <w:rsid w:val="00A87074"/>
    <w:rsid w:val="00A87A11"/>
    <w:rsid w:val="00A87D83"/>
    <w:rsid w:val="00A91207"/>
    <w:rsid w:val="00A92A9D"/>
    <w:rsid w:val="00A93CC8"/>
    <w:rsid w:val="00A96061"/>
    <w:rsid w:val="00A961F6"/>
    <w:rsid w:val="00A96D04"/>
    <w:rsid w:val="00A97259"/>
    <w:rsid w:val="00AA017E"/>
    <w:rsid w:val="00AA14D6"/>
    <w:rsid w:val="00AA1767"/>
    <w:rsid w:val="00AA17C5"/>
    <w:rsid w:val="00AA2109"/>
    <w:rsid w:val="00AA30A3"/>
    <w:rsid w:val="00AA3576"/>
    <w:rsid w:val="00AA4011"/>
    <w:rsid w:val="00AA4474"/>
    <w:rsid w:val="00AA5FF1"/>
    <w:rsid w:val="00AA78F3"/>
    <w:rsid w:val="00AB14B6"/>
    <w:rsid w:val="00AB2572"/>
    <w:rsid w:val="00AB26CF"/>
    <w:rsid w:val="00AB3208"/>
    <w:rsid w:val="00AB3956"/>
    <w:rsid w:val="00AB3B5A"/>
    <w:rsid w:val="00AB4E1C"/>
    <w:rsid w:val="00AB650A"/>
    <w:rsid w:val="00AB6B66"/>
    <w:rsid w:val="00AC0AA0"/>
    <w:rsid w:val="00AC2E51"/>
    <w:rsid w:val="00AC3EEA"/>
    <w:rsid w:val="00AC4614"/>
    <w:rsid w:val="00AC5537"/>
    <w:rsid w:val="00AC6302"/>
    <w:rsid w:val="00AC7B32"/>
    <w:rsid w:val="00AD0DD1"/>
    <w:rsid w:val="00AD10B0"/>
    <w:rsid w:val="00AD14F9"/>
    <w:rsid w:val="00AD2152"/>
    <w:rsid w:val="00AD2C9F"/>
    <w:rsid w:val="00AD30C4"/>
    <w:rsid w:val="00AD4562"/>
    <w:rsid w:val="00AD5389"/>
    <w:rsid w:val="00AD609D"/>
    <w:rsid w:val="00AE058B"/>
    <w:rsid w:val="00AE08DD"/>
    <w:rsid w:val="00AE1DA9"/>
    <w:rsid w:val="00AE3237"/>
    <w:rsid w:val="00AE5C32"/>
    <w:rsid w:val="00AE6C0C"/>
    <w:rsid w:val="00AE73D2"/>
    <w:rsid w:val="00AE7B47"/>
    <w:rsid w:val="00AE7BD7"/>
    <w:rsid w:val="00AE7FC0"/>
    <w:rsid w:val="00AF1D03"/>
    <w:rsid w:val="00AF213B"/>
    <w:rsid w:val="00AF25F1"/>
    <w:rsid w:val="00AF2B85"/>
    <w:rsid w:val="00AF4FF9"/>
    <w:rsid w:val="00AF54F8"/>
    <w:rsid w:val="00AF73F3"/>
    <w:rsid w:val="00B00308"/>
    <w:rsid w:val="00B0049A"/>
    <w:rsid w:val="00B007F6"/>
    <w:rsid w:val="00B01564"/>
    <w:rsid w:val="00B015DA"/>
    <w:rsid w:val="00B01FA8"/>
    <w:rsid w:val="00B0206B"/>
    <w:rsid w:val="00B0225B"/>
    <w:rsid w:val="00B02460"/>
    <w:rsid w:val="00B02D74"/>
    <w:rsid w:val="00B030FB"/>
    <w:rsid w:val="00B0367F"/>
    <w:rsid w:val="00B03A65"/>
    <w:rsid w:val="00B05C97"/>
    <w:rsid w:val="00B06C7D"/>
    <w:rsid w:val="00B07B75"/>
    <w:rsid w:val="00B10B7D"/>
    <w:rsid w:val="00B115D0"/>
    <w:rsid w:val="00B120BE"/>
    <w:rsid w:val="00B123A2"/>
    <w:rsid w:val="00B1329A"/>
    <w:rsid w:val="00B1539D"/>
    <w:rsid w:val="00B15BD6"/>
    <w:rsid w:val="00B16FF5"/>
    <w:rsid w:val="00B1746D"/>
    <w:rsid w:val="00B2045E"/>
    <w:rsid w:val="00B21FF4"/>
    <w:rsid w:val="00B22501"/>
    <w:rsid w:val="00B22763"/>
    <w:rsid w:val="00B232CC"/>
    <w:rsid w:val="00B26BD9"/>
    <w:rsid w:val="00B31E05"/>
    <w:rsid w:val="00B34316"/>
    <w:rsid w:val="00B351F1"/>
    <w:rsid w:val="00B355CD"/>
    <w:rsid w:val="00B36613"/>
    <w:rsid w:val="00B378F6"/>
    <w:rsid w:val="00B4003D"/>
    <w:rsid w:val="00B404B3"/>
    <w:rsid w:val="00B407F9"/>
    <w:rsid w:val="00B40D86"/>
    <w:rsid w:val="00B41987"/>
    <w:rsid w:val="00B41A3D"/>
    <w:rsid w:val="00B42EE8"/>
    <w:rsid w:val="00B4332E"/>
    <w:rsid w:val="00B455E1"/>
    <w:rsid w:val="00B458BD"/>
    <w:rsid w:val="00B45E93"/>
    <w:rsid w:val="00B463B9"/>
    <w:rsid w:val="00B469A8"/>
    <w:rsid w:val="00B5062A"/>
    <w:rsid w:val="00B528EC"/>
    <w:rsid w:val="00B54E60"/>
    <w:rsid w:val="00B57500"/>
    <w:rsid w:val="00B576D6"/>
    <w:rsid w:val="00B57A7A"/>
    <w:rsid w:val="00B57BB3"/>
    <w:rsid w:val="00B57D4F"/>
    <w:rsid w:val="00B57D9C"/>
    <w:rsid w:val="00B57F69"/>
    <w:rsid w:val="00B60844"/>
    <w:rsid w:val="00B626B3"/>
    <w:rsid w:val="00B632B6"/>
    <w:rsid w:val="00B63DB7"/>
    <w:rsid w:val="00B6422E"/>
    <w:rsid w:val="00B65524"/>
    <w:rsid w:val="00B65761"/>
    <w:rsid w:val="00B66962"/>
    <w:rsid w:val="00B66EB7"/>
    <w:rsid w:val="00B7012D"/>
    <w:rsid w:val="00B706FF"/>
    <w:rsid w:val="00B710E8"/>
    <w:rsid w:val="00B718EA"/>
    <w:rsid w:val="00B71CD4"/>
    <w:rsid w:val="00B73D97"/>
    <w:rsid w:val="00B74A3C"/>
    <w:rsid w:val="00B74E3A"/>
    <w:rsid w:val="00B75110"/>
    <w:rsid w:val="00B76155"/>
    <w:rsid w:val="00B77EE4"/>
    <w:rsid w:val="00B77F04"/>
    <w:rsid w:val="00B81BFF"/>
    <w:rsid w:val="00B8239D"/>
    <w:rsid w:val="00B82713"/>
    <w:rsid w:val="00B82EF6"/>
    <w:rsid w:val="00B83124"/>
    <w:rsid w:val="00B83B14"/>
    <w:rsid w:val="00B84491"/>
    <w:rsid w:val="00B84D53"/>
    <w:rsid w:val="00B854D7"/>
    <w:rsid w:val="00B86992"/>
    <w:rsid w:val="00B87787"/>
    <w:rsid w:val="00B87793"/>
    <w:rsid w:val="00B87D35"/>
    <w:rsid w:val="00B9006F"/>
    <w:rsid w:val="00B91110"/>
    <w:rsid w:val="00B91936"/>
    <w:rsid w:val="00B91D21"/>
    <w:rsid w:val="00B93C7A"/>
    <w:rsid w:val="00B94AD7"/>
    <w:rsid w:val="00B9500C"/>
    <w:rsid w:val="00B9579A"/>
    <w:rsid w:val="00B9676A"/>
    <w:rsid w:val="00B977D9"/>
    <w:rsid w:val="00BA02AB"/>
    <w:rsid w:val="00BA0360"/>
    <w:rsid w:val="00BA0472"/>
    <w:rsid w:val="00BA0684"/>
    <w:rsid w:val="00BA10E9"/>
    <w:rsid w:val="00BA131F"/>
    <w:rsid w:val="00BA13C2"/>
    <w:rsid w:val="00BA1CD6"/>
    <w:rsid w:val="00BA268D"/>
    <w:rsid w:val="00BA2AF4"/>
    <w:rsid w:val="00BA2D2A"/>
    <w:rsid w:val="00BA3434"/>
    <w:rsid w:val="00BA3B69"/>
    <w:rsid w:val="00BA3BFB"/>
    <w:rsid w:val="00BA7BFE"/>
    <w:rsid w:val="00BB0745"/>
    <w:rsid w:val="00BB0A52"/>
    <w:rsid w:val="00BB2012"/>
    <w:rsid w:val="00BB2A63"/>
    <w:rsid w:val="00BB4861"/>
    <w:rsid w:val="00BB560D"/>
    <w:rsid w:val="00BB57CA"/>
    <w:rsid w:val="00BB5A72"/>
    <w:rsid w:val="00BB6A2A"/>
    <w:rsid w:val="00BB7F4F"/>
    <w:rsid w:val="00BC09B9"/>
    <w:rsid w:val="00BC16CD"/>
    <w:rsid w:val="00BC2992"/>
    <w:rsid w:val="00BC38EE"/>
    <w:rsid w:val="00BC3D66"/>
    <w:rsid w:val="00BC4A66"/>
    <w:rsid w:val="00BC4B10"/>
    <w:rsid w:val="00BC6365"/>
    <w:rsid w:val="00BC6C42"/>
    <w:rsid w:val="00BD16ED"/>
    <w:rsid w:val="00BD1D75"/>
    <w:rsid w:val="00BD1E74"/>
    <w:rsid w:val="00BD2D33"/>
    <w:rsid w:val="00BD4D78"/>
    <w:rsid w:val="00BD64A8"/>
    <w:rsid w:val="00BE10BC"/>
    <w:rsid w:val="00BE1BCE"/>
    <w:rsid w:val="00BE2125"/>
    <w:rsid w:val="00BE297D"/>
    <w:rsid w:val="00BE323A"/>
    <w:rsid w:val="00BE37B6"/>
    <w:rsid w:val="00BE3892"/>
    <w:rsid w:val="00BE4D92"/>
    <w:rsid w:val="00BE51C7"/>
    <w:rsid w:val="00BE52A4"/>
    <w:rsid w:val="00BE5CA1"/>
    <w:rsid w:val="00BE64E6"/>
    <w:rsid w:val="00BE6DA4"/>
    <w:rsid w:val="00BE726B"/>
    <w:rsid w:val="00BE75F4"/>
    <w:rsid w:val="00BF031D"/>
    <w:rsid w:val="00BF3D7E"/>
    <w:rsid w:val="00BF62EA"/>
    <w:rsid w:val="00BF64E2"/>
    <w:rsid w:val="00BF6679"/>
    <w:rsid w:val="00BF72AD"/>
    <w:rsid w:val="00C010A2"/>
    <w:rsid w:val="00C0128A"/>
    <w:rsid w:val="00C01A31"/>
    <w:rsid w:val="00C01FF5"/>
    <w:rsid w:val="00C02597"/>
    <w:rsid w:val="00C0354D"/>
    <w:rsid w:val="00C03AD4"/>
    <w:rsid w:val="00C06BFC"/>
    <w:rsid w:val="00C1084F"/>
    <w:rsid w:val="00C10CD5"/>
    <w:rsid w:val="00C11845"/>
    <w:rsid w:val="00C11A09"/>
    <w:rsid w:val="00C11EBB"/>
    <w:rsid w:val="00C13114"/>
    <w:rsid w:val="00C13234"/>
    <w:rsid w:val="00C15206"/>
    <w:rsid w:val="00C17EE0"/>
    <w:rsid w:val="00C201AF"/>
    <w:rsid w:val="00C20560"/>
    <w:rsid w:val="00C22AE9"/>
    <w:rsid w:val="00C2391C"/>
    <w:rsid w:val="00C23BA9"/>
    <w:rsid w:val="00C30DB4"/>
    <w:rsid w:val="00C31E2D"/>
    <w:rsid w:val="00C33286"/>
    <w:rsid w:val="00C33CCA"/>
    <w:rsid w:val="00C3554B"/>
    <w:rsid w:val="00C362E9"/>
    <w:rsid w:val="00C36EBB"/>
    <w:rsid w:val="00C37253"/>
    <w:rsid w:val="00C3745D"/>
    <w:rsid w:val="00C37ECA"/>
    <w:rsid w:val="00C400E5"/>
    <w:rsid w:val="00C406DB"/>
    <w:rsid w:val="00C43150"/>
    <w:rsid w:val="00C433D5"/>
    <w:rsid w:val="00C433FE"/>
    <w:rsid w:val="00C44732"/>
    <w:rsid w:val="00C448BF"/>
    <w:rsid w:val="00C4532B"/>
    <w:rsid w:val="00C459AC"/>
    <w:rsid w:val="00C45AD4"/>
    <w:rsid w:val="00C46E53"/>
    <w:rsid w:val="00C5000B"/>
    <w:rsid w:val="00C5152E"/>
    <w:rsid w:val="00C516EC"/>
    <w:rsid w:val="00C51963"/>
    <w:rsid w:val="00C51A07"/>
    <w:rsid w:val="00C51C41"/>
    <w:rsid w:val="00C52624"/>
    <w:rsid w:val="00C52D91"/>
    <w:rsid w:val="00C52E17"/>
    <w:rsid w:val="00C54684"/>
    <w:rsid w:val="00C5484F"/>
    <w:rsid w:val="00C5488A"/>
    <w:rsid w:val="00C5737A"/>
    <w:rsid w:val="00C602E9"/>
    <w:rsid w:val="00C61769"/>
    <w:rsid w:val="00C625A0"/>
    <w:rsid w:val="00C62710"/>
    <w:rsid w:val="00C63B2A"/>
    <w:rsid w:val="00C65A12"/>
    <w:rsid w:val="00C67ED9"/>
    <w:rsid w:val="00C70141"/>
    <w:rsid w:val="00C72FF7"/>
    <w:rsid w:val="00C731A5"/>
    <w:rsid w:val="00C7489D"/>
    <w:rsid w:val="00C75CCC"/>
    <w:rsid w:val="00C75E97"/>
    <w:rsid w:val="00C76065"/>
    <w:rsid w:val="00C80846"/>
    <w:rsid w:val="00C81B22"/>
    <w:rsid w:val="00C8205A"/>
    <w:rsid w:val="00C837DC"/>
    <w:rsid w:val="00C85062"/>
    <w:rsid w:val="00C851CF"/>
    <w:rsid w:val="00C86828"/>
    <w:rsid w:val="00C87621"/>
    <w:rsid w:val="00C91E6C"/>
    <w:rsid w:val="00C92706"/>
    <w:rsid w:val="00C935D1"/>
    <w:rsid w:val="00C93E97"/>
    <w:rsid w:val="00C93EBD"/>
    <w:rsid w:val="00C943E5"/>
    <w:rsid w:val="00C94411"/>
    <w:rsid w:val="00C9510E"/>
    <w:rsid w:val="00C95FFF"/>
    <w:rsid w:val="00C9692E"/>
    <w:rsid w:val="00C96DAF"/>
    <w:rsid w:val="00C972D4"/>
    <w:rsid w:val="00CA0011"/>
    <w:rsid w:val="00CA265D"/>
    <w:rsid w:val="00CA32B0"/>
    <w:rsid w:val="00CA4309"/>
    <w:rsid w:val="00CA50C2"/>
    <w:rsid w:val="00CA526B"/>
    <w:rsid w:val="00CA5811"/>
    <w:rsid w:val="00CA60E9"/>
    <w:rsid w:val="00CA66F2"/>
    <w:rsid w:val="00CA6B15"/>
    <w:rsid w:val="00CA74A7"/>
    <w:rsid w:val="00CA7DFD"/>
    <w:rsid w:val="00CB1894"/>
    <w:rsid w:val="00CB24B2"/>
    <w:rsid w:val="00CB2574"/>
    <w:rsid w:val="00CB3D80"/>
    <w:rsid w:val="00CB4A0E"/>
    <w:rsid w:val="00CB63AC"/>
    <w:rsid w:val="00CB670C"/>
    <w:rsid w:val="00CB6998"/>
    <w:rsid w:val="00CB7353"/>
    <w:rsid w:val="00CB7C89"/>
    <w:rsid w:val="00CC17B2"/>
    <w:rsid w:val="00CC20EA"/>
    <w:rsid w:val="00CC3DD3"/>
    <w:rsid w:val="00CC4165"/>
    <w:rsid w:val="00CC4287"/>
    <w:rsid w:val="00CC4470"/>
    <w:rsid w:val="00CC4CC5"/>
    <w:rsid w:val="00CC5A7C"/>
    <w:rsid w:val="00CC7D53"/>
    <w:rsid w:val="00CD0079"/>
    <w:rsid w:val="00CD02FE"/>
    <w:rsid w:val="00CD0A96"/>
    <w:rsid w:val="00CD1859"/>
    <w:rsid w:val="00CD2432"/>
    <w:rsid w:val="00CD290D"/>
    <w:rsid w:val="00CD3800"/>
    <w:rsid w:val="00CD3C8D"/>
    <w:rsid w:val="00CD53B8"/>
    <w:rsid w:val="00CD5448"/>
    <w:rsid w:val="00CD6B24"/>
    <w:rsid w:val="00CD6D19"/>
    <w:rsid w:val="00CD7ED0"/>
    <w:rsid w:val="00CE0579"/>
    <w:rsid w:val="00CE0D35"/>
    <w:rsid w:val="00CE0FDB"/>
    <w:rsid w:val="00CE11B3"/>
    <w:rsid w:val="00CE20A5"/>
    <w:rsid w:val="00CE20D8"/>
    <w:rsid w:val="00CE3DC9"/>
    <w:rsid w:val="00CE4497"/>
    <w:rsid w:val="00CE4C2B"/>
    <w:rsid w:val="00CE5DEB"/>
    <w:rsid w:val="00CE6FFD"/>
    <w:rsid w:val="00CF00BD"/>
    <w:rsid w:val="00CF01F6"/>
    <w:rsid w:val="00CF2023"/>
    <w:rsid w:val="00CF295D"/>
    <w:rsid w:val="00CF541C"/>
    <w:rsid w:val="00CF614B"/>
    <w:rsid w:val="00CF795F"/>
    <w:rsid w:val="00D004F4"/>
    <w:rsid w:val="00D0082B"/>
    <w:rsid w:val="00D00D5F"/>
    <w:rsid w:val="00D01405"/>
    <w:rsid w:val="00D018B0"/>
    <w:rsid w:val="00D02989"/>
    <w:rsid w:val="00D03E0D"/>
    <w:rsid w:val="00D0417F"/>
    <w:rsid w:val="00D0431B"/>
    <w:rsid w:val="00D04A14"/>
    <w:rsid w:val="00D04F51"/>
    <w:rsid w:val="00D054AB"/>
    <w:rsid w:val="00D0714F"/>
    <w:rsid w:val="00D079B9"/>
    <w:rsid w:val="00D108C4"/>
    <w:rsid w:val="00D10979"/>
    <w:rsid w:val="00D10EBA"/>
    <w:rsid w:val="00D13454"/>
    <w:rsid w:val="00D13F97"/>
    <w:rsid w:val="00D14027"/>
    <w:rsid w:val="00D1433E"/>
    <w:rsid w:val="00D1437C"/>
    <w:rsid w:val="00D14FFE"/>
    <w:rsid w:val="00D16C1B"/>
    <w:rsid w:val="00D17BFC"/>
    <w:rsid w:val="00D206DE"/>
    <w:rsid w:val="00D239D6"/>
    <w:rsid w:val="00D24644"/>
    <w:rsid w:val="00D24D63"/>
    <w:rsid w:val="00D26BB3"/>
    <w:rsid w:val="00D27A30"/>
    <w:rsid w:val="00D312B2"/>
    <w:rsid w:val="00D32047"/>
    <w:rsid w:val="00D343A9"/>
    <w:rsid w:val="00D34772"/>
    <w:rsid w:val="00D34B71"/>
    <w:rsid w:val="00D35503"/>
    <w:rsid w:val="00D369B6"/>
    <w:rsid w:val="00D36C65"/>
    <w:rsid w:val="00D37051"/>
    <w:rsid w:val="00D3724F"/>
    <w:rsid w:val="00D405D3"/>
    <w:rsid w:val="00D4079A"/>
    <w:rsid w:val="00D42A30"/>
    <w:rsid w:val="00D43651"/>
    <w:rsid w:val="00D44949"/>
    <w:rsid w:val="00D451E4"/>
    <w:rsid w:val="00D4520D"/>
    <w:rsid w:val="00D46540"/>
    <w:rsid w:val="00D46A0D"/>
    <w:rsid w:val="00D477E1"/>
    <w:rsid w:val="00D47849"/>
    <w:rsid w:val="00D47F95"/>
    <w:rsid w:val="00D511D3"/>
    <w:rsid w:val="00D51FD9"/>
    <w:rsid w:val="00D52218"/>
    <w:rsid w:val="00D55225"/>
    <w:rsid w:val="00D561DE"/>
    <w:rsid w:val="00D56E57"/>
    <w:rsid w:val="00D57C42"/>
    <w:rsid w:val="00D60C12"/>
    <w:rsid w:val="00D634F2"/>
    <w:rsid w:val="00D635DC"/>
    <w:rsid w:val="00D635F3"/>
    <w:rsid w:val="00D65291"/>
    <w:rsid w:val="00D65708"/>
    <w:rsid w:val="00D663D9"/>
    <w:rsid w:val="00D6672E"/>
    <w:rsid w:val="00D66898"/>
    <w:rsid w:val="00D67570"/>
    <w:rsid w:val="00D6762D"/>
    <w:rsid w:val="00D702A3"/>
    <w:rsid w:val="00D70BD2"/>
    <w:rsid w:val="00D7254D"/>
    <w:rsid w:val="00D72FFC"/>
    <w:rsid w:val="00D7320E"/>
    <w:rsid w:val="00D737DE"/>
    <w:rsid w:val="00D7389D"/>
    <w:rsid w:val="00D7397B"/>
    <w:rsid w:val="00D75626"/>
    <w:rsid w:val="00D75674"/>
    <w:rsid w:val="00D75D34"/>
    <w:rsid w:val="00D76B31"/>
    <w:rsid w:val="00D76F40"/>
    <w:rsid w:val="00D771F9"/>
    <w:rsid w:val="00D77711"/>
    <w:rsid w:val="00D7797C"/>
    <w:rsid w:val="00D77F02"/>
    <w:rsid w:val="00D80783"/>
    <w:rsid w:val="00D80843"/>
    <w:rsid w:val="00D80ADC"/>
    <w:rsid w:val="00D81425"/>
    <w:rsid w:val="00D81581"/>
    <w:rsid w:val="00D81D76"/>
    <w:rsid w:val="00D8205E"/>
    <w:rsid w:val="00D84BB1"/>
    <w:rsid w:val="00D86380"/>
    <w:rsid w:val="00D86C3B"/>
    <w:rsid w:val="00D86E15"/>
    <w:rsid w:val="00D87B08"/>
    <w:rsid w:val="00D908AF"/>
    <w:rsid w:val="00D90AB3"/>
    <w:rsid w:val="00D90B1F"/>
    <w:rsid w:val="00D919E7"/>
    <w:rsid w:val="00D921BA"/>
    <w:rsid w:val="00D94231"/>
    <w:rsid w:val="00D95919"/>
    <w:rsid w:val="00D965ED"/>
    <w:rsid w:val="00D96F01"/>
    <w:rsid w:val="00DA0434"/>
    <w:rsid w:val="00DA33CE"/>
    <w:rsid w:val="00DA5513"/>
    <w:rsid w:val="00DA735D"/>
    <w:rsid w:val="00DB0549"/>
    <w:rsid w:val="00DB0E88"/>
    <w:rsid w:val="00DB1605"/>
    <w:rsid w:val="00DB30C6"/>
    <w:rsid w:val="00DB34EC"/>
    <w:rsid w:val="00DB37B2"/>
    <w:rsid w:val="00DB3B7F"/>
    <w:rsid w:val="00DB3BE2"/>
    <w:rsid w:val="00DB45DF"/>
    <w:rsid w:val="00DB48BF"/>
    <w:rsid w:val="00DB5AE0"/>
    <w:rsid w:val="00DB5FD9"/>
    <w:rsid w:val="00DB7FAA"/>
    <w:rsid w:val="00DC0D5E"/>
    <w:rsid w:val="00DC120C"/>
    <w:rsid w:val="00DC1670"/>
    <w:rsid w:val="00DC2CE8"/>
    <w:rsid w:val="00DC3671"/>
    <w:rsid w:val="00DC37B5"/>
    <w:rsid w:val="00DC3819"/>
    <w:rsid w:val="00DC3C31"/>
    <w:rsid w:val="00DC5FAE"/>
    <w:rsid w:val="00DC62BD"/>
    <w:rsid w:val="00DC633F"/>
    <w:rsid w:val="00DC74DB"/>
    <w:rsid w:val="00DC7D13"/>
    <w:rsid w:val="00DD0DB7"/>
    <w:rsid w:val="00DD1376"/>
    <w:rsid w:val="00DD1741"/>
    <w:rsid w:val="00DD29AD"/>
    <w:rsid w:val="00DD3BA7"/>
    <w:rsid w:val="00DD3F57"/>
    <w:rsid w:val="00DD523D"/>
    <w:rsid w:val="00DD56A7"/>
    <w:rsid w:val="00DD6637"/>
    <w:rsid w:val="00DD7C19"/>
    <w:rsid w:val="00DE1CDB"/>
    <w:rsid w:val="00DE21E2"/>
    <w:rsid w:val="00DE3481"/>
    <w:rsid w:val="00DE350A"/>
    <w:rsid w:val="00DE3A8B"/>
    <w:rsid w:val="00DE3E33"/>
    <w:rsid w:val="00DE41D2"/>
    <w:rsid w:val="00DE427D"/>
    <w:rsid w:val="00DE5E6B"/>
    <w:rsid w:val="00DE6F02"/>
    <w:rsid w:val="00DE72A8"/>
    <w:rsid w:val="00DE72E5"/>
    <w:rsid w:val="00DE74AC"/>
    <w:rsid w:val="00DE76A5"/>
    <w:rsid w:val="00DE7950"/>
    <w:rsid w:val="00DE7B66"/>
    <w:rsid w:val="00DE7D06"/>
    <w:rsid w:val="00DF0852"/>
    <w:rsid w:val="00DF16E6"/>
    <w:rsid w:val="00DF17BF"/>
    <w:rsid w:val="00DF2A28"/>
    <w:rsid w:val="00DF30F3"/>
    <w:rsid w:val="00DF32E5"/>
    <w:rsid w:val="00DF3CDE"/>
    <w:rsid w:val="00DF463C"/>
    <w:rsid w:val="00DF6D41"/>
    <w:rsid w:val="00DF7400"/>
    <w:rsid w:val="00DF7A24"/>
    <w:rsid w:val="00E00096"/>
    <w:rsid w:val="00E0062C"/>
    <w:rsid w:val="00E00A67"/>
    <w:rsid w:val="00E016E9"/>
    <w:rsid w:val="00E01EAB"/>
    <w:rsid w:val="00E02E0B"/>
    <w:rsid w:val="00E05D3E"/>
    <w:rsid w:val="00E07183"/>
    <w:rsid w:val="00E0794C"/>
    <w:rsid w:val="00E10658"/>
    <w:rsid w:val="00E108F2"/>
    <w:rsid w:val="00E121EF"/>
    <w:rsid w:val="00E12A15"/>
    <w:rsid w:val="00E1393E"/>
    <w:rsid w:val="00E140A5"/>
    <w:rsid w:val="00E147A3"/>
    <w:rsid w:val="00E14815"/>
    <w:rsid w:val="00E15310"/>
    <w:rsid w:val="00E15A2B"/>
    <w:rsid w:val="00E16D09"/>
    <w:rsid w:val="00E17875"/>
    <w:rsid w:val="00E24584"/>
    <w:rsid w:val="00E2554C"/>
    <w:rsid w:val="00E2612A"/>
    <w:rsid w:val="00E270B4"/>
    <w:rsid w:val="00E27B43"/>
    <w:rsid w:val="00E30389"/>
    <w:rsid w:val="00E3153D"/>
    <w:rsid w:val="00E3174F"/>
    <w:rsid w:val="00E33643"/>
    <w:rsid w:val="00E352FE"/>
    <w:rsid w:val="00E35A84"/>
    <w:rsid w:val="00E36242"/>
    <w:rsid w:val="00E3676C"/>
    <w:rsid w:val="00E36B71"/>
    <w:rsid w:val="00E36B9A"/>
    <w:rsid w:val="00E36C7B"/>
    <w:rsid w:val="00E374E6"/>
    <w:rsid w:val="00E40744"/>
    <w:rsid w:val="00E41A76"/>
    <w:rsid w:val="00E431B3"/>
    <w:rsid w:val="00E43D41"/>
    <w:rsid w:val="00E43E2A"/>
    <w:rsid w:val="00E453C6"/>
    <w:rsid w:val="00E45948"/>
    <w:rsid w:val="00E47E47"/>
    <w:rsid w:val="00E5003E"/>
    <w:rsid w:val="00E5122D"/>
    <w:rsid w:val="00E51475"/>
    <w:rsid w:val="00E51966"/>
    <w:rsid w:val="00E525A9"/>
    <w:rsid w:val="00E53369"/>
    <w:rsid w:val="00E54FEB"/>
    <w:rsid w:val="00E55E86"/>
    <w:rsid w:val="00E569E8"/>
    <w:rsid w:val="00E571F8"/>
    <w:rsid w:val="00E6056A"/>
    <w:rsid w:val="00E6289E"/>
    <w:rsid w:val="00E6344C"/>
    <w:rsid w:val="00E659FB"/>
    <w:rsid w:val="00E65E86"/>
    <w:rsid w:val="00E662C8"/>
    <w:rsid w:val="00E668C6"/>
    <w:rsid w:val="00E66B05"/>
    <w:rsid w:val="00E67F53"/>
    <w:rsid w:val="00E701D5"/>
    <w:rsid w:val="00E70BFE"/>
    <w:rsid w:val="00E724EB"/>
    <w:rsid w:val="00E72B65"/>
    <w:rsid w:val="00E72C2B"/>
    <w:rsid w:val="00E741A7"/>
    <w:rsid w:val="00E746A6"/>
    <w:rsid w:val="00E74A68"/>
    <w:rsid w:val="00E7748A"/>
    <w:rsid w:val="00E8023D"/>
    <w:rsid w:val="00E8143B"/>
    <w:rsid w:val="00E817D6"/>
    <w:rsid w:val="00E8212B"/>
    <w:rsid w:val="00E83C60"/>
    <w:rsid w:val="00E83F1A"/>
    <w:rsid w:val="00E840D9"/>
    <w:rsid w:val="00E8490F"/>
    <w:rsid w:val="00E849DC"/>
    <w:rsid w:val="00E859DC"/>
    <w:rsid w:val="00E85DA0"/>
    <w:rsid w:val="00E86CA2"/>
    <w:rsid w:val="00E87891"/>
    <w:rsid w:val="00E87DD0"/>
    <w:rsid w:val="00E87F82"/>
    <w:rsid w:val="00E90254"/>
    <w:rsid w:val="00E918E5"/>
    <w:rsid w:val="00E9254F"/>
    <w:rsid w:val="00E925EA"/>
    <w:rsid w:val="00E928DB"/>
    <w:rsid w:val="00E937A1"/>
    <w:rsid w:val="00E94443"/>
    <w:rsid w:val="00E954AD"/>
    <w:rsid w:val="00E95DAA"/>
    <w:rsid w:val="00E96516"/>
    <w:rsid w:val="00E970F2"/>
    <w:rsid w:val="00E976F3"/>
    <w:rsid w:val="00E97C8A"/>
    <w:rsid w:val="00EA009F"/>
    <w:rsid w:val="00EA037D"/>
    <w:rsid w:val="00EA0409"/>
    <w:rsid w:val="00EA04D9"/>
    <w:rsid w:val="00EA06A8"/>
    <w:rsid w:val="00EA1AEE"/>
    <w:rsid w:val="00EA2095"/>
    <w:rsid w:val="00EA2146"/>
    <w:rsid w:val="00EA49DE"/>
    <w:rsid w:val="00EA64C4"/>
    <w:rsid w:val="00EA71B7"/>
    <w:rsid w:val="00EA7709"/>
    <w:rsid w:val="00EA7B3C"/>
    <w:rsid w:val="00EB0447"/>
    <w:rsid w:val="00EB0B2C"/>
    <w:rsid w:val="00EB1053"/>
    <w:rsid w:val="00EB1C15"/>
    <w:rsid w:val="00EB2CF6"/>
    <w:rsid w:val="00EB2DEF"/>
    <w:rsid w:val="00EB3298"/>
    <w:rsid w:val="00EB388A"/>
    <w:rsid w:val="00EB3F88"/>
    <w:rsid w:val="00EB4842"/>
    <w:rsid w:val="00EB59F7"/>
    <w:rsid w:val="00EB7972"/>
    <w:rsid w:val="00EC0B3B"/>
    <w:rsid w:val="00EC15D7"/>
    <w:rsid w:val="00EC2310"/>
    <w:rsid w:val="00EC27A0"/>
    <w:rsid w:val="00EC5106"/>
    <w:rsid w:val="00EC60BA"/>
    <w:rsid w:val="00ED00F8"/>
    <w:rsid w:val="00ED09A1"/>
    <w:rsid w:val="00ED1644"/>
    <w:rsid w:val="00ED1DEA"/>
    <w:rsid w:val="00ED1F8D"/>
    <w:rsid w:val="00ED1FDE"/>
    <w:rsid w:val="00ED22FC"/>
    <w:rsid w:val="00ED2E79"/>
    <w:rsid w:val="00ED323F"/>
    <w:rsid w:val="00ED43EC"/>
    <w:rsid w:val="00ED4B0E"/>
    <w:rsid w:val="00ED5315"/>
    <w:rsid w:val="00ED5A0A"/>
    <w:rsid w:val="00ED5D91"/>
    <w:rsid w:val="00ED6A19"/>
    <w:rsid w:val="00ED6C6F"/>
    <w:rsid w:val="00ED6F70"/>
    <w:rsid w:val="00ED72B5"/>
    <w:rsid w:val="00ED758D"/>
    <w:rsid w:val="00ED7DA1"/>
    <w:rsid w:val="00ED7E33"/>
    <w:rsid w:val="00EE0402"/>
    <w:rsid w:val="00EE0676"/>
    <w:rsid w:val="00EE0AA4"/>
    <w:rsid w:val="00EE1E8A"/>
    <w:rsid w:val="00EE337E"/>
    <w:rsid w:val="00EE3CCE"/>
    <w:rsid w:val="00EE7992"/>
    <w:rsid w:val="00EE7CDD"/>
    <w:rsid w:val="00EF1C5B"/>
    <w:rsid w:val="00EF1D95"/>
    <w:rsid w:val="00EF1E91"/>
    <w:rsid w:val="00EF2978"/>
    <w:rsid w:val="00EF2DF2"/>
    <w:rsid w:val="00EF3BEA"/>
    <w:rsid w:val="00EF405B"/>
    <w:rsid w:val="00EF4C9F"/>
    <w:rsid w:val="00EF616E"/>
    <w:rsid w:val="00EF6C75"/>
    <w:rsid w:val="00EF6FDA"/>
    <w:rsid w:val="00F000A6"/>
    <w:rsid w:val="00F00535"/>
    <w:rsid w:val="00F00614"/>
    <w:rsid w:val="00F01231"/>
    <w:rsid w:val="00F013FF"/>
    <w:rsid w:val="00F014B2"/>
    <w:rsid w:val="00F0197F"/>
    <w:rsid w:val="00F01E04"/>
    <w:rsid w:val="00F02764"/>
    <w:rsid w:val="00F02974"/>
    <w:rsid w:val="00F029F7"/>
    <w:rsid w:val="00F034E7"/>
    <w:rsid w:val="00F036A4"/>
    <w:rsid w:val="00F05583"/>
    <w:rsid w:val="00F05C8D"/>
    <w:rsid w:val="00F10290"/>
    <w:rsid w:val="00F11815"/>
    <w:rsid w:val="00F13BFD"/>
    <w:rsid w:val="00F15055"/>
    <w:rsid w:val="00F1558E"/>
    <w:rsid w:val="00F1637E"/>
    <w:rsid w:val="00F16B11"/>
    <w:rsid w:val="00F17474"/>
    <w:rsid w:val="00F20019"/>
    <w:rsid w:val="00F20B8A"/>
    <w:rsid w:val="00F222F0"/>
    <w:rsid w:val="00F223DE"/>
    <w:rsid w:val="00F226E1"/>
    <w:rsid w:val="00F2315A"/>
    <w:rsid w:val="00F25DDE"/>
    <w:rsid w:val="00F2633D"/>
    <w:rsid w:val="00F303CD"/>
    <w:rsid w:val="00F31D3A"/>
    <w:rsid w:val="00F3210A"/>
    <w:rsid w:val="00F32E37"/>
    <w:rsid w:val="00F33116"/>
    <w:rsid w:val="00F33C94"/>
    <w:rsid w:val="00F34B14"/>
    <w:rsid w:val="00F352B7"/>
    <w:rsid w:val="00F36ACB"/>
    <w:rsid w:val="00F375D1"/>
    <w:rsid w:val="00F379EC"/>
    <w:rsid w:val="00F37AC1"/>
    <w:rsid w:val="00F41F7F"/>
    <w:rsid w:val="00F42688"/>
    <w:rsid w:val="00F42DC5"/>
    <w:rsid w:val="00F44575"/>
    <w:rsid w:val="00F44C26"/>
    <w:rsid w:val="00F454CD"/>
    <w:rsid w:val="00F4575C"/>
    <w:rsid w:val="00F46299"/>
    <w:rsid w:val="00F47D10"/>
    <w:rsid w:val="00F50385"/>
    <w:rsid w:val="00F503D4"/>
    <w:rsid w:val="00F5467B"/>
    <w:rsid w:val="00F54B79"/>
    <w:rsid w:val="00F54BB8"/>
    <w:rsid w:val="00F55448"/>
    <w:rsid w:val="00F616AD"/>
    <w:rsid w:val="00F62541"/>
    <w:rsid w:val="00F6290D"/>
    <w:rsid w:val="00F62B1D"/>
    <w:rsid w:val="00F62C4F"/>
    <w:rsid w:val="00F62EDA"/>
    <w:rsid w:val="00F63A7A"/>
    <w:rsid w:val="00F648C9"/>
    <w:rsid w:val="00F65696"/>
    <w:rsid w:val="00F6611D"/>
    <w:rsid w:val="00F663D2"/>
    <w:rsid w:val="00F66CFA"/>
    <w:rsid w:val="00F670E6"/>
    <w:rsid w:val="00F677FD"/>
    <w:rsid w:val="00F71337"/>
    <w:rsid w:val="00F71DB2"/>
    <w:rsid w:val="00F721AD"/>
    <w:rsid w:val="00F73175"/>
    <w:rsid w:val="00F73D30"/>
    <w:rsid w:val="00F77F0F"/>
    <w:rsid w:val="00F80411"/>
    <w:rsid w:val="00F8086C"/>
    <w:rsid w:val="00F819B8"/>
    <w:rsid w:val="00F81BBB"/>
    <w:rsid w:val="00F82AEF"/>
    <w:rsid w:val="00F82BB0"/>
    <w:rsid w:val="00F84785"/>
    <w:rsid w:val="00F851B4"/>
    <w:rsid w:val="00F86405"/>
    <w:rsid w:val="00F86D84"/>
    <w:rsid w:val="00F875B7"/>
    <w:rsid w:val="00F879F3"/>
    <w:rsid w:val="00F87C3F"/>
    <w:rsid w:val="00F91278"/>
    <w:rsid w:val="00F918B4"/>
    <w:rsid w:val="00F9238A"/>
    <w:rsid w:val="00F930CD"/>
    <w:rsid w:val="00F95A53"/>
    <w:rsid w:val="00F97293"/>
    <w:rsid w:val="00FA0544"/>
    <w:rsid w:val="00FA1145"/>
    <w:rsid w:val="00FA4BEB"/>
    <w:rsid w:val="00FA55B4"/>
    <w:rsid w:val="00FB0670"/>
    <w:rsid w:val="00FB0AFC"/>
    <w:rsid w:val="00FB0C43"/>
    <w:rsid w:val="00FB1488"/>
    <w:rsid w:val="00FB244B"/>
    <w:rsid w:val="00FB24AD"/>
    <w:rsid w:val="00FB25F9"/>
    <w:rsid w:val="00FB27F4"/>
    <w:rsid w:val="00FB2EE2"/>
    <w:rsid w:val="00FB3551"/>
    <w:rsid w:val="00FB5223"/>
    <w:rsid w:val="00FB63A5"/>
    <w:rsid w:val="00FC005B"/>
    <w:rsid w:val="00FC15F2"/>
    <w:rsid w:val="00FC1897"/>
    <w:rsid w:val="00FC1EEC"/>
    <w:rsid w:val="00FC2CE1"/>
    <w:rsid w:val="00FC2E40"/>
    <w:rsid w:val="00FC5DFB"/>
    <w:rsid w:val="00FC6025"/>
    <w:rsid w:val="00FC6240"/>
    <w:rsid w:val="00FC6B7C"/>
    <w:rsid w:val="00FC7430"/>
    <w:rsid w:val="00FC7B46"/>
    <w:rsid w:val="00FC7B57"/>
    <w:rsid w:val="00FD141D"/>
    <w:rsid w:val="00FD1911"/>
    <w:rsid w:val="00FD2A6D"/>
    <w:rsid w:val="00FD36B2"/>
    <w:rsid w:val="00FD4B99"/>
    <w:rsid w:val="00FD5239"/>
    <w:rsid w:val="00FD5F43"/>
    <w:rsid w:val="00FD67C6"/>
    <w:rsid w:val="00FD683E"/>
    <w:rsid w:val="00FD6D6B"/>
    <w:rsid w:val="00FD76C2"/>
    <w:rsid w:val="00FD7FF1"/>
    <w:rsid w:val="00FE0132"/>
    <w:rsid w:val="00FE0A25"/>
    <w:rsid w:val="00FE0C56"/>
    <w:rsid w:val="00FE11B8"/>
    <w:rsid w:val="00FE16FD"/>
    <w:rsid w:val="00FE3553"/>
    <w:rsid w:val="00FE37BE"/>
    <w:rsid w:val="00FE3850"/>
    <w:rsid w:val="00FE4660"/>
    <w:rsid w:val="00FE4874"/>
    <w:rsid w:val="00FE4B5A"/>
    <w:rsid w:val="00FE566C"/>
    <w:rsid w:val="00FE6511"/>
    <w:rsid w:val="00FE7352"/>
    <w:rsid w:val="00FE74AF"/>
    <w:rsid w:val="00FF03FC"/>
    <w:rsid w:val="00FF2945"/>
    <w:rsid w:val="00FF2CA0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C0E3C8"/>
  <w15:docId w15:val="{7B8D36C6-A41A-4B1F-BAA8-29ABE26C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3B2A"/>
    <w:pPr>
      <w:spacing w:before="120" w:after="60" w:line="264" w:lineRule="auto"/>
      <w:ind w:left="227"/>
    </w:pPr>
    <w:rPr>
      <w:rFonts w:ascii="Calibri" w:hAnsi="Calibri" w:cs="Arial"/>
      <w:sz w:val="24"/>
      <w:lang w:val="es-MX" w:eastAsia="ja-JP"/>
    </w:rPr>
  </w:style>
  <w:style w:type="paragraph" w:styleId="Ttulo1">
    <w:name w:val="heading 1"/>
    <w:basedOn w:val="Normal"/>
    <w:next w:val="Normal"/>
    <w:qFormat/>
    <w:rsid w:val="00C63B2A"/>
    <w:pPr>
      <w:keepNext/>
      <w:pageBreakBefore/>
      <w:spacing w:after="120"/>
      <w:ind w:left="0"/>
      <w:outlineLvl w:val="0"/>
    </w:pPr>
    <w:rPr>
      <w:rFonts w:ascii="Arial Black" w:hAnsi="Arial Black" w:cs="Arial Black"/>
      <w:bCs/>
      <w:smallCaps/>
      <w:color w:val="333333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63B2A"/>
    <w:pPr>
      <w:keepNext/>
      <w:spacing w:before="240" w:after="120"/>
      <w:ind w:left="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basedOn w:val="Normal"/>
    <w:next w:val="Normal"/>
    <w:qFormat/>
    <w:rsid w:val="00C63B2A"/>
    <w:pPr>
      <w:keepNext/>
      <w:spacing w:before="180"/>
      <w:outlineLvl w:val="2"/>
    </w:pPr>
    <w:rPr>
      <w:b/>
      <w:color w:val="333333"/>
      <w:sz w:val="26"/>
      <w:szCs w:val="26"/>
    </w:rPr>
  </w:style>
  <w:style w:type="paragraph" w:styleId="Ttulo4">
    <w:name w:val="heading 4"/>
    <w:basedOn w:val="Normal"/>
    <w:next w:val="Normal"/>
    <w:qFormat/>
    <w:rsid w:val="00C63B2A"/>
    <w:pPr>
      <w:keepNext/>
      <w:spacing w:before="180"/>
      <w:outlineLvl w:val="3"/>
    </w:pPr>
    <w:rPr>
      <w:b/>
      <w:bCs/>
      <w:i/>
      <w:iCs/>
      <w:color w:val="333333"/>
      <w:szCs w:val="24"/>
    </w:rPr>
  </w:style>
  <w:style w:type="paragraph" w:styleId="Ttulo5">
    <w:name w:val="heading 5"/>
    <w:basedOn w:val="Normal"/>
    <w:next w:val="Normal"/>
    <w:qFormat/>
    <w:rsid w:val="00C63B2A"/>
    <w:pPr>
      <w:keepNext/>
      <w:spacing w:before="180"/>
      <w:outlineLvl w:val="4"/>
    </w:pPr>
    <w:rPr>
      <w:b/>
      <w:bCs/>
      <w:i/>
      <w:iCs/>
      <w:color w:val="333333"/>
      <w:sz w:val="22"/>
      <w:szCs w:val="22"/>
    </w:rPr>
  </w:style>
  <w:style w:type="paragraph" w:styleId="Ttulo6">
    <w:name w:val="heading 6"/>
    <w:basedOn w:val="Normal"/>
    <w:next w:val="Normal"/>
    <w:qFormat/>
    <w:rsid w:val="00C63B2A"/>
    <w:pPr>
      <w:spacing w:before="24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C63B2A"/>
    <w:pPr>
      <w:spacing w:before="240"/>
      <w:outlineLvl w:val="6"/>
    </w:pPr>
    <w:rPr>
      <w:rFonts w:ascii="Times New Roman" w:hAnsi="Times New Roman" w:cs="Times New Roman"/>
      <w:szCs w:val="24"/>
    </w:rPr>
  </w:style>
  <w:style w:type="paragraph" w:styleId="Ttulo8">
    <w:name w:val="heading 8"/>
    <w:basedOn w:val="Normal"/>
    <w:next w:val="Normal"/>
    <w:qFormat/>
    <w:rsid w:val="00C63B2A"/>
    <w:pPr>
      <w:spacing w:before="240"/>
      <w:outlineLvl w:val="7"/>
    </w:pPr>
    <w:rPr>
      <w:rFonts w:ascii="Times New Roman" w:hAnsi="Times New Roman" w:cs="Times New Roman"/>
      <w:i/>
      <w:iCs/>
      <w:szCs w:val="24"/>
    </w:rPr>
  </w:style>
  <w:style w:type="paragraph" w:styleId="Ttulo9">
    <w:name w:val="heading 9"/>
    <w:basedOn w:val="Normal"/>
    <w:next w:val="Normal"/>
    <w:qFormat/>
    <w:rsid w:val="00C63B2A"/>
    <w:pPr>
      <w:spacing w:before="24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63B2A"/>
    <w:pPr>
      <w:pBdr>
        <w:bottom w:val="single" w:sz="4" w:space="1" w:color="auto"/>
      </w:pBdr>
      <w:spacing w:before="0" w:after="0"/>
      <w:ind w:left="0"/>
      <w:jc w:val="right"/>
    </w:pPr>
    <w:rPr>
      <w:rFonts w:ascii="Arial Narrow" w:hAnsi="Arial Narrow" w:cs="Arial Narrow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63B2A"/>
    <w:pPr>
      <w:tabs>
        <w:tab w:val="center" w:pos="4153"/>
        <w:tab w:val="right" w:pos="8306"/>
      </w:tabs>
      <w:spacing w:before="0" w:after="0"/>
      <w:ind w:left="0"/>
    </w:pPr>
    <w:rPr>
      <w:rFonts w:ascii="Arial Narrow" w:hAnsi="Arial Narrow" w:cs="Arial Narrow"/>
      <w:sz w:val="16"/>
      <w:szCs w:val="16"/>
    </w:rPr>
  </w:style>
  <w:style w:type="paragraph" w:customStyle="1" w:styleId="Hidden">
    <w:name w:val="Hidden"/>
    <w:basedOn w:val="Normal"/>
    <w:rsid w:val="00C63B2A"/>
    <w:pPr>
      <w:shd w:val="clear" w:color="auto" w:fill="FFFF99"/>
    </w:pPr>
    <w:rPr>
      <w:vanish/>
      <w:color w:val="0000FF"/>
    </w:rPr>
  </w:style>
  <w:style w:type="paragraph" w:customStyle="1" w:styleId="NumHeading1">
    <w:name w:val="Num Heading 1"/>
    <w:basedOn w:val="Ttulo1"/>
    <w:next w:val="Normal"/>
    <w:uiPriority w:val="99"/>
    <w:rsid w:val="00C63B2A"/>
    <w:pPr>
      <w:numPr>
        <w:numId w:val="1"/>
      </w:numPr>
    </w:pPr>
  </w:style>
  <w:style w:type="paragraph" w:customStyle="1" w:styleId="NumHeading2">
    <w:name w:val="Num Heading 2"/>
    <w:basedOn w:val="Ttulo2"/>
    <w:next w:val="Normal"/>
    <w:uiPriority w:val="99"/>
    <w:qFormat/>
    <w:rsid w:val="00C63B2A"/>
    <w:pPr>
      <w:numPr>
        <w:ilvl w:val="1"/>
        <w:numId w:val="1"/>
      </w:numPr>
    </w:pPr>
  </w:style>
  <w:style w:type="paragraph" w:customStyle="1" w:styleId="NumHeading3">
    <w:name w:val="Num Heading 3"/>
    <w:basedOn w:val="Ttulo3"/>
    <w:next w:val="Normal"/>
    <w:uiPriority w:val="99"/>
    <w:rsid w:val="00C63B2A"/>
    <w:pPr>
      <w:numPr>
        <w:ilvl w:val="2"/>
        <w:numId w:val="1"/>
      </w:numPr>
    </w:pPr>
  </w:style>
  <w:style w:type="paragraph" w:customStyle="1" w:styleId="NumHeading4">
    <w:name w:val="Num Heading 4"/>
    <w:basedOn w:val="Ttulo4"/>
    <w:next w:val="Normal"/>
    <w:uiPriority w:val="99"/>
    <w:rsid w:val="00C63B2A"/>
    <w:pPr>
      <w:numPr>
        <w:ilvl w:val="3"/>
        <w:numId w:val="1"/>
      </w:numPr>
    </w:pPr>
  </w:style>
  <w:style w:type="paragraph" w:styleId="Descripcin">
    <w:name w:val="caption"/>
    <w:basedOn w:val="Normal"/>
    <w:next w:val="Normal"/>
    <w:qFormat/>
    <w:rsid w:val="00C63B2A"/>
    <w:pPr>
      <w:spacing w:before="60" w:after="120"/>
    </w:pPr>
    <w:rPr>
      <w:rFonts w:ascii="Arial Narrow" w:hAnsi="Arial Narrow" w:cs="Arial Narrow"/>
      <w:sz w:val="16"/>
      <w:szCs w:val="16"/>
    </w:rPr>
  </w:style>
  <w:style w:type="paragraph" w:styleId="Textonotapie">
    <w:name w:val="footnote text"/>
    <w:basedOn w:val="Normal"/>
    <w:semiHidden/>
    <w:rsid w:val="00C63B2A"/>
    <w:rPr>
      <w:sz w:val="16"/>
      <w:szCs w:val="16"/>
    </w:rPr>
  </w:style>
  <w:style w:type="paragraph" w:customStyle="1" w:styleId="HeadingAppendixOld">
    <w:name w:val="Heading Appendix Old"/>
    <w:basedOn w:val="Normal"/>
    <w:next w:val="Normal"/>
    <w:uiPriority w:val="99"/>
    <w:rsid w:val="00C63B2A"/>
    <w:pPr>
      <w:keepNext/>
      <w:pageBreakBefore/>
      <w:numPr>
        <w:ilvl w:val="7"/>
        <w:numId w:val="1"/>
      </w:numPr>
    </w:pPr>
    <w:rPr>
      <w:rFonts w:ascii="Arial Black" w:hAnsi="Arial Black" w:cs="Arial Black"/>
      <w:smallCaps/>
      <w:color w:val="333333"/>
      <w:sz w:val="32"/>
      <w:szCs w:val="32"/>
    </w:rPr>
  </w:style>
  <w:style w:type="paragraph" w:styleId="Textodeglobo">
    <w:name w:val="Balloon Text"/>
    <w:basedOn w:val="Normal"/>
    <w:semiHidden/>
    <w:rsid w:val="00C63B2A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uiPriority w:val="39"/>
    <w:rsid w:val="00C63B2A"/>
    <w:pPr>
      <w:spacing w:before="240"/>
      <w:ind w:left="0"/>
    </w:pPr>
    <w:rPr>
      <w:b/>
      <w:bCs/>
      <w:i/>
      <w:iCs/>
    </w:rPr>
  </w:style>
  <w:style w:type="paragraph" w:styleId="TDC2">
    <w:name w:val="toc 2"/>
    <w:basedOn w:val="Normal"/>
    <w:next w:val="Normal"/>
    <w:uiPriority w:val="39"/>
    <w:rsid w:val="00C63B2A"/>
  </w:style>
  <w:style w:type="character" w:styleId="Hipervnculo">
    <w:name w:val="Hyperlink"/>
    <w:basedOn w:val="Fuentedeprrafopredeter"/>
    <w:uiPriority w:val="99"/>
    <w:rsid w:val="00C63B2A"/>
    <w:rPr>
      <w:rFonts w:cs="Times New Roman"/>
      <w:color w:val="0000FF"/>
      <w:u w:val="single"/>
    </w:rPr>
  </w:style>
  <w:style w:type="paragraph" w:styleId="Prrafodelista">
    <w:name w:val="List Paragraph"/>
    <w:aliases w:val="Number Level 3"/>
    <w:basedOn w:val="Normal"/>
    <w:link w:val="PrrafodelistaCar"/>
    <w:uiPriority w:val="34"/>
    <w:qFormat/>
    <w:rsid w:val="00C63B2A"/>
    <w:pPr>
      <w:ind w:left="720"/>
      <w:contextualSpacing/>
    </w:pPr>
  </w:style>
  <w:style w:type="paragraph" w:styleId="TDC3">
    <w:name w:val="toc 3"/>
    <w:basedOn w:val="Normal"/>
    <w:next w:val="Normal"/>
    <w:uiPriority w:val="39"/>
    <w:rsid w:val="00C63B2A"/>
    <w:pPr>
      <w:spacing w:before="60"/>
      <w:ind w:left="403"/>
    </w:pPr>
  </w:style>
  <w:style w:type="paragraph" w:styleId="TDC4">
    <w:name w:val="toc 4"/>
    <w:basedOn w:val="Normal"/>
    <w:next w:val="Normal"/>
    <w:uiPriority w:val="39"/>
    <w:rsid w:val="00C63B2A"/>
    <w:pPr>
      <w:spacing w:before="60"/>
      <w:ind w:left="601"/>
    </w:pPr>
  </w:style>
  <w:style w:type="paragraph" w:customStyle="1" w:styleId="CodeBlock">
    <w:name w:val="Code Block"/>
    <w:basedOn w:val="Normal"/>
    <w:rsid w:val="00C63B2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hAnsi="Courier New" w:cs="Courier New"/>
      <w:sz w:val="16"/>
      <w:szCs w:val="16"/>
    </w:rPr>
  </w:style>
  <w:style w:type="paragraph" w:customStyle="1" w:styleId="Note">
    <w:name w:val="Note"/>
    <w:basedOn w:val="Normal"/>
    <w:rsid w:val="00C63B2A"/>
    <w:pPr>
      <w:pBdr>
        <w:left w:val="single" w:sz="18" w:space="6" w:color="808080"/>
      </w:pBdr>
      <w:spacing w:before="0" w:after="120"/>
      <w:ind w:left="567"/>
    </w:pPr>
    <w:rPr>
      <w:sz w:val="18"/>
      <w:szCs w:val="18"/>
    </w:rPr>
  </w:style>
  <w:style w:type="paragraph" w:customStyle="1" w:styleId="NoteTitle">
    <w:name w:val="Note Title"/>
    <w:basedOn w:val="Note"/>
    <w:next w:val="Note"/>
    <w:rsid w:val="00C63B2A"/>
    <w:pPr>
      <w:keepNext/>
    </w:pPr>
    <w:rPr>
      <w:b/>
      <w:bCs/>
    </w:rPr>
  </w:style>
  <w:style w:type="paragraph" w:customStyle="1" w:styleId="TableNormal1">
    <w:name w:val="Table Normal1"/>
    <w:basedOn w:val="Normal"/>
    <w:rsid w:val="00C63B2A"/>
    <w:pPr>
      <w:spacing w:before="60"/>
      <w:ind w:left="0"/>
    </w:pPr>
    <w:rPr>
      <w:rFonts w:ascii="Arial Narrow" w:hAnsi="Arial Narrow" w:cs="Arial Narrow"/>
      <w:sz w:val="18"/>
      <w:szCs w:val="18"/>
    </w:rPr>
  </w:style>
  <w:style w:type="paragraph" w:customStyle="1" w:styleId="HeadingPart">
    <w:name w:val="Heading Part"/>
    <w:basedOn w:val="Normal"/>
    <w:next w:val="Normal"/>
    <w:uiPriority w:val="99"/>
    <w:rsid w:val="00C63B2A"/>
    <w:pPr>
      <w:pageBreakBefore/>
      <w:numPr>
        <w:ilvl w:val="8"/>
        <w:numId w:val="1"/>
      </w:numPr>
      <w:spacing w:before="480"/>
      <w:outlineLvl w:val="8"/>
    </w:pPr>
    <w:rPr>
      <w:rFonts w:ascii="Arial Black" w:hAnsi="Arial Black" w:cs="Arial Black"/>
      <w:b/>
      <w:smallCaps/>
      <w:color w:val="333333"/>
      <w:sz w:val="32"/>
      <w:szCs w:val="32"/>
    </w:rPr>
  </w:style>
  <w:style w:type="paragraph" w:customStyle="1" w:styleId="NumHeading5">
    <w:name w:val="Num Heading 5"/>
    <w:basedOn w:val="Ttulo5"/>
    <w:next w:val="Normal"/>
    <w:uiPriority w:val="99"/>
    <w:rsid w:val="00C63B2A"/>
    <w:pPr>
      <w:numPr>
        <w:ilvl w:val="4"/>
        <w:numId w:val="1"/>
      </w:numPr>
    </w:pPr>
  </w:style>
  <w:style w:type="paragraph" w:styleId="TDC5">
    <w:name w:val="toc 5"/>
    <w:basedOn w:val="Normal"/>
    <w:next w:val="Normal"/>
    <w:uiPriority w:val="39"/>
    <w:rsid w:val="00C63B2A"/>
    <w:pPr>
      <w:spacing w:before="60"/>
      <w:ind w:left="799"/>
    </w:pPr>
  </w:style>
  <w:style w:type="paragraph" w:styleId="TDC8">
    <w:name w:val="toc 8"/>
    <w:basedOn w:val="Normal"/>
    <w:next w:val="Normal"/>
    <w:uiPriority w:val="39"/>
    <w:rsid w:val="00C63B2A"/>
    <w:pPr>
      <w:spacing w:before="240"/>
      <w:ind w:left="0"/>
    </w:pPr>
    <w:rPr>
      <w:b/>
      <w:bCs/>
      <w:i/>
      <w:iCs/>
    </w:rPr>
  </w:style>
  <w:style w:type="paragraph" w:styleId="TDC9">
    <w:name w:val="toc 9"/>
    <w:basedOn w:val="Normal"/>
    <w:next w:val="Normal"/>
    <w:uiPriority w:val="39"/>
    <w:rsid w:val="00C63B2A"/>
    <w:pPr>
      <w:spacing w:before="240"/>
      <w:ind w:left="0"/>
    </w:pPr>
    <w:rPr>
      <w:b/>
      <w:bCs/>
      <w:szCs w:val="24"/>
    </w:rPr>
  </w:style>
  <w:style w:type="paragraph" w:customStyle="1" w:styleId="HeadingAppendix">
    <w:name w:val="Heading Appendix"/>
    <w:basedOn w:val="Ttulo1"/>
    <w:next w:val="Normal"/>
    <w:rsid w:val="00C63B2A"/>
  </w:style>
  <w:style w:type="paragraph" w:customStyle="1" w:styleId="FooterSmall">
    <w:name w:val="Footer Small"/>
    <w:basedOn w:val="Piedepgina"/>
    <w:rsid w:val="00C63B2A"/>
    <w:rPr>
      <w:sz w:val="12"/>
      <w:szCs w:val="12"/>
    </w:rPr>
  </w:style>
  <w:style w:type="paragraph" w:styleId="Mapadeldocumento">
    <w:name w:val="Document Map"/>
    <w:basedOn w:val="Normal"/>
    <w:semiHidden/>
    <w:rsid w:val="00C63B2A"/>
    <w:pPr>
      <w:shd w:val="clear" w:color="auto" w:fill="000080"/>
    </w:pPr>
    <w:rPr>
      <w:rFonts w:ascii="Tahoma" w:hAnsi="Tahoma" w:cs="Tahoma"/>
    </w:rPr>
  </w:style>
  <w:style w:type="paragraph" w:customStyle="1" w:styleId="HorizontalNote">
    <w:name w:val="Horizontal Note"/>
    <w:basedOn w:val="Normal"/>
    <w:rsid w:val="00C63B2A"/>
    <w:pPr>
      <w:pBdr>
        <w:top w:val="single" w:sz="18" w:space="1" w:color="999999"/>
        <w:bottom w:val="single" w:sz="18" w:space="1" w:color="999999"/>
      </w:pBdr>
    </w:pPr>
  </w:style>
  <w:style w:type="character" w:customStyle="1" w:styleId="CharChar">
    <w:name w:val="Char Char"/>
    <w:basedOn w:val="Fuentedeprrafopredeter"/>
    <w:locked/>
    <w:rsid w:val="00C63B2A"/>
    <w:rPr>
      <w:rFonts w:ascii="Arial Narrow" w:eastAsia="Times New Roman" w:hAnsi="Arial Narrow" w:cs="Arial Narrow"/>
      <w:sz w:val="16"/>
      <w:szCs w:val="16"/>
      <w:lang w:val="en-AU" w:eastAsia="ja-JP"/>
    </w:rPr>
  </w:style>
  <w:style w:type="character" w:customStyle="1" w:styleId="EstiloLatinaCuerpoRojo">
    <w:name w:val="Estilo (Latina) +Cuerpo Rojo"/>
    <w:basedOn w:val="Fuentedeprrafopredeter"/>
    <w:rsid w:val="00C63B2A"/>
    <w:rPr>
      <w:rFonts w:ascii="Calibri" w:hAnsi="Calibri" w:cs="Times New Roman"/>
      <w:color w:val="FF0000"/>
      <w:sz w:val="24"/>
    </w:rPr>
  </w:style>
  <w:style w:type="paragraph" w:customStyle="1" w:styleId="EstiloNumHeading1LatinaCuerpo">
    <w:name w:val="Estilo Num Heading 1 + (Latina) +Cuerpo"/>
    <w:basedOn w:val="NumHeading1"/>
    <w:rsid w:val="00C63B2A"/>
    <w:pPr>
      <w:numPr>
        <w:numId w:val="0"/>
      </w:numPr>
      <w:shd w:val="clear" w:color="auto" w:fill="CDE5FF"/>
      <w:jc w:val="center"/>
    </w:pPr>
    <w:rPr>
      <w:rFonts w:ascii="Calibri" w:hAnsi="Calibri"/>
      <w:b/>
      <w:bCs w:val="0"/>
    </w:rPr>
  </w:style>
  <w:style w:type="paragraph" w:customStyle="1" w:styleId="EstiloEpgrafeLatinaCuerpoCentrado">
    <w:name w:val="Estilo Epígrafe + (Latina) +Cuerpo Centrado"/>
    <w:basedOn w:val="Descripcin"/>
    <w:rsid w:val="00C63B2A"/>
    <w:pPr>
      <w:jc w:val="center"/>
    </w:pPr>
    <w:rPr>
      <w:rFonts w:ascii="Calibri" w:hAnsi="Calibri" w:cs="Times New Roman"/>
      <w:sz w:val="24"/>
      <w:szCs w:val="20"/>
    </w:rPr>
  </w:style>
  <w:style w:type="character" w:customStyle="1" w:styleId="tw4winNone">
    <w:name w:val="tw4winNone"/>
    <w:basedOn w:val="Fuentedeprrafopredeter"/>
    <w:rsid w:val="00C63B2A"/>
    <w:rPr>
      <w:rFonts w:cs="Times New Roman"/>
    </w:rPr>
  </w:style>
  <w:style w:type="character" w:customStyle="1" w:styleId="LogoportDoNotTranslate">
    <w:name w:val="LogoportDoNotTranslate"/>
    <w:basedOn w:val="Fuentedeprrafopredeter"/>
    <w:rsid w:val="00C63B2A"/>
    <w:rPr>
      <w:rFonts w:ascii="Courier New" w:hAnsi="Courier New" w:cs="Times New Roman"/>
      <w:color w:val="808080"/>
    </w:rPr>
  </w:style>
  <w:style w:type="character" w:customStyle="1" w:styleId="LogoportMarkup">
    <w:name w:val="LogoportMarkup"/>
    <w:basedOn w:val="Fuentedeprrafopredeter"/>
    <w:rsid w:val="00C63B2A"/>
    <w:rPr>
      <w:rFonts w:ascii="Courier New" w:hAnsi="Courier New" w:cs="Times New Roman"/>
      <w:color w:val="FF0000"/>
    </w:rPr>
  </w:style>
  <w:style w:type="paragraph" w:customStyle="1" w:styleId="AuthorName">
    <w:name w:val="*Author Name"/>
    <w:basedOn w:val="Normal"/>
    <w:rsid w:val="00C837DC"/>
    <w:pPr>
      <w:spacing w:before="200" w:after="0" w:line="276" w:lineRule="auto"/>
      <w:ind w:left="0"/>
    </w:pPr>
    <w:rPr>
      <w:rFonts w:eastAsia="SimSun"/>
      <w:b/>
      <w:sz w:val="22"/>
      <w:szCs w:val="22"/>
      <w:lang w:val="en-US" w:eastAsia="en-US"/>
    </w:rPr>
  </w:style>
  <w:style w:type="paragraph" w:customStyle="1" w:styleId="TableText">
    <w:name w:val="Table Text"/>
    <w:basedOn w:val="Normal"/>
    <w:rsid w:val="00C837DC"/>
    <w:pPr>
      <w:spacing w:before="20" w:after="40" w:line="240" w:lineRule="auto"/>
      <w:ind w:left="0"/>
    </w:pPr>
    <w:rPr>
      <w:rFonts w:asciiTheme="minorHAnsi" w:hAnsiTheme="minorHAnsi" w:cs="Times New Roman"/>
      <w:lang w:val="en-US" w:eastAsia="en-US"/>
    </w:rPr>
  </w:style>
  <w:style w:type="paragraph" w:customStyle="1" w:styleId="PageTitle">
    <w:name w:val="PageTitle"/>
    <w:basedOn w:val="Normal"/>
    <w:rsid w:val="00C837DC"/>
    <w:pPr>
      <w:spacing w:before="0" w:after="0" w:line="240" w:lineRule="auto"/>
      <w:ind w:left="0"/>
      <w:jc w:val="center"/>
    </w:pPr>
    <w:rPr>
      <w:rFonts w:asciiTheme="minorHAnsi" w:hAnsiTheme="minorHAnsi" w:cs="Times New Roman"/>
      <w:b/>
      <w:color w:val="000000"/>
      <w:sz w:val="32"/>
      <w:lang w:val="en-US" w:eastAsia="en-US"/>
    </w:rPr>
  </w:style>
  <w:style w:type="paragraph" w:customStyle="1" w:styleId="TableHeading">
    <w:name w:val="Table Heading"/>
    <w:basedOn w:val="Normal"/>
    <w:rsid w:val="00C837DC"/>
    <w:pPr>
      <w:spacing w:before="40" w:after="40" w:line="240" w:lineRule="auto"/>
      <w:ind w:left="0"/>
      <w:jc w:val="center"/>
    </w:pPr>
    <w:rPr>
      <w:rFonts w:ascii="Arial Bold" w:hAnsi="Arial Bold" w:cs="Times New Roman"/>
      <w:b/>
      <w:smallCaps/>
      <w:noProof/>
      <w:lang w:val="en-US" w:eastAsia="en-US"/>
    </w:rPr>
  </w:style>
  <w:style w:type="character" w:customStyle="1" w:styleId="EstiloCuerpo">
    <w:name w:val="Estilo +Cuerpo"/>
    <w:rsid w:val="007B50D0"/>
    <w:rPr>
      <w:rFonts w:ascii="Calibri" w:hAnsi="Calibri" w:cs="Times New Roman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paragraph" w:styleId="Sinespaciado">
    <w:name w:val="No Spacing"/>
    <w:link w:val="SinespaciadoCar"/>
    <w:uiPriority w:val="1"/>
    <w:qFormat/>
    <w:rsid w:val="000D6E48"/>
    <w:rPr>
      <w:rFonts w:asciiTheme="minorHAnsi" w:eastAsiaTheme="minorEastAsia" w:hAnsiTheme="minorHAnsi" w:cstheme="minorBid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D6E48"/>
    <w:rPr>
      <w:rFonts w:asciiTheme="minorHAnsi" w:eastAsiaTheme="minorEastAsia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0D6E48"/>
    <w:rPr>
      <w:rFonts w:ascii="Arial Narrow" w:hAnsi="Arial Narrow" w:cs="Arial Narrow"/>
      <w:sz w:val="16"/>
      <w:szCs w:val="16"/>
      <w:lang w:val="en-AU" w:eastAsia="ja-JP"/>
    </w:rPr>
  </w:style>
  <w:style w:type="character" w:customStyle="1" w:styleId="PrrafodelistaCar">
    <w:name w:val="Párrafo de lista Car"/>
    <w:aliases w:val="Number Level 3 Car"/>
    <w:link w:val="Prrafodelista"/>
    <w:uiPriority w:val="34"/>
    <w:locked/>
    <w:rsid w:val="0038790C"/>
    <w:rPr>
      <w:rFonts w:ascii="Calibri" w:hAnsi="Calibri" w:cs="Arial"/>
      <w:sz w:val="24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rsid w:val="00D663D9"/>
    <w:pPr>
      <w:spacing w:before="100" w:beforeAutospacing="1" w:after="100" w:afterAutospacing="1" w:line="240" w:lineRule="auto"/>
      <w:ind w:left="0"/>
    </w:pPr>
    <w:rPr>
      <w:rFonts w:ascii="Times New Roman" w:eastAsiaTheme="minorEastAsia" w:hAnsi="Times New Roman" w:cs="Times New Roman"/>
      <w:szCs w:val="24"/>
      <w:lang w:eastAsia="es-MX"/>
    </w:rPr>
  </w:style>
  <w:style w:type="character" w:styleId="Refdecomentario">
    <w:name w:val="annotation reference"/>
    <w:basedOn w:val="Fuentedeprrafopredeter"/>
    <w:semiHidden/>
    <w:unhideWhenUsed/>
    <w:rsid w:val="00D663D9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D663D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D663D9"/>
    <w:rPr>
      <w:rFonts w:ascii="Calibri" w:hAnsi="Calibri" w:cs="Arial"/>
      <w:lang w:val="es-MX"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663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663D9"/>
    <w:rPr>
      <w:rFonts w:ascii="Calibri" w:hAnsi="Calibri" w:cs="Arial"/>
      <w:b/>
      <w:bCs/>
      <w:lang w:val="es-MX" w:eastAsia="ja-JP"/>
    </w:rPr>
  </w:style>
  <w:style w:type="character" w:styleId="Ttulodellibro">
    <w:name w:val="Book Title"/>
    <w:basedOn w:val="Fuentedeprrafopredeter"/>
    <w:uiPriority w:val="33"/>
    <w:qFormat/>
    <w:rsid w:val="00485609"/>
    <w:rPr>
      <w:b/>
      <w:bCs/>
      <w:i/>
      <w:iCs/>
      <w:spacing w:val="5"/>
    </w:rPr>
  </w:style>
  <w:style w:type="table" w:customStyle="1" w:styleId="Calendario2">
    <w:name w:val="Calendario 2"/>
    <w:basedOn w:val="Tablanormal"/>
    <w:uiPriority w:val="99"/>
    <w:qFormat/>
    <w:rsid w:val="006E2AC4"/>
    <w:pPr>
      <w:jc w:val="center"/>
    </w:pPr>
    <w:rPr>
      <w:rFonts w:asciiTheme="minorHAnsi" w:eastAsiaTheme="minorEastAsia" w:hAnsiTheme="minorHAnsi" w:cstheme="minorBidi"/>
      <w:sz w:val="28"/>
      <w:szCs w:val="28"/>
      <w:lang w:val="es-MX" w:eastAsia="es-MX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rsid w:val="00CD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CD3800"/>
    <w:pPr>
      <w:spacing w:before="120" w:after="60" w:line="264" w:lineRule="auto"/>
      <w:ind w:left="227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delista4-nfasis1">
    <w:name w:val="List Table 4 Accent 1"/>
    <w:basedOn w:val="Tablanormal"/>
    <w:uiPriority w:val="49"/>
    <w:rsid w:val="00CD380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3">
    <w:name w:val="List Table 3"/>
    <w:basedOn w:val="Tablanormal"/>
    <w:uiPriority w:val="48"/>
    <w:rsid w:val="00CE057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E36B9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is">
    <w:name w:val="Emphasis"/>
    <w:basedOn w:val="Fuentedeprrafopredeter"/>
    <w:qFormat/>
    <w:rsid w:val="00975719"/>
    <w:rPr>
      <w:i/>
      <w:iCs/>
    </w:rPr>
  </w:style>
  <w:style w:type="table" w:styleId="Tablaconcuadrcula5oscura">
    <w:name w:val="Grid Table 5 Dark"/>
    <w:basedOn w:val="Tablanormal"/>
    <w:uiPriority w:val="50"/>
    <w:rsid w:val="00770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Revisin">
    <w:name w:val="Revision"/>
    <w:hidden/>
    <w:uiPriority w:val="99"/>
    <w:semiHidden/>
    <w:rsid w:val="00E925EA"/>
    <w:rPr>
      <w:rFonts w:ascii="Calibri" w:hAnsi="Calibri" w:cs="Arial"/>
      <w:sz w:val="24"/>
      <w:lang w:val="es-MX" w:eastAsia="ja-JP"/>
    </w:rPr>
  </w:style>
  <w:style w:type="character" w:styleId="Textodelmarcadordeposicin">
    <w:name w:val="Placeholder Text"/>
    <w:basedOn w:val="Fuentedeprrafopredeter"/>
    <w:uiPriority w:val="99"/>
    <w:semiHidden/>
    <w:rsid w:val="00A76379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3F48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D42A30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link w:val="SubttuloCar"/>
    <w:qFormat/>
    <w:rsid w:val="00360C3B"/>
    <w:pPr>
      <w:numPr>
        <w:ilvl w:val="1"/>
      </w:numPr>
      <w:spacing w:after="160"/>
      <w:ind w:left="22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360C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MX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ConsultantToolkit\Templates\documentb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</a:spPr>
      <a:bodyPr rtlCol="0" anchor="ctr"/>
      <a:lstStyle/>
      <a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a:style>
    </a:spDef>
    <a:lnDef>
      <a:spPr>
        <a:ln w="19050">
          <a:prstDash val="sysDash"/>
          <a:tailEnd type="triangle"/>
        </a:ln>
      </a:spPr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BAF3BF2230E49A0CB263BA8284202" ma:contentTypeVersion="12" ma:contentTypeDescription="Crear nuevo documento." ma:contentTypeScope="" ma:versionID="9624f32071fc6c89d809df940eb3f6fa">
  <xsd:schema xmlns:xsd="http://www.w3.org/2001/XMLSchema" xmlns:xs="http://www.w3.org/2001/XMLSchema" xmlns:p="http://schemas.microsoft.com/office/2006/metadata/properties" xmlns:ns3="9f614a2f-5e15-415c-a21b-738538f2fee8" xmlns:ns4="094f9457-c937-4fb3-bda7-0500f02d079c" targetNamespace="http://schemas.microsoft.com/office/2006/metadata/properties" ma:root="true" ma:fieldsID="701b235c313ba5c80e2afe242ae6afde" ns3:_="" ns4:_="">
    <xsd:import namespace="9f614a2f-5e15-415c-a21b-738538f2fee8"/>
    <xsd:import namespace="094f9457-c937-4fb3-bda7-0500f02d07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14a2f-5e15-415c-a21b-738538f2f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9457-c937-4fb3-bda7-0500f02d079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>
  <documentManagement>
    <_activity xmlns="9f614a2f-5e15-415c-a21b-738538f2fee8" xsi:nil="true"/>
  </documentManagement>
</p:properties>
</file>

<file path=customXml/itemProps1.xml><?xml version="1.0" encoding="utf-8"?>
<ds:datastoreItem xmlns:ds="http://schemas.openxmlformats.org/officeDocument/2006/customXml" ds:itemID="{31130574-45A8-4502-9A07-FFFCC4B45E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614a2f-5e15-415c-a21b-738538f2fee8"/>
    <ds:schemaRef ds:uri="094f9457-c937-4fb3-bda7-0500f02d0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B6DF60-5873-4AB0-B669-0EFCF5ADEB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B171D2-9938-49BF-847B-25377562AC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14A374-B0CB-4C3D-81B1-3BCF4AA71D31}">
  <ds:schemaRefs>
    <ds:schemaRef ds:uri="http://schemas.microsoft.com/office/2006/metadata/properties"/>
    <ds:schemaRef ds:uri="9f614a2f-5e15-415c-a21b-738538f2fe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documentbase</Template>
  <TotalTime>3</TotalTime>
  <Pages>7</Pages>
  <Words>270</Words>
  <Characters>1490</Characters>
  <Application>Microsoft Office Word</Application>
  <DocSecurity>4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3.2 Diseño Funcional</vt:lpstr>
      <vt:lpstr>Solution Design Document</vt:lpstr>
    </vt:vector>
  </TitlesOfParts>
  <Company>Microsoft Corporation</Company>
  <LinksUpToDate>false</LinksUpToDate>
  <CharactersWithSpaces>1757</CharactersWithSpaces>
  <SharedDoc>false</SharedDoc>
  <HLinks>
    <vt:vector size="90" baseType="variant"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_Toc200117012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_Toc200117011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_Toc200117010</vt:lpwstr>
      </vt:variant>
      <vt:variant>
        <vt:i4>1114163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_Toc200117009</vt:lpwstr>
      </vt:variant>
      <vt:variant>
        <vt:i4>1114163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_Toc200117008</vt:lpwstr>
      </vt:variant>
      <vt:variant>
        <vt:i4>1114163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_Toc200117007</vt:lpwstr>
      </vt:variant>
      <vt:variant>
        <vt:i4>1114163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_Toc200117006</vt:lpwstr>
      </vt:variant>
      <vt:variant>
        <vt:i4>1114163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_Toc200117005</vt:lpwstr>
      </vt:variant>
      <vt:variant>
        <vt:i4>1114163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_Toc200117004</vt:lpwstr>
      </vt:variant>
      <vt:variant>
        <vt:i4>1114163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_Toc200117003</vt:lpwstr>
      </vt:variant>
      <vt:variant>
        <vt:i4>1114163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_Toc200117002</vt:lpwstr>
      </vt:variant>
      <vt:variant>
        <vt:i4>1114163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_Toc200117001</vt:lpwstr>
      </vt:variant>
      <vt:variant>
        <vt:i4>1114163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_Toc200117000</vt:lpwstr>
      </vt:variant>
      <vt:variant>
        <vt:i4>1638458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_Toc200116999</vt:lpwstr>
      </vt:variant>
      <vt:variant>
        <vt:i4>1638458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_Toc200116998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Diseño Funcional</dc:title>
  <dc:subject>3.2 Diseño Funcional</dc:subject>
  <dc:creator>Paulina Albarran (GONZALEZ CORTINA GLENDER Y CIA);jaime.torres@interselect.com.mx</dc:creator>
  <cp:keywords/>
  <dc:description/>
  <cp:lastModifiedBy>Verónica Gabriela Lara Martínez</cp:lastModifiedBy>
  <cp:revision>2</cp:revision>
  <cp:lastPrinted>2003-11-04T12:36:00Z</cp:lastPrinted>
  <dcterms:created xsi:type="dcterms:W3CDTF">2026-09-08T17:12:00Z</dcterms:created>
  <dcterms:modified xsi:type="dcterms:W3CDTF">2026-09-08T17:12:00Z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&lt;&lt;Customer from Document Properties&gt;&gt;</vt:lpwstr>
  </property>
  <property fmtid="{D5CDD505-2E9C-101B-9397-08002B2CF9AE}" pid="3" name="Version">
    <vt:lpwstr>.1</vt:lpwstr>
  </property>
  <property fmtid="{D5CDD505-2E9C-101B-9397-08002B2CF9AE}" pid="4" name="AuthorEmail">
    <vt:lpwstr/>
  </property>
  <property fmtid="{D5CDD505-2E9C-101B-9397-08002B2CF9AE}" pid="5" name="AuthorPosition">
    <vt:lpwstr>&lt;&lt;Author Title from Document Properties&gt;&gt;</vt:lpwstr>
  </property>
  <property fmtid="{D5CDD505-2E9C-101B-9397-08002B2CF9AE}" pid="6" name="DocCategory">
    <vt:lpwstr/>
  </property>
  <property fmtid="{D5CDD505-2E9C-101B-9397-08002B2CF9AE}" pid="7" name="DocType">
    <vt:lpwstr> </vt:lpwstr>
  </property>
  <property fmtid="{D5CDD505-2E9C-101B-9397-08002B2CF9AE}" pid="8" name="Status">
    <vt:lpwstr>Ready for Packaging</vt:lpwstr>
  </property>
  <property fmtid="{D5CDD505-2E9C-101B-9397-08002B2CF9AE}" pid="9" name="Confidential">
    <vt:lpwstr>2</vt:lpwstr>
  </property>
  <property fmtid="{D5CDD505-2E9C-101B-9397-08002B2CF9AE}" pid="10" name="ContentTypeId">
    <vt:lpwstr>0x010100AB9BAF3BF2230E49A0CB263BA8284202</vt:lpwstr>
  </property>
  <property fmtid="{D5CDD505-2E9C-101B-9397-08002B2CF9AE}" pid="11" name="Order">
    <vt:r8>93500</vt:r8>
  </property>
  <property fmtid="{D5CDD505-2E9C-101B-9397-08002B2CF9AE}" pid="12" name="Participantsv2">
    <vt:lpwstr>Business AnalystBusiness Decision MakerExecutive SponsorIT MgrProject Mgr</vt:lpwstr>
  </property>
  <property fmtid="{D5CDD505-2E9C-101B-9397-08002B2CF9AE}" pid="13" name="Phase">
    <vt:lpwstr>Design</vt:lpwstr>
  </property>
  <property fmtid="{D5CDD505-2E9C-101B-9397-08002B2CF9AE}" pid="14" name="Author0">
    <vt:lpwstr>Chandru Shankar7</vt:lpwstr>
  </property>
  <property fmtid="{D5CDD505-2E9C-101B-9397-08002B2CF9AE}" pid="15" name="Document Type">
    <vt:lpwstr>Tool/Template</vt:lpwstr>
  </property>
  <property fmtid="{D5CDD505-2E9C-101B-9397-08002B2CF9AE}" pid="16" name="Partner Role">
    <vt:lpwstr>Application ConsultantEngagement MgrProject MgrSolution ArchitectTech Consultant</vt:lpwstr>
  </property>
  <property fmtid="{D5CDD505-2E9C-101B-9397-08002B2CF9AE}" pid="17" name="File Group">
    <vt:lpwstr>2.4.4</vt:lpwstr>
  </property>
  <property fmtid="{D5CDD505-2E9C-101B-9397-08002B2CF9AE}" pid="18" name="Project Type">
    <vt:lpwstr>EnterpriseStandard</vt:lpwstr>
  </property>
  <property fmtid="{D5CDD505-2E9C-101B-9397-08002B2CF9AE}" pid="19" name="Author Notes">
    <vt:lpwstr>We need to select one of the two templates for the SDD.  </vt:lpwstr>
  </property>
  <property fmtid="{D5CDD505-2E9C-101B-9397-08002B2CF9AE}" pid="20" name="Owner">
    <vt:lpwstr>Consulting - Solution Architect</vt:lpwstr>
  </property>
  <property fmtid="{D5CDD505-2E9C-101B-9397-08002B2CF9AE}" pid="21" name="Product">
    <vt:lpwstr>AXGPNAVSLCRM</vt:lpwstr>
  </property>
  <property fmtid="{D5CDD505-2E9C-101B-9397-08002B2CF9AE}" pid="22" name="Cross Phase Process">
    <vt:lpwstr>Requirements and Configuration</vt:lpwstr>
  </property>
  <property fmtid="{D5CDD505-2E9C-101B-9397-08002B2CF9AE}" pid="23" name="Deliverable">
    <vt:lpwstr>true</vt:lpwstr>
  </property>
</Properties>
</file>