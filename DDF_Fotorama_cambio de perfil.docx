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8369" w14:textId="77777777" w:rsidR="00473229" w:rsidRDefault="00473229">
      <w:pPr>
        <w:spacing w:before="0" w:after="0" w:line="240" w:lineRule="auto"/>
        <w:ind w:left="0"/>
        <w:rPr>
          <w:b/>
          <w:kern w:val="28"/>
          <w:sz w:val="56"/>
          <w:szCs w:val="56"/>
        </w:rPr>
      </w:pPr>
    </w:p>
    <w:p w14:paraId="6A1F0A9A" w14:textId="77777777" w:rsidR="00FB5883" w:rsidRPr="00E970F2" w:rsidRDefault="00FB5883">
      <w:pPr>
        <w:spacing w:before="0" w:after="0" w:line="240" w:lineRule="auto"/>
        <w:ind w:left="0"/>
        <w:rPr>
          <w:b/>
          <w:kern w:val="28"/>
          <w:sz w:val="56"/>
          <w:szCs w:val="56"/>
        </w:rPr>
      </w:pPr>
    </w:p>
    <w:p w14:paraId="593D3599" w14:textId="25B51065" w:rsidR="00473229" w:rsidRPr="00E970F2" w:rsidRDefault="00D663D9">
      <w:pPr>
        <w:spacing w:before="0" w:after="0" w:line="240" w:lineRule="auto"/>
        <w:ind w:left="0"/>
        <w:outlineLvl w:val="0"/>
        <w:rPr>
          <w:b/>
          <w:sz w:val="56"/>
        </w:rPr>
      </w:pPr>
      <w:r>
        <w:rPr>
          <w:b/>
          <w:sz w:val="56"/>
        </w:rPr>
        <w:t xml:space="preserve">Documento de Diseño </w:t>
      </w:r>
      <w:r w:rsidR="00D369B6">
        <w:rPr>
          <w:b/>
          <w:sz w:val="56"/>
        </w:rPr>
        <w:t>Funcional</w:t>
      </w:r>
    </w:p>
    <w:p w14:paraId="091B6D64" w14:textId="6B6F80AA" w:rsidR="00E016E9" w:rsidRDefault="00E13A71">
      <w:pPr>
        <w:spacing w:before="0" w:after="0" w:line="240" w:lineRule="auto"/>
        <w:ind w:left="0"/>
        <w:rPr>
          <w:kern w:val="28"/>
        </w:rPr>
      </w:pPr>
      <w:r>
        <w:rPr>
          <w:b/>
          <w:sz w:val="56"/>
        </w:rPr>
        <w:t>CXC_01</w:t>
      </w:r>
      <w:r w:rsidR="006B69A7">
        <w:rPr>
          <w:b/>
          <w:sz w:val="56"/>
        </w:rPr>
        <w:t xml:space="preserve">Cambio de perfil </w:t>
      </w:r>
    </w:p>
    <w:p w14:paraId="4B74BEA4" w14:textId="77777777" w:rsidR="00E016E9" w:rsidRPr="00E970F2" w:rsidRDefault="00E016E9">
      <w:pPr>
        <w:spacing w:before="0" w:after="0" w:line="240" w:lineRule="auto"/>
        <w:ind w:left="0"/>
        <w:rPr>
          <w:kern w:val="28"/>
        </w:rPr>
      </w:pPr>
    </w:p>
    <w:p w14:paraId="10977E9F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  <w:r w:rsidRPr="00E970F2">
        <w:rPr>
          <w:kern w:val="28"/>
        </w:rPr>
        <w:t>Preparado para</w:t>
      </w:r>
      <w:r w:rsidR="00D663D9">
        <w:rPr>
          <w:kern w:val="28"/>
        </w:rPr>
        <w:t>:</w:t>
      </w:r>
    </w:p>
    <w:p w14:paraId="1EE1503D" w14:textId="4CAF1212" w:rsidR="00473229" w:rsidRPr="00E970F2" w:rsidRDefault="00446C19" w:rsidP="00B60844">
      <w:pPr>
        <w:spacing w:before="0" w:after="0" w:line="240" w:lineRule="auto"/>
        <w:ind w:left="284"/>
        <w:rPr>
          <w:b/>
          <w:kern w:val="28"/>
        </w:rPr>
      </w:pPr>
      <w:proofErr w:type="spellStart"/>
      <w:r>
        <w:rPr>
          <w:b/>
          <w:kern w:val="28"/>
        </w:rPr>
        <w:t>Fotorama</w:t>
      </w:r>
      <w:proofErr w:type="spellEnd"/>
    </w:p>
    <w:p w14:paraId="44CFE9A9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7743C664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7E1EEDE6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3998F43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757AC539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1ED07E8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7D550DD8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43010B03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1A104018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  <w:r w:rsidRPr="00E970F2">
        <w:rPr>
          <w:kern w:val="28"/>
        </w:rPr>
        <w:t>Preparado por</w:t>
      </w:r>
      <w:r w:rsidR="00D663D9">
        <w:rPr>
          <w:kern w:val="28"/>
        </w:rPr>
        <w:t>:</w:t>
      </w:r>
    </w:p>
    <w:p w14:paraId="7C778F90" w14:textId="1C784A21" w:rsidR="00667F35" w:rsidRPr="00E970F2" w:rsidRDefault="004F2145" w:rsidP="00667F35">
      <w:pPr>
        <w:spacing w:before="0" w:after="0" w:line="240" w:lineRule="auto"/>
        <w:ind w:left="284"/>
        <w:rPr>
          <w:b/>
          <w:kern w:val="28"/>
        </w:rPr>
      </w:pPr>
      <w:r>
        <w:rPr>
          <w:b/>
          <w:kern w:val="28"/>
        </w:rPr>
        <w:t>Ilce González</w:t>
      </w:r>
    </w:p>
    <w:p w14:paraId="11CB8605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47E12749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23AD0193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3F222704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929C3F5" w14:textId="77777777" w:rsidR="00473229" w:rsidRPr="00E970F2" w:rsidRDefault="00B60844" w:rsidP="00B60844">
      <w:pPr>
        <w:tabs>
          <w:tab w:val="left" w:pos="2377"/>
        </w:tabs>
        <w:spacing w:before="0" w:after="0" w:line="240" w:lineRule="auto"/>
        <w:ind w:left="0"/>
        <w:rPr>
          <w:b/>
          <w:kern w:val="28"/>
        </w:rPr>
      </w:pPr>
      <w:r w:rsidRPr="00E970F2">
        <w:rPr>
          <w:b/>
          <w:kern w:val="28"/>
        </w:rPr>
        <w:tab/>
      </w:r>
    </w:p>
    <w:p w14:paraId="224F44EE" w14:textId="77777777" w:rsidR="00473229" w:rsidRPr="00E970F2" w:rsidRDefault="00473229">
      <w:pPr>
        <w:spacing w:before="0" w:after="0"/>
        <w:ind w:left="0"/>
      </w:pPr>
    </w:p>
    <w:p w14:paraId="56141768" w14:textId="77777777" w:rsidR="00473229" w:rsidRPr="00E970F2" w:rsidRDefault="00473229">
      <w:pPr>
        <w:ind w:left="0"/>
        <w:sectPr w:rsidR="00473229" w:rsidRPr="00E970F2" w:rsidSect="00A839D7">
          <w:headerReference w:type="default" r:id="rId11"/>
          <w:headerReference w:type="first" r:id="rId12"/>
          <w:footerReference w:type="first" r:id="rId13"/>
          <w:pgSz w:w="11907" w:h="16839" w:code="9"/>
          <w:pgMar w:top="432" w:right="720" w:bottom="720" w:left="720" w:header="418" w:footer="562" w:gutter="0"/>
          <w:cols w:space="708"/>
          <w:titlePg/>
          <w:docGrid w:linePitch="360"/>
        </w:sectPr>
      </w:pPr>
    </w:p>
    <w:p w14:paraId="3B539E33" w14:textId="1B2599F5" w:rsidR="00AB4E1C" w:rsidRPr="00FA55B4" w:rsidRDefault="00C10CD5" w:rsidP="00AB4E1C">
      <w:pPr>
        <w:spacing w:before="0" w:after="0" w:line="240" w:lineRule="auto"/>
        <w:ind w:left="0"/>
        <w:outlineLvl w:val="0"/>
        <w:rPr>
          <w:b/>
          <w:sz w:val="28"/>
        </w:rPr>
      </w:pPr>
      <w:r w:rsidRPr="00FA55B4">
        <w:rPr>
          <w:b/>
          <w:sz w:val="28"/>
        </w:rPr>
        <w:lastRenderedPageBreak/>
        <w:t>Hoja de Revisión y Aprobación</w:t>
      </w:r>
    </w:p>
    <w:p w14:paraId="5BD2CC6B" w14:textId="2E2F7952" w:rsidR="00C837DC" w:rsidRPr="00B22763" w:rsidRDefault="00C837DC" w:rsidP="006774ED">
      <w:pPr>
        <w:spacing w:before="0" w:after="0" w:line="240" w:lineRule="auto"/>
        <w:ind w:left="-142"/>
        <w:rPr>
          <w:b/>
          <w:szCs w:val="24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7B1F8C" w:rsidRPr="00467718" w14:paraId="6C9D2ED5" w14:textId="77777777" w:rsidTr="00CE0579">
        <w:trPr>
          <w:cantSplit/>
          <w:jc w:val="center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35E15" w14:textId="77777777" w:rsidR="007B1F8C" w:rsidRPr="00467718" w:rsidRDefault="007B1F8C" w:rsidP="00CE0579">
            <w:pPr>
              <w:pStyle w:val="TableText"/>
              <w:jc w:val="both"/>
              <w:rPr>
                <w:szCs w:val="24"/>
                <w:lang w:val="es-MX"/>
              </w:rPr>
            </w:pPr>
            <w:r w:rsidRPr="006724A6">
              <w:rPr>
                <w:b/>
                <w:bCs/>
                <w:szCs w:val="24"/>
                <w:lang w:val="es-MX"/>
              </w:rPr>
              <w:t>Descripción del entregable:</w:t>
            </w:r>
            <w:r>
              <w:rPr>
                <w:szCs w:val="24"/>
                <w:lang w:val="es-MX"/>
              </w:rPr>
              <w:t xml:space="preserve"> El presente documento describe de manera granular las brechas de funcionalidad, identificadas con base en los requerimientos solicitados, que se deben cubrir por medio de desarrollo.</w:t>
            </w:r>
          </w:p>
        </w:tc>
      </w:tr>
    </w:tbl>
    <w:p w14:paraId="13B44A94" w14:textId="44868A9E" w:rsidR="007B1F8C" w:rsidRPr="006774ED" w:rsidRDefault="007B1F8C" w:rsidP="006774ED">
      <w:pPr>
        <w:spacing w:before="0" w:after="0" w:line="240" w:lineRule="auto"/>
        <w:ind w:left="-142"/>
        <w:rPr>
          <w:bCs/>
          <w:szCs w:val="24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4"/>
        <w:gridCol w:w="4701"/>
        <w:gridCol w:w="850"/>
        <w:gridCol w:w="1276"/>
        <w:gridCol w:w="1276"/>
      </w:tblGrid>
      <w:tr w:rsidR="00E43B9F" w:rsidRPr="00E970F2" w14:paraId="446EEB9A" w14:textId="375748B0" w:rsidTr="00A31DFD">
        <w:trPr>
          <w:cantSplit/>
          <w:trHeight w:val="297"/>
          <w:jc w:val="center"/>
        </w:trPr>
        <w:tc>
          <w:tcPr>
            <w:tcW w:w="10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54F7" w14:textId="3007520F" w:rsidR="00E43B9F" w:rsidRDefault="00E43B9F" w:rsidP="00001922">
            <w:pPr>
              <w:spacing w:before="0" w:after="0" w:line="240" w:lineRule="auto"/>
              <w:ind w:left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Diseño Funcional: [</w:t>
            </w:r>
            <w:r w:rsidR="00001922" w:rsidRPr="00001922">
              <w:rPr>
                <w:b/>
                <w:sz w:val="20"/>
              </w:rPr>
              <w:t xml:space="preserve">CXC_01 Campo detalles en formato </w:t>
            </w:r>
            <w:r w:rsidR="006D1CA5">
              <w:rPr>
                <w:b/>
                <w:sz w:val="20"/>
              </w:rPr>
              <w:t>Impresión</w:t>
            </w:r>
            <w:r>
              <w:rPr>
                <w:b/>
                <w:bCs/>
                <w:szCs w:val="24"/>
              </w:rPr>
              <w:t>]</w:t>
            </w:r>
          </w:p>
        </w:tc>
      </w:tr>
      <w:tr w:rsidR="00A45E98" w:rsidRPr="00F6611D" w14:paraId="3EF56F40" w14:textId="0E5A09D1" w:rsidTr="00775F6D">
        <w:trPr>
          <w:cantSplit/>
          <w:trHeight w:val="1464"/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36C8" w14:textId="1C896275" w:rsidR="00A45E98" w:rsidRPr="0059767B" w:rsidRDefault="00A45E98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 w:rsidRPr="0059767B">
              <w:rPr>
                <w:szCs w:val="24"/>
                <w:u w:val="single"/>
                <w:lang w:val="es-MX"/>
              </w:rPr>
              <w:t xml:space="preserve">Identificador (ID) de la Historia de Usuario </w:t>
            </w:r>
          </w:p>
        </w:tc>
        <w:tc>
          <w:tcPr>
            <w:tcW w:w="4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F7FDA" w14:textId="65B27EC9" w:rsidR="00A45E98" w:rsidRPr="00E970F2" w:rsidRDefault="00A45E98" w:rsidP="00CE0579">
            <w:pPr>
              <w:pStyle w:val="TableText"/>
              <w:jc w:val="center"/>
              <w:rPr>
                <w:szCs w:val="24"/>
                <w:lang w:val="es-MX"/>
              </w:rPr>
            </w:pPr>
            <w:r>
              <w:rPr>
                <w:szCs w:val="24"/>
                <w:u w:val="single"/>
                <w:lang w:val="es-MX"/>
              </w:rPr>
              <w:t>Alias Historia de Usuario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35C1" w14:textId="42FC3BE4" w:rsidR="00A45E98" w:rsidRDefault="002673B7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>
              <w:rPr>
                <w:szCs w:val="24"/>
                <w:u w:val="single"/>
                <w:lang w:val="es-MX"/>
              </w:rPr>
              <w:t>Relación de Requisitos Funcionales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9F555" w14:textId="3C2582E4" w:rsidR="00A45E98" w:rsidRDefault="00A45E98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>
              <w:rPr>
                <w:szCs w:val="24"/>
                <w:u w:val="single"/>
                <w:lang w:val="es-MX"/>
              </w:rPr>
              <w:t>Dentro del Alcance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75711" w14:textId="54A608BC" w:rsidR="00A45E98" w:rsidRDefault="00A45E98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>
              <w:rPr>
                <w:szCs w:val="24"/>
                <w:u w:val="single"/>
                <w:lang w:val="es-MX"/>
              </w:rPr>
              <w:t>Facturable</w:t>
            </w:r>
          </w:p>
        </w:tc>
      </w:tr>
      <w:tr w:rsidR="00A45E98" w:rsidRPr="00E970F2" w14:paraId="7FEF54F6" w14:textId="48A81A07" w:rsidTr="00775F6D">
        <w:trPr>
          <w:cantSplit/>
          <w:trHeight w:val="211"/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1FEB" w14:textId="51BFA5C1" w:rsidR="00A45E98" w:rsidRPr="00E970F2" w:rsidRDefault="00F24F49" w:rsidP="008162BC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CXC- 0001</w:t>
            </w:r>
          </w:p>
        </w:tc>
        <w:tc>
          <w:tcPr>
            <w:tcW w:w="4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429A" w14:textId="41953052" w:rsidR="00A45E98" w:rsidRPr="00E970F2" w:rsidRDefault="00F24F49" w:rsidP="008162BC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 xml:space="preserve">Cambio en cuenta de perfil </w:t>
            </w:r>
            <w:r w:rsidR="00775F6D">
              <w:rPr>
                <w:rFonts w:asciiTheme="minorHAnsi" w:hAnsiTheme="minorHAnsi" w:cs="Times New Roman"/>
                <w:bCs/>
                <w:szCs w:val="24"/>
                <w:lang w:eastAsia="en-US"/>
              </w:rPr>
              <w:t>de acuerdo con el</w:t>
            </w:r>
            <w:r w:rsid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 xml:space="preserve"> grupo de </w:t>
            </w:r>
            <w:r w:rsidR="00775F6D">
              <w:rPr>
                <w:rFonts w:asciiTheme="minorHAnsi" w:hAnsiTheme="minorHAnsi" w:cs="Times New Roman"/>
                <w:bCs/>
                <w:szCs w:val="24"/>
                <w:lang w:eastAsia="en-US"/>
              </w:rPr>
              <w:t>artículos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2865" w14:textId="308BECE6" w:rsidR="00A45E98" w:rsidRPr="002757D1" w:rsidRDefault="002757D1" w:rsidP="007B6CF0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N/A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CDD9" w14:textId="7AF4AE16" w:rsidR="00A45E98" w:rsidRPr="002757D1" w:rsidRDefault="002757D1" w:rsidP="007B6CF0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N/A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6AE3" w14:textId="43015940" w:rsidR="00A45E98" w:rsidRPr="002757D1" w:rsidRDefault="00A45E98" w:rsidP="007B6CF0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Sí</w:t>
            </w:r>
          </w:p>
        </w:tc>
      </w:tr>
    </w:tbl>
    <w:p w14:paraId="0511225C" w14:textId="77777777" w:rsidR="00FC6025" w:rsidRPr="00B22763" w:rsidRDefault="00FC6025" w:rsidP="006774ED">
      <w:pPr>
        <w:spacing w:before="0" w:after="0" w:line="240" w:lineRule="auto"/>
        <w:ind w:left="-142"/>
        <w:rPr>
          <w:b/>
          <w:szCs w:val="24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2"/>
        <w:gridCol w:w="3531"/>
        <w:gridCol w:w="3964"/>
      </w:tblGrid>
      <w:tr w:rsidR="00C837DC" w:rsidRPr="00E970F2" w14:paraId="1165E45E" w14:textId="77777777" w:rsidTr="0059767B">
        <w:trPr>
          <w:cantSplit/>
          <w:trHeight w:val="648"/>
          <w:jc w:val="center"/>
        </w:trPr>
        <w:tc>
          <w:tcPr>
            <w:tcW w:w="10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ED93" w14:textId="208C5F58" w:rsidR="00C837DC" w:rsidRPr="00E970F2" w:rsidRDefault="00C837DC" w:rsidP="0013580A">
            <w:pPr>
              <w:pStyle w:val="TableText"/>
              <w:rPr>
                <w:szCs w:val="24"/>
                <w:lang w:val="es-MX"/>
              </w:rPr>
            </w:pPr>
            <w:r w:rsidRPr="00E970F2">
              <w:rPr>
                <w:b/>
                <w:bCs/>
                <w:szCs w:val="24"/>
                <w:lang w:val="es-MX"/>
              </w:rPr>
              <w:t xml:space="preserve">Aprobación de miembros por parte de </w:t>
            </w:r>
            <w:r w:rsidR="00601011" w:rsidRPr="00E970F2">
              <w:rPr>
                <w:b/>
                <w:bCs/>
                <w:szCs w:val="24"/>
                <w:lang w:val="es-MX"/>
              </w:rPr>
              <w:t>[</w:t>
            </w:r>
            <w:proofErr w:type="spellStart"/>
            <w:r w:rsidR="002757D1">
              <w:rPr>
                <w:b/>
                <w:bCs/>
                <w:szCs w:val="24"/>
                <w:lang w:val="es-MX"/>
              </w:rPr>
              <w:t>Fotorama</w:t>
            </w:r>
            <w:proofErr w:type="spellEnd"/>
            <w:r w:rsidR="00601011" w:rsidRPr="00E970F2">
              <w:rPr>
                <w:b/>
                <w:bCs/>
                <w:szCs w:val="24"/>
                <w:lang w:val="es-MX"/>
              </w:rPr>
              <w:t>]</w:t>
            </w:r>
            <w:r w:rsidRPr="00E970F2">
              <w:rPr>
                <w:b/>
                <w:bCs/>
                <w:szCs w:val="24"/>
                <w:lang w:val="es-MX"/>
              </w:rPr>
              <w:t>:</w:t>
            </w:r>
          </w:p>
        </w:tc>
      </w:tr>
      <w:tr w:rsidR="00C837DC" w:rsidRPr="00E970F2" w14:paraId="038EE593" w14:textId="77777777" w:rsidTr="0059767B">
        <w:trPr>
          <w:cantSplit/>
          <w:trHeight w:val="562"/>
          <w:jc w:val="center"/>
        </w:trPr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93F6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 xml:space="preserve">Nombre 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7057A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Fecha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A139B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Firma</w:t>
            </w:r>
          </w:p>
        </w:tc>
      </w:tr>
      <w:tr w:rsidR="00E817D6" w:rsidRPr="00E970F2" w14:paraId="0FF31A22" w14:textId="77777777" w:rsidTr="0059767B">
        <w:trPr>
          <w:cantSplit/>
          <w:trHeight w:val="413"/>
          <w:jc w:val="center"/>
        </w:trPr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5AB33" w14:textId="08A6BAB9" w:rsidR="0013580A" w:rsidRPr="00E970F2" w:rsidRDefault="0013580A" w:rsidP="00B60844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98F2" w14:textId="40E1201A" w:rsidR="00E817D6" w:rsidRPr="00E970F2" w:rsidRDefault="0013580A" w:rsidP="002F247A">
            <w:pPr>
              <w:jc w:val="center"/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[</w:t>
            </w:r>
            <w:r w:rsidR="00C355EC">
              <w:rPr>
                <w:rFonts w:asciiTheme="minorHAnsi" w:hAnsiTheme="minorHAnsi" w:cs="Times New Roman"/>
                <w:bCs/>
                <w:szCs w:val="24"/>
                <w:lang w:eastAsia="en-US"/>
              </w:rPr>
              <w:t>11-09-2026</w:t>
            </w: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]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5874" w14:textId="77777777" w:rsidR="00E817D6" w:rsidRPr="00E970F2" w:rsidRDefault="00E817D6" w:rsidP="00E817D6">
            <w:pPr>
              <w:pStyle w:val="TableText"/>
              <w:rPr>
                <w:bCs/>
                <w:szCs w:val="24"/>
                <w:lang w:val="es-MX"/>
              </w:rPr>
            </w:pPr>
          </w:p>
        </w:tc>
      </w:tr>
    </w:tbl>
    <w:p w14:paraId="3C26DE3A" w14:textId="05B916B6" w:rsidR="00B22763" w:rsidRPr="00B22763" w:rsidRDefault="00B22763" w:rsidP="006774ED">
      <w:pPr>
        <w:pStyle w:val="PageTitle"/>
        <w:jc w:val="left"/>
        <w:rPr>
          <w:rFonts w:cstheme="minorHAnsi"/>
          <w:sz w:val="24"/>
          <w:szCs w:val="24"/>
          <w:lang w:val="es-MX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3513"/>
        <w:gridCol w:w="3964"/>
      </w:tblGrid>
      <w:tr w:rsidR="00B22763" w:rsidRPr="00E970F2" w14:paraId="29E859F2" w14:textId="77777777" w:rsidTr="00CE0579">
        <w:trPr>
          <w:cantSplit/>
          <w:trHeight w:val="648"/>
          <w:jc w:val="center"/>
        </w:trPr>
        <w:tc>
          <w:tcPr>
            <w:tcW w:w="10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ACD72" w14:textId="77777777" w:rsidR="00B22763" w:rsidRPr="00E970F2" w:rsidRDefault="00B22763" w:rsidP="00CE0579">
            <w:pPr>
              <w:pStyle w:val="AuthorName"/>
              <w:rPr>
                <w:szCs w:val="24"/>
                <w:lang w:val="es-MX"/>
              </w:rPr>
            </w:pPr>
            <w:r w:rsidRPr="00C355EC">
              <w:rPr>
                <w:rFonts w:asciiTheme="minorHAnsi" w:hAnsiTheme="minorHAnsi" w:cstheme="minorHAnsi"/>
                <w:bCs/>
                <w:sz w:val="24"/>
                <w:szCs w:val="24"/>
                <w:lang w:val="es-MX"/>
              </w:rPr>
              <w:t>Aprobación de miembros por parte del equipo GCG:</w:t>
            </w:r>
          </w:p>
        </w:tc>
      </w:tr>
      <w:tr w:rsidR="00B22763" w:rsidRPr="00E970F2" w14:paraId="27A2E34A" w14:textId="77777777" w:rsidTr="00CE0579">
        <w:trPr>
          <w:cantSplit/>
          <w:trHeight w:val="557"/>
          <w:jc w:val="center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0050" w14:textId="77777777" w:rsidR="00B22763" w:rsidRDefault="00B22763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 xml:space="preserve">Nombre </w:t>
            </w:r>
          </w:p>
          <w:p w14:paraId="28D8029F" w14:textId="77777777" w:rsidR="001B2659" w:rsidRDefault="001B2659" w:rsidP="001B2659">
            <w:pPr>
              <w:rPr>
                <w:rFonts w:asciiTheme="minorHAnsi" w:hAnsiTheme="minorHAnsi" w:cs="Times New Roman"/>
                <w:szCs w:val="24"/>
                <w:u w:val="single"/>
                <w:lang w:eastAsia="en-US"/>
              </w:rPr>
            </w:pPr>
          </w:p>
          <w:p w14:paraId="51CF4FFC" w14:textId="5D8DED5D" w:rsidR="001B2659" w:rsidRPr="001B2659" w:rsidRDefault="001B2659" w:rsidP="001B2659">
            <w:pPr>
              <w:rPr>
                <w:lang w:eastAsia="en-US"/>
              </w:rPr>
            </w:pPr>
          </w:p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63CC" w14:textId="77777777" w:rsidR="00B22763" w:rsidRPr="00E970F2" w:rsidRDefault="00B22763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Fecha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D3624" w14:textId="77777777" w:rsidR="00B22763" w:rsidRPr="00E970F2" w:rsidRDefault="00B22763" w:rsidP="00CE0579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Firma</w:t>
            </w:r>
          </w:p>
        </w:tc>
      </w:tr>
      <w:tr w:rsidR="00B22763" w:rsidRPr="00E970F2" w14:paraId="060D459D" w14:textId="77777777" w:rsidTr="00CE0579">
        <w:trPr>
          <w:cantSplit/>
          <w:trHeight w:val="413"/>
          <w:jc w:val="center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4A0D" w14:textId="34EAD5FC" w:rsidR="00C355EC" w:rsidRPr="00E970F2" w:rsidRDefault="00C355EC" w:rsidP="00C355EC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</w:p>
          <w:p w14:paraId="3983A918" w14:textId="3F6D5495" w:rsidR="00B22763" w:rsidRPr="00E970F2" w:rsidRDefault="00B22763" w:rsidP="00CE0579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</w:p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C56E" w14:textId="17BB55C3" w:rsidR="00B22763" w:rsidRPr="00E970F2" w:rsidRDefault="00C355EC" w:rsidP="00CE0579">
            <w:pPr>
              <w:jc w:val="center"/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[11-09-2026]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B9EB" w14:textId="77777777" w:rsidR="00B22763" w:rsidRPr="00E970F2" w:rsidRDefault="00B22763" w:rsidP="00CE0579">
            <w:pPr>
              <w:pStyle w:val="TableText"/>
              <w:rPr>
                <w:szCs w:val="24"/>
                <w:u w:val="single"/>
                <w:lang w:val="es-MX"/>
              </w:rPr>
            </w:pPr>
          </w:p>
        </w:tc>
      </w:tr>
    </w:tbl>
    <w:p w14:paraId="7A5CB051" w14:textId="77777777" w:rsidR="00B22763" w:rsidRPr="00611FA0" w:rsidRDefault="00B22763" w:rsidP="00611FA0">
      <w:pPr>
        <w:pStyle w:val="PageTitle"/>
        <w:jc w:val="left"/>
        <w:rPr>
          <w:sz w:val="24"/>
          <w:szCs w:val="24"/>
          <w:lang w:val="es-MX"/>
        </w:rPr>
      </w:pPr>
    </w:p>
    <w:p w14:paraId="379F9FE5" w14:textId="77777777" w:rsidR="00C837DC" w:rsidRPr="00E970F2" w:rsidRDefault="00C837DC" w:rsidP="003600DE">
      <w:pPr>
        <w:pStyle w:val="AuthorName"/>
        <w:ind w:left="-142"/>
        <w:rPr>
          <w:rFonts w:asciiTheme="minorHAnsi" w:hAnsiTheme="minorHAnsi" w:cstheme="minorHAnsi"/>
          <w:b w:val="0"/>
          <w:bCs/>
          <w:sz w:val="24"/>
          <w:szCs w:val="24"/>
          <w:lang w:val="es-MX"/>
        </w:rPr>
      </w:pPr>
      <w:r w:rsidRPr="00E970F2">
        <w:rPr>
          <w:rFonts w:asciiTheme="minorHAnsi" w:hAnsiTheme="minorHAnsi" w:cstheme="minorHAnsi"/>
          <w:bCs/>
          <w:sz w:val="24"/>
          <w:szCs w:val="24"/>
          <w:lang w:val="es-MX"/>
        </w:rPr>
        <w:t>Historial de revisiones:</w:t>
      </w: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2035"/>
        <w:gridCol w:w="3600"/>
        <w:gridCol w:w="3679"/>
      </w:tblGrid>
      <w:tr w:rsidR="00C837DC" w:rsidRPr="00E970F2" w14:paraId="33D33F95" w14:textId="77777777" w:rsidTr="00692E9B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5F527" w14:textId="77777777" w:rsidR="00C837DC" w:rsidRPr="00C355EC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C355EC">
              <w:rPr>
                <w:rFonts w:asciiTheme="minorHAnsi" w:hAnsiTheme="minorHAnsi"/>
                <w:szCs w:val="24"/>
                <w:lang w:val="es-MX"/>
              </w:rPr>
              <w:t>Versión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A8E4B" w14:textId="77777777" w:rsidR="00C837DC" w:rsidRPr="00C355EC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C355EC">
              <w:rPr>
                <w:rFonts w:asciiTheme="minorHAnsi" w:hAnsiTheme="minorHAnsi"/>
                <w:szCs w:val="24"/>
                <w:lang w:val="es-MX"/>
              </w:rPr>
              <w:t>Fecha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A4C6" w14:textId="77777777" w:rsidR="00C837DC" w:rsidRPr="00C355EC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C355EC">
              <w:rPr>
                <w:rFonts w:asciiTheme="minorHAnsi" w:hAnsiTheme="minorHAnsi"/>
                <w:szCs w:val="24"/>
                <w:lang w:val="es-MX"/>
              </w:rPr>
              <w:t>Secciones revisadas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FC06" w14:textId="77777777" w:rsidR="00C837DC" w:rsidRPr="00C355EC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C355EC">
              <w:rPr>
                <w:rFonts w:asciiTheme="minorHAnsi" w:hAnsiTheme="minorHAnsi"/>
                <w:szCs w:val="24"/>
                <w:lang w:val="es-MX"/>
              </w:rPr>
              <w:t>Descripción</w:t>
            </w:r>
          </w:p>
        </w:tc>
      </w:tr>
      <w:tr w:rsidR="00C837DC" w:rsidRPr="00E970F2" w14:paraId="01E39F2B" w14:textId="77777777" w:rsidTr="00692E9B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02F5" w14:textId="77777777" w:rsidR="00C837DC" w:rsidRPr="00C355EC" w:rsidRDefault="00E970F2" w:rsidP="00417067">
            <w:pPr>
              <w:pStyle w:val="TableText"/>
              <w:jc w:val="center"/>
              <w:rPr>
                <w:lang w:val="es-MX"/>
              </w:rPr>
            </w:pPr>
            <w:r w:rsidRPr="00C355EC">
              <w:rPr>
                <w:lang w:val="es-MX"/>
              </w:rPr>
              <w:t>Versión</w:t>
            </w:r>
            <w:r w:rsidR="00467E40" w:rsidRPr="00C355EC">
              <w:rPr>
                <w:lang w:val="es-MX"/>
              </w:rPr>
              <w:t xml:space="preserve"> </w:t>
            </w:r>
            <w:r w:rsidR="00C433D5" w:rsidRPr="00C355EC">
              <w:rPr>
                <w:lang w:val="es-MX"/>
              </w:rPr>
              <w:t>[</w:t>
            </w:r>
            <w:r w:rsidR="00467E40" w:rsidRPr="00C355EC">
              <w:rPr>
                <w:lang w:val="es-MX"/>
              </w:rPr>
              <w:t>1</w:t>
            </w:r>
            <w:r w:rsidR="00C433D5" w:rsidRPr="00C355EC">
              <w:rPr>
                <w:lang w:val="es-MX"/>
              </w:rPr>
              <w:t>]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43F3" w14:textId="24BF6FFF" w:rsidR="00C837DC" w:rsidRPr="00C355EC" w:rsidRDefault="00C355EC" w:rsidP="00417067">
            <w:pPr>
              <w:pStyle w:val="TableText"/>
              <w:jc w:val="center"/>
              <w:rPr>
                <w:lang w:val="es-MX"/>
              </w:rPr>
            </w:pPr>
            <w:r>
              <w:rPr>
                <w:bCs/>
                <w:szCs w:val="24"/>
              </w:rPr>
              <w:t>[11-09-2026]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9E0A" w14:textId="1C9D1429" w:rsidR="00C837DC" w:rsidRPr="00C355EC" w:rsidRDefault="00C355EC" w:rsidP="00467E40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Versión inicial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BA87" w14:textId="3B87E1C2" w:rsidR="00C837DC" w:rsidRPr="00C355EC" w:rsidRDefault="00C355EC" w:rsidP="000A5E4A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 xml:space="preserve">Cambio de perfil contable alineado a grupo de </w:t>
            </w:r>
            <w:r w:rsidR="00E62C52">
              <w:rPr>
                <w:lang w:val="es-MX"/>
              </w:rPr>
              <w:t>artículos</w:t>
            </w:r>
          </w:p>
        </w:tc>
      </w:tr>
    </w:tbl>
    <w:p w14:paraId="145DEB19" w14:textId="78A2D99A" w:rsidR="00C837DC" w:rsidRDefault="00C837DC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A82F2BE" w14:textId="444ADAFB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06BFAF05" w14:textId="1F029EDC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42951C7D" w14:textId="1CA8E745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6BD09DA" w14:textId="1FB877F2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02DE3B63" w14:textId="46BD10F2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5E3FFE3C" w14:textId="71992675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B6548EC" w14:textId="62286037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7210D395" w14:textId="77777777" w:rsidR="00473229" w:rsidRPr="00DF17BF" w:rsidRDefault="00473229">
      <w:pPr>
        <w:shd w:val="clear" w:color="auto" w:fill="CDE5FF"/>
        <w:spacing w:before="0" w:after="120" w:line="276" w:lineRule="auto"/>
        <w:ind w:left="0"/>
        <w:jc w:val="center"/>
        <w:outlineLvl w:val="0"/>
        <w:rPr>
          <w:rFonts w:cs="Times New Roman"/>
          <w:b/>
          <w:bCs/>
          <w:color w:val="333333"/>
          <w:sz w:val="28"/>
          <w:szCs w:val="28"/>
          <w:lang w:val="es-ES" w:eastAsia="en-US"/>
        </w:rPr>
      </w:pPr>
      <w:r w:rsidRPr="00E62C52">
        <w:rPr>
          <w:rFonts w:cs="Times New Roman"/>
          <w:b/>
          <w:bCs/>
          <w:color w:val="333333"/>
          <w:sz w:val="28"/>
          <w:szCs w:val="28"/>
          <w:lang w:val="es-ES" w:eastAsia="en-US"/>
        </w:rPr>
        <w:t>Tabla de contenido</w:t>
      </w:r>
    </w:p>
    <w:p w14:paraId="35862C0D" w14:textId="42116DD3" w:rsidR="00E62C52" w:rsidRDefault="00483307">
      <w:pPr>
        <w:pStyle w:val="TDC1"/>
        <w:tabs>
          <w:tab w:val="left" w:pos="403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Cs w:val="24"/>
          <w:lang w:eastAsia="es-MX"/>
          <w14:ligatures w14:val="standardContextual"/>
        </w:rPr>
      </w:pPr>
      <w:r w:rsidRPr="00DF17BF">
        <w:rPr>
          <w:b w:val="0"/>
          <w:smallCaps/>
          <w:szCs w:val="24"/>
        </w:rPr>
        <w:fldChar w:fldCharType="begin"/>
      </w:r>
      <w:r w:rsidR="00D312B2" w:rsidRPr="00DF17BF">
        <w:rPr>
          <w:b w:val="0"/>
          <w:smallCaps/>
        </w:rPr>
        <w:instrText xml:space="preserve"> TOC \o "1-5" \h \z \t "*Header 1;1;*Header 2;2" </w:instrText>
      </w:r>
      <w:r w:rsidRPr="00DF17BF">
        <w:rPr>
          <w:b w:val="0"/>
          <w:smallCaps/>
          <w:szCs w:val="24"/>
        </w:rPr>
        <w:fldChar w:fldCharType="separate"/>
      </w:r>
      <w:hyperlink w:anchor="_Toc240293555" w:history="1">
        <w:r w:rsidR="00E62C52" w:rsidRPr="00AE565A">
          <w:rPr>
            <w:rStyle w:val="Hipervnculo"/>
            <w:noProof/>
          </w:rPr>
          <w:t>1</w:t>
        </w:r>
        <w:r w:rsidR="00E62C52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Cs w:val="24"/>
            <w:lang w:eastAsia="es-MX"/>
            <w14:ligatures w14:val="standardContextual"/>
          </w:rPr>
          <w:tab/>
        </w:r>
        <w:r w:rsidR="00E62C52" w:rsidRPr="00AE565A">
          <w:rPr>
            <w:rStyle w:val="Hipervnculo"/>
            <w:rFonts w:cstheme="minorHAnsi"/>
            <w:noProof/>
            <w:lang w:val="es-ES"/>
          </w:rPr>
          <w:t>Objetivo y Justificación de la Característica</w:t>
        </w:r>
        <w:r w:rsidR="00E62C52">
          <w:rPr>
            <w:noProof/>
            <w:webHidden/>
          </w:rPr>
          <w:tab/>
        </w:r>
        <w:r w:rsidR="00E62C52">
          <w:rPr>
            <w:noProof/>
            <w:webHidden/>
          </w:rPr>
          <w:fldChar w:fldCharType="begin"/>
        </w:r>
        <w:r w:rsidR="00E62C52">
          <w:rPr>
            <w:noProof/>
            <w:webHidden/>
          </w:rPr>
          <w:instrText xml:space="preserve"> PAGEREF _Toc240293555 \h </w:instrText>
        </w:r>
        <w:r w:rsidR="00E62C52">
          <w:rPr>
            <w:noProof/>
            <w:webHidden/>
          </w:rPr>
        </w:r>
        <w:r w:rsidR="00E62C52">
          <w:rPr>
            <w:noProof/>
            <w:webHidden/>
          </w:rPr>
          <w:fldChar w:fldCharType="separate"/>
        </w:r>
        <w:r w:rsidR="00E62C52">
          <w:rPr>
            <w:noProof/>
            <w:webHidden/>
          </w:rPr>
          <w:t>4</w:t>
        </w:r>
        <w:r w:rsidR="00E62C52">
          <w:rPr>
            <w:noProof/>
            <w:webHidden/>
          </w:rPr>
          <w:fldChar w:fldCharType="end"/>
        </w:r>
      </w:hyperlink>
    </w:p>
    <w:p w14:paraId="7754B860" w14:textId="2330AC9B" w:rsidR="00E62C52" w:rsidRDefault="00E62C52">
      <w:pPr>
        <w:pStyle w:val="TDC1"/>
        <w:tabs>
          <w:tab w:val="left" w:pos="403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Cs w:val="24"/>
          <w:lang w:eastAsia="es-MX"/>
          <w14:ligatures w14:val="standardContextual"/>
        </w:rPr>
      </w:pPr>
      <w:hyperlink w:anchor="_Toc240293556" w:history="1">
        <w:r w:rsidRPr="00AE565A">
          <w:rPr>
            <w:rStyle w:val="Hipervnculo"/>
            <w:noProof/>
            <w:lang w:val="es-ES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Cs w:val="24"/>
            <w:lang w:eastAsia="es-MX"/>
            <w14:ligatures w14:val="standardContextual"/>
          </w:rPr>
          <w:tab/>
        </w:r>
        <w:r w:rsidRPr="00AE565A">
          <w:rPr>
            <w:rStyle w:val="Hipervnculo"/>
            <w:rFonts w:cstheme="minorHAnsi"/>
            <w:noProof/>
            <w:lang w:val="es-ES"/>
          </w:rPr>
          <w:t>Historias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3229EC" w14:textId="31179001" w:rsidR="00E62C52" w:rsidRDefault="00E62C52">
      <w:pPr>
        <w:pStyle w:val="TDC2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57" w:history="1">
        <w:r w:rsidRPr="00AE565A">
          <w:rPr>
            <w:rStyle w:val="Hipervnculo"/>
            <w:noProof/>
          </w:rPr>
          <w:t>Cambio en cuenta de perfil de acuerdo con grupo de artículos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EFDB5" w14:textId="395F1D73" w:rsidR="00E62C52" w:rsidRDefault="00E62C52">
      <w:pPr>
        <w:pStyle w:val="TDC3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58" w:history="1">
        <w:r w:rsidRPr="00AE565A">
          <w:rPr>
            <w:rStyle w:val="Hipervnculo"/>
            <w:noProof/>
          </w:rPr>
          <w:t>Especificación del Requerimiento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D7BA5C" w14:textId="50F0FFF8" w:rsidR="00E62C52" w:rsidRDefault="00E62C52">
      <w:pPr>
        <w:pStyle w:val="TDC3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59" w:history="1">
        <w:r w:rsidRPr="00AE565A">
          <w:rPr>
            <w:rStyle w:val="Hipervnculo"/>
            <w:noProof/>
          </w:rPr>
          <w:t>Entidades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151857" w14:textId="25319A83" w:rsidR="00E62C52" w:rsidRDefault="00E62C52">
      <w:pPr>
        <w:pStyle w:val="TDC3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60" w:history="1">
        <w:r w:rsidRPr="00AE565A">
          <w:rPr>
            <w:rStyle w:val="Hipervnculo"/>
            <w:noProof/>
          </w:rPr>
          <w:t>Privilegios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538EEE" w14:textId="7F3D78BC" w:rsidR="00E62C52" w:rsidRDefault="00E62C52">
      <w:pPr>
        <w:pStyle w:val="TDC3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61" w:history="1">
        <w:r w:rsidRPr="00AE565A">
          <w:rPr>
            <w:rStyle w:val="Hipervnculo"/>
            <w:noProof/>
          </w:rPr>
          <w:t>Script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65F00E" w14:textId="5C9F2BAF" w:rsidR="00485609" w:rsidRPr="00DE350A" w:rsidRDefault="00483307" w:rsidP="00DE350A">
      <w:pPr>
        <w:pStyle w:val="TDC1"/>
        <w:tabs>
          <w:tab w:val="left" w:pos="403"/>
          <w:tab w:val="right" w:leader="dot" w:pos="10905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MX"/>
        </w:rPr>
      </w:pPr>
      <w:r w:rsidRPr="00DF17BF">
        <w:rPr>
          <w:b w:val="0"/>
          <w:caps/>
          <w:smallCaps/>
          <w:noProof/>
        </w:rPr>
        <w:fldChar w:fldCharType="end"/>
      </w:r>
    </w:p>
    <w:p w14:paraId="3454068B" w14:textId="03073D74" w:rsidR="00442809" w:rsidRPr="00277C81" w:rsidRDefault="00B06C7D" w:rsidP="00277C81">
      <w:pPr>
        <w:pStyle w:val="NumHeading1"/>
        <w:tabs>
          <w:tab w:val="clear" w:pos="794"/>
          <w:tab w:val="num" w:pos="567"/>
        </w:tabs>
        <w:rPr>
          <w:rFonts w:asciiTheme="minorHAnsi" w:hAnsiTheme="minorHAnsi" w:cstheme="minorHAnsi"/>
          <w:b/>
          <w:sz w:val="48"/>
        </w:rPr>
      </w:pPr>
      <w:bookmarkStart w:id="0" w:name="_Toc240293555"/>
      <w:r w:rsidRPr="00277C81">
        <w:rPr>
          <w:rFonts w:asciiTheme="minorHAnsi" w:hAnsiTheme="minorHAnsi" w:cstheme="minorHAnsi"/>
          <w:b/>
          <w:sz w:val="48"/>
          <w:lang w:val="es-ES"/>
        </w:rPr>
        <w:lastRenderedPageBreak/>
        <w:t xml:space="preserve">Objetivo y </w:t>
      </w:r>
      <w:r w:rsidR="00E8143B">
        <w:rPr>
          <w:rFonts w:asciiTheme="minorHAnsi" w:hAnsiTheme="minorHAnsi" w:cstheme="minorHAnsi"/>
          <w:b/>
          <w:sz w:val="48"/>
          <w:lang w:val="es-ES"/>
        </w:rPr>
        <w:t>Justificación de</w:t>
      </w:r>
      <w:r w:rsidR="00E17875">
        <w:rPr>
          <w:rFonts w:asciiTheme="minorHAnsi" w:hAnsiTheme="minorHAnsi" w:cstheme="minorHAnsi"/>
          <w:b/>
          <w:sz w:val="48"/>
          <w:lang w:val="es-ES"/>
        </w:rPr>
        <w:t xml:space="preserve"> la Característica</w:t>
      </w:r>
      <w:bookmarkEnd w:id="0"/>
    </w:p>
    <w:p w14:paraId="53C28DC2" w14:textId="77777777" w:rsidR="007316D0" w:rsidRDefault="007316D0" w:rsidP="00CD7ED0">
      <w:pPr>
        <w:jc w:val="both"/>
        <w:rPr>
          <w:b/>
          <w:highlight w:val="yellow"/>
          <w:u w:val="single"/>
        </w:rPr>
      </w:pPr>
    </w:p>
    <w:p w14:paraId="6913A3CA" w14:textId="77777777" w:rsidR="00C002CB" w:rsidRPr="00C002CB" w:rsidRDefault="00CD7ED0" w:rsidP="00C002CB">
      <w:pPr>
        <w:jc w:val="both"/>
      </w:pPr>
      <w:r w:rsidRPr="00C002CB">
        <w:rPr>
          <w:b/>
          <w:u w:val="single"/>
        </w:rPr>
        <w:t>Objetivo</w:t>
      </w:r>
      <w:r w:rsidRPr="00C002CB">
        <w:t xml:space="preserve">: </w:t>
      </w:r>
      <w:r w:rsidR="00C002CB" w:rsidRPr="00C002CB">
        <w:t>El objetivo es permitir que un cliente pueda operar como una entidad comercial única, manteniendo la separación contable requerida para reporteo financiero, pero automatizando la distribución y reclasificación de los movimientos</w:t>
      </w:r>
    </w:p>
    <w:p w14:paraId="3EC5742A" w14:textId="317F5ACB" w:rsidR="00B06C7D" w:rsidRDefault="002B5B79" w:rsidP="00CD7ED0">
      <w:pPr>
        <w:jc w:val="both"/>
      </w:pPr>
      <w:r>
        <w:t>.</w:t>
      </w:r>
    </w:p>
    <w:p w14:paraId="638DD34A" w14:textId="77777777" w:rsidR="00C3745D" w:rsidRDefault="00C3745D" w:rsidP="00C3745D">
      <w:pPr>
        <w:jc w:val="both"/>
        <w:rPr>
          <w:lang w:val="es-ES_tradnl"/>
        </w:rPr>
      </w:pPr>
    </w:p>
    <w:p w14:paraId="295B524B" w14:textId="704340E8" w:rsidR="003D5543" w:rsidRPr="003D5543" w:rsidRDefault="00C3745D" w:rsidP="009C4D5A">
      <w:pPr>
        <w:jc w:val="both"/>
      </w:pPr>
      <w:r w:rsidRPr="00C002CB">
        <w:rPr>
          <w:b/>
          <w:u w:val="single"/>
          <w:lang w:val="es-ES_tradnl"/>
        </w:rPr>
        <w:t>Justificación</w:t>
      </w:r>
      <w:r w:rsidRPr="00C002CB">
        <w:rPr>
          <w:lang w:val="es-ES_tradnl"/>
        </w:rPr>
        <w:t xml:space="preserve">: </w:t>
      </w:r>
      <w:r w:rsidR="003D5543" w:rsidRPr="003D5543">
        <w:t>El sistema deberá identificar automáticamente</w:t>
      </w:r>
      <w:r w:rsidR="009C4D5A">
        <w:t xml:space="preserve">, asignar el </w:t>
      </w:r>
      <w:r w:rsidR="003D5543" w:rsidRPr="003D5543">
        <w:t>Perfil del cliente</w:t>
      </w:r>
      <w:r w:rsidR="003D5543">
        <w:t xml:space="preserve"> de acuerdo </w:t>
      </w:r>
      <w:r w:rsidR="009C4D5A">
        <w:t xml:space="preserve">con grupo de </w:t>
      </w:r>
      <w:r w:rsidR="003D5543" w:rsidRPr="003D5543">
        <w:t>producto</w:t>
      </w:r>
      <w:r w:rsidR="009C4D5A">
        <w:t>, s</w:t>
      </w:r>
      <w:r w:rsidR="003D5543" w:rsidRPr="003D5543">
        <w:t>in intervención del usuario.</w:t>
      </w:r>
    </w:p>
    <w:p w14:paraId="52EFA728" w14:textId="2F70D878" w:rsidR="00C3745D" w:rsidRDefault="00C3745D" w:rsidP="00C3745D">
      <w:pPr>
        <w:jc w:val="both"/>
        <w:rPr>
          <w:lang w:val="es-ES_tradnl"/>
        </w:rPr>
      </w:pPr>
    </w:p>
    <w:p w14:paraId="0E790041" w14:textId="1B7E295C" w:rsidR="002176A9" w:rsidRDefault="002176A9" w:rsidP="00CD7ED0">
      <w:pPr>
        <w:jc w:val="both"/>
        <w:rPr>
          <w:lang w:val="es-ES_tradnl"/>
        </w:rPr>
      </w:pPr>
    </w:p>
    <w:p w14:paraId="50E59176" w14:textId="77777777" w:rsidR="00B06C7D" w:rsidRPr="00B06C7D" w:rsidRDefault="00B06C7D" w:rsidP="00B06C7D">
      <w:pPr>
        <w:rPr>
          <w:lang w:val="es-ES_tradnl"/>
        </w:rPr>
      </w:pPr>
    </w:p>
    <w:p w14:paraId="2CEEFB90" w14:textId="77777777" w:rsidR="00B06C7D" w:rsidRPr="00B06C7D" w:rsidRDefault="00B06C7D" w:rsidP="00B06C7D">
      <w:pPr>
        <w:rPr>
          <w:lang w:val="es-ES_tradnl"/>
        </w:rPr>
      </w:pPr>
    </w:p>
    <w:p w14:paraId="0DF79D0F" w14:textId="77777777" w:rsidR="00B06C7D" w:rsidRPr="00B06C7D" w:rsidRDefault="00B06C7D" w:rsidP="00B06C7D">
      <w:pPr>
        <w:rPr>
          <w:lang w:val="es-ES_tradnl"/>
        </w:rPr>
      </w:pPr>
    </w:p>
    <w:p w14:paraId="13980559" w14:textId="77777777" w:rsidR="00B06C7D" w:rsidRPr="00B06C7D" w:rsidRDefault="00B06C7D" w:rsidP="00B06C7D">
      <w:pPr>
        <w:rPr>
          <w:lang w:val="es-ES_tradnl"/>
        </w:rPr>
      </w:pPr>
    </w:p>
    <w:p w14:paraId="295D5060" w14:textId="77777777" w:rsidR="00B06C7D" w:rsidRPr="00B06C7D" w:rsidRDefault="00B06C7D" w:rsidP="00B06C7D">
      <w:pPr>
        <w:rPr>
          <w:lang w:val="es-ES_tradnl"/>
        </w:rPr>
      </w:pPr>
    </w:p>
    <w:p w14:paraId="286E5BD2" w14:textId="11C370AF" w:rsidR="00B06C7D" w:rsidRPr="00277C81" w:rsidRDefault="00272A1D" w:rsidP="00277C81">
      <w:pPr>
        <w:pStyle w:val="NumHeading1"/>
        <w:tabs>
          <w:tab w:val="clear" w:pos="794"/>
          <w:tab w:val="num" w:pos="567"/>
        </w:tabs>
        <w:rPr>
          <w:rFonts w:asciiTheme="minorHAnsi" w:hAnsiTheme="minorHAnsi" w:cstheme="minorHAnsi"/>
          <w:b/>
          <w:sz w:val="48"/>
          <w:lang w:val="es-ES"/>
        </w:rPr>
      </w:pPr>
      <w:bookmarkStart w:id="1" w:name="_Toc240293556"/>
      <w:r>
        <w:rPr>
          <w:rFonts w:asciiTheme="minorHAnsi" w:hAnsiTheme="minorHAnsi" w:cstheme="minorHAnsi"/>
          <w:b/>
          <w:sz w:val="48"/>
          <w:lang w:val="es-ES"/>
        </w:rPr>
        <w:lastRenderedPageBreak/>
        <w:t>Historias de Usuario</w:t>
      </w:r>
      <w:bookmarkEnd w:id="1"/>
    </w:p>
    <w:p w14:paraId="2B5986E0" w14:textId="59F29CD1" w:rsidR="003D0CAC" w:rsidRPr="00E92058" w:rsidRDefault="00E92058" w:rsidP="003B78EC">
      <w:pPr>
        <w:pStyle w:val="NumHeading2"/>
        <w:numPr>
          <w:ilvl w:val="0"/>
          <w:numId w:val="0"/>
        </w:numPr>
      </w:pPr>
      <w:bookmarkStart w:id="2" w:name="_Toc240293557"/>
      <w:r>
        <w:t>Cambio en cuenta de perfil de acuerdo con grupo de artículos</w:t>
      </w:r>
      <w:bookmarkEnd w:id="2"/>
    </w:p>
    <w:p w14:paraId="57554873" w14:textId="5DE1D2CF" w:rsidR="003B78EC" w:rsidRDefault="003B78EC" w:rsidP="00277C81">
      <w:pPr>
        <w:rPr>
          <w:lang w:val="es-ES"/>
        </w:rPr>
      </w:pPr>
    </w:p>
    <w:tbl>
      <w:tblPr>
        <w:tblStyle w:val="Tablaprofesional"/>
        <w:tblW w:w="10915" w:type="dxa"/>
        <w:jc w:val="center"/>
        <w:tblLook w:val="04A0" w:firstRow="1" w:lastRow="0" w:firstColumn="1" w:lastColumn="0" w:noHBand="0" w:noVBand="1"/>
      </w:tblPr>
      <w:tblGrid>
        <w:gridCol w:w="1552"/>
        <w:gridCol w:w="1842"/>
        <w:gridCol w:w="7521"/>
      </w:tblGrid>
      <w:tr w:rsidR="00DB7FAA" w14:paraId="0719F031" w14:textId="77777777" w:rsidTr="00367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  <w:jc w:val="center"/>
        </w:trPr>
        <w:tc>
          <w:tcPr>
            <w:tcW w:w="1552" w:type="dxa"/>
          </w:tcPr>
          <w:p w14:paraId="4A3A3529" w14:textId="3AD87634" w:rsidR="00DB7FAA" w:rsidRPr="00706E9E" w:rsidRDefault="00DB7FAA" w:rsidP="00277C81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 xml:space="preserve">ID </w:t>
            </w:r>
            <w:proofErr w:type="spellStart"/>
            <w:r w:rsidRPr="00706E9E">
              <w:rPr>
                <w:lang w:val="es-ES"/>
              </w:rPr>
              <w:t>AzDevOps</w:t>
            </w:r>
            <w:proofErr w:type="spellEnd"/>
          </w:p>
        </w:tc>
        <w:tc>
          <w:tcPr>
            <w:tcW w:w="1842" w:type="dxa"/>
          </w:tcPr>
          <w:p w14:paraId="36164DBF" w14:textId="58BE6E63" w:rsidR="00DB7FAA" w:rsidRPr="00706E9E" w:rsidRDefault="00DB7FAA" w:rsidP="00277C81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>HU Precedente</w:t>
            </w:r>
          </w:p>
        </w:tc>
        <w:tc>
          <w:tcPr>
            <w:tcW w:w="7521" w:type="dxa"/>
          </w:tcPr>
          <w:p w14:paraId="10B168CA" w14:textId="46B6A0E4" w:rsidR="00DB7FAA" w:rsidRPr="00706E9E" w:rsidRDefault="00DB7FAA" w:rsidP="00277C81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>Historia de Usuario</w:t>
            </w:r>
          </w:p>
        </w:tc>
      </w:tr>
      <w:tr w:rsidR="00DB7FAA" w14:paraId="2A47FD0B" w14:textId="77777777" w:rsidTr="003674B6">
        <w:trPr>
          <w:trHeight w:val="539"/>
          <w:jc w:val="center"/>
        </w:trPr>
        <w:tc>
          <w:tcPr>
            <w:tcW w:w="1552" w:type="dxa"/>
          </w:tcPr>
          <w:p w14:paraId="09204D30" w14:textId="77777777" w:rsidR="00DB7FAA" w:rsidRDefault="00DB7FAA" w:rsidP="00277C81">
            <w:pPr>
              <w:ind w:left="0"/>
              <w:rPr>
                <w:lang w:val="es-ES"/>
              </w:rPr>
            </w:pPr>
          </w:p>
        </w:tc>
        <w:tc>
          <w:tcPr>
            <w:tcW w:w="1842" w:type="dxa"/>
          </w:tcPr>
          <w:p w14:paraId="373DF10F" w14:textId="77777777" w:rsidR="00DB7FAA" w:rsidRDefault="00DB7FAA" w:rsidP="00277C81">
            <w:pPr>
              <w:ind w:left="0"/>
              <w:rPr>
                <w:lang w:val="es-ES"/>
              </w:rPr>
            </w:pPr>
          </w:p>
        </w:tc>
        <w:tc>
          <w:tcPr>
            <w:tcW w:w="7521" w:type="dxa"/>
          </w:tcPr>
          <w:p w14:paraId="113CB05B" w14:textId="1C3E3869" w:rsidR="00DB7FAA" w:rsidRDefault="00C11EBB" w:rsidP="00277C81">
            <w:pPr>
              <w:ind w:left="0"/>
              <w:rPr>
                <w:lang w:val="es-ES"/>
              </w:rPr>
            </w:pPr>
            <w:r w:rsidRPr="006E23E7">
              <w:rPr>
                <w:b/>
                <w:bCs/>
                <w:u w:val="single"/>
                <w:lang w:val="es-ES"/>
              </w:rPr>
              <w:t>Usuario</w:t>
            </w:r>
            <w:r>
              <w:rPr>
                <w:lang w:val="es-ES"/>
              </w:rPr>
              <w:t xml:space="preserve">: </w:t>
            </w:r>
            <w:r w:rsidR="0043307A">
              <w:rPr>
                <w:lang w:val="es-ES"/>
              </w:rPr>
              <w:t xml:space="preserve">equipo </w:t>
            </w:r>
            <w:proofErr w:type="spellStart"/>
            <w:r w:rsidR="0043307A">
              <w:rPr>
                <w:lang w:val="es-ES"/>
              </w:rPr>
              <w:t>Fotorama</w:t>
            </w:r>
            <w:proofErr w:type="spellEnd"/>
          </w:p>
          <w:p w14:paraId="22DC4803" w14:textId="421BC8E7" w:rsidR="00C11EBB" w:rsidRDefault="00C11EBB" w:rsidP="00277C81">
            <w:pPr>
              <w:ind w:left="0"/>
              <w:rPr>
                <w:lang w:val="es-ES"/>
              </w:rPr>
            </w:pPr>
            <w:r w:rsidRPr="006E23E7">
              <w:rPr>
                <w:b/>
                <w:bCs/>
                <w:u w:val="single"/>
                <w:lang w:val="es-ES"/>
              </w:rPr>
              <w:t>Requerimiento</w:t>
            </w:r>
            <w:r>
              <w:rPr>
                <w:lang w:val="es-ES"/>
              </w:rPr>
              <w:t xml:space="preserve">: </w:t>
            </w:r>
            <w:r w:rsidR="001B45CC">
              <w:rPr>
                <w:lang w:val="es-ES"/>
              </w:rPr>
              <w:t>Al registrar una factura el perfil contable y por lo tanto la cuenta contable se asignará de acuerdo con el grupo de artículos</w:t>
            </w:r>
          </w:p>
          <w:p w14:paraId="3E2A1A86" w14:textId="140B6AC0" w:rsidR="00DF6F44" w:rsidRPr="00DF6F44" w:rsidRDefault="00C11EBB" w:rsidP="00DF6F44">
            <w:pPr>
              <w:ind w:left="0"/>
            </w:pPr>
            <w:r w:rsidRPr="006E23E7">
              <w:rPr>
                <w:b/>
                <w:bCs/>
                <w:u w:val="single"/>
                <w:lang w:val="es-ES"/>
              </w:rPr>
              <w:t>Justificación</w:t>
            </w:r>
            <w:r>
              <w:rPr>
                <w:lang w:val="es-ES"/>
              </w:rPr>
              <w:t xml:space="preserve">: </w:t>
            </w:r>
            <w:r w:rsidR="00866712">
              <w:rPr>
                <w:lang w:val="es-ES"/>
              </w:rPr>
              <w:t>a</w:t>
            </w:r>
            <w:r w:rsidR="001B45CC" w:rsidRPr="00DF6F44">
              <w:t>automat</w:t>
            </w:r>
            <w:r w:rsidR="001B45CC">
              <w:t>izar</w:t>
            </w:r>
            <w:r w:rsidR="00DF6F44" w:rsidRPr="00DF6F44">
              <w:t xml:space="preserve"> la clasificación </w:t>
            </w:r>
            <w:r w:rsidR="001307F8">
              <w:t>del perfil contable y cuenta que le corresponda</w:t>
            </w:r>
            <w:r w:rsidR="00866712">
              <w:t xml:space="preserve"> </w:t>
            </w:r>
            <w:r w:rsidR="001B45CC">
              <w:t>de acuerdo con el</w:t>
            </w:r>
            <w:r w:rsidR="00866712">
              <w:t xml:space="preserve"> grupo de artículos a vender (juguete- mochila)</w:t>
            </w:r>
          </w:p>
          <w:p w14:paraId="5E559AA3" w14:textId="704860AA" w:rsidR="00C11EBB" w:rsidRPr="00DF6F44" w:rsidRDefault="00C11EBB" w:rsidP="00277C81">
            <w:pPr>
              <w:ind w:left="0"/>
            </w:pPr>
          </w:p>
        </w:tc>
      </w:tr>
    </w:tbl>
    <w:p w14:paraId="3B613E65" w14:textId="11AFD6F2" w:rsidR="001022A9" w:rsidRDefault="001022A9" w:rsidP="00277C81">
      <w:pPr>
        <w:rPr>
          <w:lang w:val="es-ES"/>
        </w:rPr>
      </w:pPr>
    </w:p>
    <w:p w14:paraId="1EFFA317" w14:textId="1E975970" w:rsidR="009154B0" w:rsidRDefault="00317BF4" w:rsidP="007C7750">
      <w:pPr>
        <w:pStyle w:val="NumHeading3"/>
        <w:numPr>
          <w:ilvl w:val="0"/>
          <w:numId w:val="0"/>
        </w:numPr>
      </w:pPr>
      <w:bookmarkStart w:id="3" w:name="_Toc240293558"/>
      <w:r w:rsidRPr="00706E9E">
        <w:t>Especificación del Requerimiento</w:t>
      </w:r>
      <w:bookmarkEnd w:id="3"/>
    </w:p>
    <w:p w14:paraId="7BCE6A16" w14:textId="06FF69A3" w:rsidR="007E7E8D" w:rsidRPr="00A676C2" w:rsidRDefault="007E7E8D" w:rsidP="007E7E8D">
      <w:pPr>
        <w:spacing w:before="0" w:after="160" w:line="278" w:lineRule="auto"/>
      </w:pPr>
      <w:r w:rsidRPr="00A676C2">
        <w:t>Se requiere poder manejar un cliente</w:t>
      </w:r>
      <w:r>
        <w:t xml:space="preserve"> que al facturar distintos </w:t>
      </w:r>
      <w:r w:rsidR="00A71790">
        <w:t>grupos</w:t>
      </w:r>
      <w:r w:rsidRPr="00A676C2">
        <w:t xml:space="preserve"> de productos (ej. mochila y juguete) </w:t>
      </w:r>
      <w:r w:rsidR="00A71790">
        <w:t>se cambie el perfil de registro contable</w:t>
      </w:r>
      <w:r w:rsidR="00CB3D69">
        <w:t xml:space="preserve"> con la finalidad de que se </w:t>
      </w:r>
      <w:r w:rsidR="0065413A">
        <w:t xml:space="preserve">registre distintas cuentas contables basado en el perfil que tenga la OV </w:t>
      </w:r>
    </w:p>
    <w:p w14:paraId="390A362F" w14:textId="77777777" w:rsidR="00706E9E" w:rsidRDefault="00706E9E" w:rsidP="00706E9E"/>
    <w:p w14:paraId="79B8C78D" w14:textId="15154889" w:rsidR="00706E9E" w:rsidRPr="00776004" w:rsidRDefault="0065413A" w:rsidP="00706E9E">
      <w:pPr>
        <w:rPr>
          <w:b/>
          <w:bCs/>
          <w:sz w:val="28"/>
          <w:szCs w:val="28"/>
        </w:rPr>
      </w:pPr>
      <w:r w:rsidRPr="00776004">
        <w:rPr>
          <w:b/>
          <w:bCs/>
          <w:sz w:val="28"/>
          <w:szCs w:val="28"/>
        </w:rPr>
        <w:t xml:space="preserve">Configuración </w:t>
      </w:r>
    </w:p>
    <w:p w14:paraId="1A7FC463" w14:textId="7D127D6B" w:rsidR="00355D3C" w:rsidRDefault="00355D3C" w:rsidP="00706E9E">
      <w:r>
        <w:t xml:space="preserve">Crear una pantalla en la configuración de cuentas por Cobrar que permita configurar el perfil que corresponde a cada grupo de artículos </w:t>
      </w:r>
      <w:r w:rsidR="00AE34D9">
        <w:t xml:space="preserve"> con la finalidad de automatizar el </w:t>
      </w:r>
      <w:r w:rsidR="002D5346">
        <w:t xml:space="preserve">cambio de perfil en el momento que se selecciona el articulo </w:t>
      </w:r>
    </w:p>
    <w:p w14:paraId="4E70D6DC" w14:textId="7FEB9533" w:rsidR="00A1779B" w:rsidRDefault="00E92058" w:rsidP="00706E9E">
      <w:r w:rsidRPr="00E92058">
        <w:drawing>
          <wp:inline distT="0" distB="0" distL="0" distR="0" wp14:anchorId="0BC7B387" wp14:editId="073EE809">
            <wp:extent cx="4511431" cy="2949196"/>
            <wp:effectExtent l="0" t="0" r="3810" b="3810"/>
            <wp:docPr id="823100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00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1132" w14:textId="77777777" w:rsidR="002D5346" w:rsidRDefault="002D5346" w:rsidP="00706E9E"/>
    <w:p w14:paraId="7918AF3C" w14:textId="77777777" w:rsidR="00E92058" w:rsidRDefault="00E92058" w:rsidP="00706E9E"/>
    <w:p w14:paraId="7D09CA1E" w14:textId="6438FB97" w:rsidR="002D5346" w:rsidRDefault="002D5346" w:rsidP="00706E9E">
      <w:r>
        <w:lastRenderedPageBreak/>
        <w:t>Las reglas que rigen esta selección contemplan lo siguiente:</w:t>
      </w:r>
    </w:p>
    <w:p w14:paraId="6FEC671D" w14:textId="10BD6C74" w:rsidR="002D5346" w:rsidRDefault="002D5346" w:rsidP="002D5346">
      <w:pPr>
        <w:ind w:left="720"/>
      </w:pPr>
      <w:r>
        <w:t xml:space="preserve">La </w:t>
      </w:r>
      <w:r w:rsidR="006610C5">
        <w:t xml:space="preserve"> selección d</w:t>
      </w:r>
      <w:r w:rsidR="00052B0E">
        <w:t xml:space="preserve">el primer articulo en la OV detonara la selección del perfil </w:t>
      </w:r>
    </w:p>
    <w:p w14:paraId="6F55BAE7" w14:textId="6F15A92C" w:rsidR="00EC3130" w:rsidRDefault="00EC3130" w:rsidP="002D5346">
      <w:pPr>
        <w:ind w:left="720"/>
      </w:pPr>
      <w:r>
        <w:t>Cuando se tengan dos grupos de artículos en una OV, en el momento de entregar mandara una advertencia que indicara la OV tiene mas de un grupo de Artículos</w:t>
      </w:r>
    </w:p>
    <w:p w14:paraId="52B8F6CB" w14:textId="732BB967" w:rsidR="00570BAB" w:rsidRDefault="00570BAB" w:rsidP="00277C81">
      <w:pPr>
        <w:rPr>
          <w:lang w:val="es-ES"/>
        </w:rPr>
      </w:pPr>
    </w:p>
    <w:p w14:paraId="264C0A91" w14:textId="6F0FA631" w:rsidR="00570BAB" w:rsidRPr="00A82C82" w:rsidRDefault="0077434F" w:rsidP="00570BAB">
      <w:pPr>
        <w:pStyle w:val="NumHeading3"/>
        <w:numPr>
          <w:ilvl w:val="0"/>
          <w:numId w:val="0"/>
        </w:numPr>
      </w:pPr>
      <w:bookmarkStart w:id="4" w:name="_Toc240293559"/>
      <w:r w:rsidRPr="00A82C82">
        <w:t>Entidades de Datos</w:t>
      </w:r>
      <w:bookmarkEnd w:id="4"/>
    </w:p>
    <w:p w14:paraId="35D25A79" w14:textId="77777777" w:rsidR="008400CD" w:rsidRPr="00A82C82" w:rsidRDefault="008400CD" w:rsidP="00277C81">
      <w:pPr>
        <w:rPr>
          <w:lang w:val="es-ES"/>
        </w:rPr>
      </w:pPr>
    </w:p>
    <w:tbl>
      <w:tblPr>
        <w:tblStyle w:val="Tabladecuadrcula4"/>
        <w:tblW w:w="10915" w:type="dxa"/>
        <w:tblInd w:w="-289" w:type="dxa"/>
        <w:tblLook w:val="04A0" w:firstRow="1" w:lastRow="0" w:firstColumn="1" w:lastColumn="0" w:noHBand="0" w:noVBand="1"/>
      </w:tblPr>
      <w:tblGrid>
        <w:gridCol w:w="3545"/>
        <w:gridCol w:w="3402"/>
        <w:gridCol w:w="3968"/>
      </w:tblGrid>
      <w:tr w:rsidR="007D0095" w14:paraId="0DA4909F" w14:textId="77777777" w:rsidTr="00327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3C43EE73" w14:textId="6606DFA3" w:rsidR="007D0095" w:rsidRPr="00A82C82" w:rsidRDefault="007D0095" w:rsidP="00335D32">
            <w:pPr>
              <w:ind w:left="0"/>
              <w:rPr>
                <w:lang w:val="es-ES"/>
              </w:rPr>
            </w:pPr>
            <w:r w:rsidRPr="00A82C82">
              <w:rPr>
                <w:lang w:val="es-ES"/>
              </w:rPr>
              <w:t>Entidad Existente</w:t>
            </w:r>
          </w:p>
        </w:tc>
        <w:tc>
          <w:tcPr>
            <w:tcW w:w="3402" w:type="dxa"/>
          </w:tcPr>
          <w:p w14:paraId="151F89BF" w14:textId="0E3D94EA" w:rsidR="007D0095" w:rsidRPr="00A82C82" w:rsidRDefault="007D0095" w:rsidP="00335D32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Nombre de la Entidad</w:t>
            </w:r>
          </w:p>
        </w:tc>
        <w:tc>
          <w:tcPr>
            <w:tcW w:w="3968" w:type="dxa"/>
          </w:tcPr>
          <w:p w14:paraId="31AE7AAA" w14:textId="6C05F972" w:rsidR="007D0095" w:rsidRDefault="007D0095" w:rsidP="007D0095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Campos Requeridos</w:t>
            </w:r>
          </w:p>
        </w:tc>
      </w:tr>
      <w:tr w:rsidR="007D0095" w14:paraId="0DD0DBBD" w14:textId="77777777" w:rsidTr="00327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7D4CD476" w14:textId="356B73A2" w:rsidR="007D0095" w:rsidRDefault="00A82C82" w:rsidP="00335D32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N/A</w:t>
            </w:r>
          </w:p>
        </w:tc>
        <w:tc>
          <w:tcPr>
            <w:tcW w:w="3402" w:type="dxa"/>
          </w:tcPr>
          <w:p w14:paraId="077FB59F" w14:textId="77777777" w:rsidR="007D0095" w:rsidRDefault="007D0095" w:rsidP="00335D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3968" w:type="dxa"/>
          </w:tcPr>
          <w:p w14:paraId="1A17602A" w14:textId="77777777" w:rsidR="007D0095" w:rsidRDefault="007D0095" w:rsidP="00335D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3EAED2CB" w14:textId="3656DF7C" w:rsidR="00FB27F4" w:rsidRDefault="00FB27F4" w:rsidP="00277C81">
      <w:pPr>
        <w:rPr>
          <w:lang w:val="es-ES"/>
        </w:rPr>
      </w:pPr>
    </w:p>
    <w:p w14:paraId="3DE2BFB5" w14:textId="26DD383A" w:rsidR="00FB27F4" w:rsidRDefault="00FB27F4" w:rsidP="00FB27F4">
      <w:pPr>
        <w:pStyle w:val="NumHeading3"/>
        <w:numPr>
          <w:ilvl w:val="0"/>
          <w:numId w:val="0"/>
        </w:numPr>
      </w:pPr>
      <w:bookmarkStart w:id="5" w:name="_Toc240293560"/>
      <w:r w:rsidRPr="00A82C82">
        <w:t>Privilegios de Seguridad</w:t>
      </w:r>
      <w:bookmarkEnd w:id="5"/>
    </w:p>
    <w:p w14:paraId="3DC86D04" w14:textId="3CC6FBA6" w:rsidR="00FB27F4" w:rsidRDefault="00FB27F4" w:rsidP="00277C81">
      <w:pPr>
        <w:rPr>
          <w:lang w:val="es-ES"/>
        </w:rPr>
      </w:pPr>
    </w:p>
    <w:tbl>
      <w:tblPr>
        <w:tblStyle w:val="Tabladecuadrcula4"/>
        <w:tblW w:w="10890" w:type="dxa"/>
        <w:jc w:val="center"/>
        <w:tblLook w:val="04A0" w:firstRow="1" w:lastRow="0" w:firstColumn="1" w:lastColumn="0" w:noHBand="0" w:noVBand="1"/>
      </w:tblPr>
      <w:tblGrid>
        <w:gridCol w:w="3964"/>
        <w:gridCol w:w="4820"/>
        <w:gridCol w:w="2106"/>
      </w:tblGrid>
      <w:tr w:rsidR="00990339" w14:paraId="3C8E0A87" w14:textId="77777777" w:rsidTr="00C17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24FCE387" w14:textId="7D80CE33" w:rsidR="00990339" w:rsidRPr="00A82C82" w:rsidRDefault="00116BA6" w:rsidP="00CA32B0">
            <w:pPr>
              <w:ind w:left="0"/>
              <w:rPr>
                <w:lang w:val="es-ES"/>
              </w:rPr>
            </w:pPr>
            <w:r w:rsidRPr="00A82C82">
              <w:rPr>
                <w:lang w:val="es-ES"/>
              </w:rPr>
              <w:t>Formulario /</w:t>
            </w:r>
            <w:r w:rsidR="00725E59" w:rsidRPr="00A82C82">
              <w:rPr>
                <w:lang w:val="es-ES"/>
              </w:rPr>
              <w:t xml:space="preserve"> Función / Reporte</w:t>
            </w:r>
          </w:p>
        </w:tc>
        <w:tc>
          <w:tcPr>
            <w:tcW w:w="4820" w:type="dxa"/>
          </w:tcPr>
          <w:p w14:paraId="70F99A2F" w14:textId="28280DED" w:rsidR="00990339" w:rsidRPr="00A82C82" w:rsidRDefault="00116BA6" w:rsidP="006B385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Nombre del Privilegio</w:t>
            </w:r>
          </w:p>
        </w:tc>
        <w:tc>
          <w:tcPr>
            <w:tcW w:w="2106" w:type="dxa"/>
          </w:tcPr>
          <w:p w14:paraId="76B2986A" w14:textId="7CDD6495" w:rsidR="00990339" w:rsidRPr="00A82C82" w:rsidRDefault="00990339" w:rsidP="006B385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Permisos</w:t>
            </w:r>
          </w:p>
        </w:tc>
      </w:tr>
      <w:tr w:rsidR="00990339" w14:paraId="1694BB14" w14:textId="77777777" w:rsidTr="00C17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B836B43" w14:textId="016BC36C" w:rsidR="00990339" w:rsidRDefault="00B25617" w:rsidP="00CA32B0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Asignación de perfil por grupo </w:t>
            </w:r>
          </w:p>
        </w:tc>
        <w:tc>
          <w:tcPr>
            <w:tcW w:w="4820" w:type="dxa"/>
          </w:tcPr>
          <w:p w14:paraId="5580861B" w14:textId="3DC652E2" w:rsidR="00990339" w:rsidRDefault="00B2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ES"/>
              </w:rPr>
              <w:t>Asignación de perfil por grupo</w:t>
            </w:r>
          </w:p>
        </w:tc>
        <w:tc>
          <w:tcPr>
            <w:tcW w:w="2106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46"/>
              <w:gridCol w:w="1334"/>
            </w:tblGrid>
            <w:tr w:rsidR="00990339" w:rsidRPr="008F21D1" w14:paraId="40FDED82" w14:textId="77777777" w:rsidTr="001830C3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467BC8C7" w14:textId="1D93F7EA" w:rsidR="00990339" w:rsidRPr="008F21D1" w:rsidRDefault="0007353C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15D2546F" w14:textId="193EF8DD" w:rsidR="00990339" w:rsidRPr="008F21D1" w:rsidRDefault="00990339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Leer</w:t>
                  </w:r>
                </w:p>
              </w:tc>
            </w:tr>
            <w:tr w:rsidR="00990339" w:rsidRPr="008F21D1" w14:paraId="70A809EE" w14:textId="77777777" w:rsidTr="001830C3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688D5D21" w14:textId="4F036F0E" w:rsidR="00990339" w:rsidRPr="008F21D1" w:rsidRDefault="001B20D0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123AB114" w14:textId="6688079A" w:rsidR="00990339" w:rsidRPr="008F21D1" w:rsidRDefault="00990339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Actualizar</w:t>
                  </w:r>
                </w:p>
              </w:tc>
            </w:tr>
            <w:tr w:rsidR="00990339" w:rsidRPr="008F21D1" w14:paraId="3B6C05B4" w14:textId="77777777" w:rsidTr="001830C3">
              <w:trPr>
                <w:trHeight w:val="114"/>
              </w:trPr>
              <w:tc>
                <w:tcPr>
                  <w:tcW w:w="546" w:type="dxa"/>
                  <w:vAlign w:val="center"/>
                </w:tcPr>
                <w:p w14:paraId="7991DC1B" w14:textId="7C506F39" w:rsidR="00990339" w:rsidRPr="008F21D1" w:rsidRDefault="001B20D0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6BB5E055" w14:textId="2EB5CDCE" w:rsidR="00990339" w:rsidRPr="008F21D1" w:rsidRDefault="00990339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Crear</w:t>
                  </w:r>
                </w:p>
              </w:tc>
            </w:tr>
            <w:tr w:rsidR="00990339" w:rsidRPr="008F21D1" w14:paraId="5395DFA3" w14:textId="77777777" w:rsidTr="001830C3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3A23A8BA" w14:textId="77B950AC" w:rsidR="00990339" w:rsidRPr="008F21D1" w:rsidRDefault="001B20D0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050CB55A" w14:textId="5CB2C2E3" w:rsidR="00990339" w:rsidRPr="008F21D1" w:rsidRDefault="00990339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Eliminar</w:t>
                  </w:r>
                </w:p>
              </w:tc>
            </w:tr>
          </w:tbl>
          <w:p w14:paraId="6A6DEFC8" w14:textId="183BCFF1" w:rsidR="00990339" w:rsidRPr="008F21D1" w:rsidRDefault="00990339" w:rsidP="005814E6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es-ES"/>
              </w:rPr>
            </w:pPr>
          </w:p>
        </w:tc>
      </w:tr>
    </w:tbl>
    <w:p w14:paraId="704F9CE1" w14:textId="11949486" w:rsidR="00C731A5" w:rsidRDefault="00C731A5" w:rsidP="00277C81">
      <w:pPr>
        <w:rPr>
          <w:lang w:val="es-ES"/>
        </w:rPr>
      </w:pPr>
    </w:p>
    <w:p w14:paraId="0C12972C" w14:textId="77777777" w:rsidR="00FF03FC" w:rsidRDefault="00FF03FC" w:rsidP="00277C81">
      <w:pPr>
        <w:rPr>
          <w:lang w:val="es-ES"/>
        </w:rPr>
      </w:pPr>
    </w:p>
    <w:p w14:paraId="0492F0FD" w14:textId="77777777" w:rsidR="00751E0B" w:rsidRDefault="00751E0B" w:rsidP="00277C81">
      <w:pPr>
        <w:rPr>
          <w:lang w:val="es-ES"/>
        </w:rPr>
      </w:pPr>
    </w:p>
    <w:p w14:paraId="5598B605" w14:textId="4AEAB898" w:rsidR="00570BAB" w:rsidRPr="00B25617" w:rsidRDefault="00570BAB" w:rsidP="00570BAB">
      <w:pPr>
        <w:pStyle w:val="NumHeading3"/>
        <w:numPr>
          <w:ilvl w:val="0"/>
          <w:numId w:val="0"/>
        </w:numPr>
      </w:pPr>
      <w:bookmarkStart w:id="6" w:name="_Toc240293561"/>
      <w:r w:rsidRPr="00B25617">
        <w:t>Script de Pruebas</w:t>
      </w:r>
      <w:bookmarkEnd w:id="6"/>
    </w:p>
    <w:p w14:paraId="1B44E970" w14:textId="25940993" w:rsidR="00317BF4" w:rsidRPr="00B25617" w:rsidRDefault="00317BF4" w:rsidP="00277C81">
      <w:pPr>
        <w:rPr>
          <w:lang w:val="es-ES"/>
        </w:rPr>
      </w:pPr>
    </w:p>
    <w:tbl>
      <w:tblPr>
        <w:tblStyle w:val="Tabladecuadrcula4"/>
        <w:tblW w:w="10915" w:type="dxa"/>
        <w:tblInd w:w="-289" w:type="dxa"/>
        <w:tblLook w:val="04A0" w:firstRow="1" w:lastRow="0" w:firstColumn="1" w:lastColumn="0" w:noHBand="0" w:noVBand="1"/>
      </w:tblPr>
      <w:tblGrid>
        <w:gridCol w:w="1277"/>
        <w:gridCol w:w="1701"/>
        <w:gridCol w:w="4677"/>
        <w:gridCol w:w="3260"/>
      </w:tblGrid>
      <w:tr w:rsidR="00E36B9A" w14:paraId="0B2B28E6" w14:textId="77777777" w:rsidTr="00506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51EB0A7" w14:textId="3E4DC231" w:rsidR="00E36B9A" w:rsidRPr="00B25617" w:rsidRDefault="00E36B9A" w:rsidP="00277C81">
            <w:pPr>
              <w:ind w:left="0"/>
              <w:rPr>
                <w:lang w:val="es-ES"/>
              </w:rPr>
            </w:pPr>
            <w:r w:rsidRPr="00B25617">
              <w:rPr>
                <w:lang w:val="es-ES"/>
              </w:rPr>
              <w:t>ID Prueba</w:t>
            </w:r>
          </w:p>
        </w:tc>
        <w:tc>
          <w:tcPr>
            <w:tcW w:w="1701" w:type="dxa"/>
          </w:tcPr>
          <w:p w14:paraId="656BD12E" w14:textId="7AE1AA9F" w:rsidR="00E36B9A" w:rsidRPr="00B25617" w:rsidRDefault="00E36B9A" w:rsidP="00277C8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Escenario</w:t>
            </w:r>
          </w:p>
        </w:tc>
        <w:tc>
          <w:tcPr>
            <w:tcW w:w="4677" w:type="dxa"/>
          </w:tcPr>
          <w:p w14:paraId="7444BBBB" w14:textId="3F565507" w:rsidR="00E36B9A" w:rsidRPr="00B25617" w:rsidRDefault="00E36B9A" w:rsidP="00277C8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Pasos de la Prueba</w:t>
            </w:r>
          </w:p>
        </w:tc>
        <w:tc>
          <w:tcPr>
            <w:tcW w:w="3260" w:type="dxa"/>
          </w:tcPr>
          <w:p w14:paraId="0BE2F5F7" w14:textId="42FEC97C" w:rsidR="00E36B9A" w:rsidRDefault="00E36B9A" w:rsidP="00277C8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Resultado Esperado</w:t>
            </w:r>
          </w:p>
        </w:tc>
      </w:tr>
      <w:tr w:rsidR="00E36B9A" w14:paraId="6D2B1AF2" w14:textId="77777777" w:rsidTr="0050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11CCA34C" w14:textId="2FD7ABFF" w:rsidR="00E36B9A" w:rsidRDefault="00B25617" w:rsidP="00277C81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001</w:t>
            </w:r>
          </w:p>
        </w:tc>
        <w:tc>
          <w:tcPr>
            <w:tcW w:w="1701" w:type="dxa"/>
          </w:tcPr>
          <w:p w14:paraId="72A166BC" w14:textId="4B653FED" w:rsidR="00E36B9A" w:rsidRDefault="00B25617" w:rsidP="00277C8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Crear OV de producto Mochila </w:t>
            </w:r>
          </w:p>
        </w:tc>
        <w:tc>
          <w:tcPr>
            <w:tcW w:w="4677" w:type="dxa"/>
          </w:tcPr>
          <w:p w14:paraId="5EFE2299" w14:textId="77777777" w:rsidR="00E36B9A" w:rsidRDefault="00B36E73" w:rsidP="00B36E73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Configurar</w:t>
            </w:r>
            <w:r w:rsidR="00F50DEB">
              <w:rPr>
                <w:lang w:val="es-ES"/>
              </w:rPr>
              <w:t xml:space="preserve"> Asignación de Perfil</w:t>
            </w:r>
          </w:p>
          <w:p w14:paraId="1F14FA85" w14:textId="437AF57D" w:rsidR="00F50DEB" w:rsidRDefault="00F50DEB" w:rsidP="00B36E73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Indicar el perfil correspondiente </w:t>
            </w:r>
            <w:r w:rsidR="005B04A8">
              <w:rPr>
                <w:lang w:val="es-ES"/>
              </w:rPr>
              <w:t>al</w:t>
            </w:r>
            <w:r>
              <w:rPr>
                <w:lang w:val="es-ES"/>
              </w:rPr>
              <w:t xml:space="preserve"> grupo Mochila</w:t>
            </w:r>
            <w:r w:rsidR="001D3F2F">
              <w:rPr>
                <w:lang w:val="es-ES"/>
              </w:rPr>
              <w:t>/ Guardar</w:t>
            </w:r>
          </w:p>
          <w:p w14:paraId="2A65127D" w14:textId="77777777" w:rsidR="00F50DEB" w:rsidRDefault="005707BE" w:rsidP="00B36E73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Registrar la </w:t>
            </w:r>
            <w:r w:rsidR="00803ABD">
              <w:rPr>
                <w:lang w:val="es-ES"/>
              </w:rPr>
              <w:t xml:space="preserve">salida de </w:t>
            </w:r>
            <w:r w:rsidR="0067135C">
              <w:rPr>
                <w:lang w:val="es-ES"/>
              </w:rPr>
              <w:t>mercancía</w:t>
            </w:r>
          </w:p>
          <w:p w14:paraId="34EF291E" w14:textId="0A862150" w:rsidR="00344E15" w:rsidRPr="00B36E73" w:rsidRDefault="00344E15" w:rsidP="00B36E73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Registrar factura </w:t>
            </w:r>
          </w:p>
        </w:tc>
        <w:tc>
          <w:tcPr>
            <w:tcW w:w="3260" w:type="dxa"/>
          </w:tcPr>
          <w:p w14:paraId="56093040" w14:textId="76D472A8" w:rsidR="00E36B9A" w:rsidRDefault="008A799A" w:rsidP="00277C8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Al seleccionar el producto el </w:t>
            </w:r>
            <w:r w:rsidR="00C63D9F">
              <w:rPr>
                <w:lang w:val="es-ES"/>
              </w:rPr>
              <w:t xml:space="preserve">perfil de contabilización del cliente se actualiza </w:t>
            </w:r>
            <w:r w:rsidR="00A555A8">
              <w:rPr>
                <w:lang w:val="es-ES"/>
              </w:rPr>
              <w:t>por el configurado en la asignación de perfil por Grupo</w:t>
            </w:r>
          </w:p>
        </w:tc>
      </w:tr>
      <w:tr w:rsidR="00344E15" w14:paraId="0E557CAF" w14:textId="77777777" w:rsidTr="00506CBF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9B5B3CC" w14:textId="5ABA71BA" w:rsidR="00344E15" w:rsidRDefault="00344E15" w:rsidP="00344E15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002</w:t>
            </w:r>
          </w:p>
        </w:tc>
        <w:tc>
          <w:tcPr>
            <w:tcW w:w="1701" w:type="dxa"/>
          </w:tcPr>
          <w:p w14:paraId="3ABF5294" w14:textId="3F7BF8D1" w:rsidR="00344E15" w:rsidRDefault="00344E15" w:rsidP="00344E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Crear OV de producto </w:t>
            </w:r>
            <w:r w:rsidR="008A799A">
              <w:rPr>
                <w:lang w:val="es-ES"/>
              </w:rPr>
              <w:t>Juguete</w:t>
            </w:r>
          </w:p>
        </w:tc>
        <w:tc>
          <w:tcPr>
            <w:tcW w:w="4677" w:type="dxa"/>
          </w:tcPr>
          <w:p w14:paraId="5E5990B1" w14:textId="77777777" w:rsidR="00344E15" w:rsidRDefault="00344E15" w:rsidP="00344E15">
            <w:pPr>
              <w:pStyle w:val="Prrafode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Configurar Asignación de Perfil</w:t>
            </w:r>
          </w:p>
          <w:p w14:paraId="2D10D0BC" w14:textId="3AA5EF29" w:rsidR="00344E15" w:rsidRDefault="00344E15" w:rsidP="00344E15">
            <w:pPr>
              <w:pStyle w:val="Prrafode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Indicar el perfil correspondiente al grupo </w:t>
            </w:r>
            <w:r w:rsidR="008A799A">
              <w:rPr>
                <w:lang w:val="es-ES"/>
              </w:rPr>
              <w:t>Juguete</w:t>
            </w:r>
            <w:r>
              <w:rPr>
                <w:lang w:val="es-ES"/>
              </w:rPr>
              <w:t>/ Guardar</w:t>
            </w:r>
          </w:p>
          <w:p w14:paraId="41740A56" w14:textId="77777777" w:rsidR="008A799A" w:rsidRDefault="00344E15" w:rsidP="00344E15">
            <w:pPr>
              <w:pStyle w:val="Prrafode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Registrar la salida de mercancía</w:t>
            </w:r>
          </w:p>
          <w:p w14:paraId="58CFDDD1" w14:textId="5A4919EA" w:rsidR="00344E15" w:rsidRPr="00344E15" w:rsidRDefault="008A799A" w:rsidP="00344E15">
            <w:pPr>
              <w:pStyle w:val="Prrafode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R</w:t>
            </w:r>
            <w:r w:rsidR="00344E15" w:rsidRPr="00344E15">
              <w:rPr>
                <w:lang w:val="es-ES"/>
              </w:rPr>
              <w:t xml:space="preserve">egistrar factura </w:t>
            </w:r>
          </w:p>
        </w:tc>
        <w:tc>
          <w:tcPr>
            <w:tcW w:w="3260" w:type="dxa"/>
          </w:tcPr>
          <w:p w14:paraId="397D83E7" w14:textId="36E741CB" w:rsidR="00344E15" w:rsidRDefault="00A555A8" w:rsidP="00344E1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Al seleccionar el producto el perfil de contabilización del cliente se actualiza por el configurado en la asignación de perfil por Grupo</w:t>
            </w:r>
          </w:p>
        </w:tc>
      </w:tr>
      <w:tr w:rsidR="00EC3130" w14:paraId="1D24B4E0" w14:textId="77777777" w:rsidTr="0050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09CEC64" w14:textId="25BC4F29" w:rsidR="00EC3130" w:rsidRDefault="00EC3130" w:rsidP="00EC3130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>003</w:t>
            </w:r>
          </w:p>
        </w:tc>
        <w:tc>
          <w:tcPr>
            <w:tcW w:w="1701" w:type="dxa"/>
          </w:tcPr>
          <w:p w14:paraId="1F256F41" w14:textId="69C6C3CC" w:rsidR="00EC3130" w:rsidRDefault="00EC3130" w:rsidP="00EC31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Crear OV de producto Mochila </w:t>
            </w:r>
            <w:r w:rsidR="00C6496C">
              <w:rPr>
                <w:lang w:val="es-ES"/>
              </w:rPr>
              <w:t xml:space="preserve"> y juguete </w:t>
            </w:r>
          </w:p>
        </w:tc>
        <w:tc>
          <w:tcPr>
            <w:tcW w:w="4677" w:type="dxa"/>
          </w:tcPr>
          <w:p w14:paraId="3E7D4F0E" w14:textId="77777777" w:rsidR="00EC3130" w:rsidRDefault="00EC3130" w:rsidP="00EC3130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Configurar Asignación de Perfil</w:t>
            </w:r>
          </w:p>
          <w:p w14:paraId="684EA373" w14:textId="77777777" w:rsidR="00EC3130" w:rsidRDefault="00EC3130" w:rsidP="00EC3130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Indicar el perfil correspondiente al grupo Mochila/ Guardar</w:t>
            </w:r>
          </w:p>
          <w:p w14:paraId="2BE16B0A" w14:textId="0D3F2608" w:rsidR="00EC3130" w:rsidRDefault="00C6496C" w:rsidP="00EC3130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Al intentar r</w:t>
            </w:r>
            <w:r w:rsidR="00EC3130">
              <w:rPr>
                <w:lang w:val="es-ES"/>
              </w:rPr>
              <w:t>egistrar la salida de mercancía</w:t>
            </w:r>
            <w:r>
              <w:rPr>
                <w:lang w:val="es-ES"/>
              </w:rPr>
              <w:t xml:space="preserve"> se notificará que hay más de un grupo de </w:t>
            </w:r>
          </w:p>
          <w:p w14:paraId="7A29C98F" w14:textId="0C40F419" w:rsidR="00EC3130" w:rsidRDefault="00EC3130" w:rsidP="00EC31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3260" w:type="dxa"/>
          </w:tcPr>
          <w:p w14:paraId="367E00DA" w14:textId="77777777" w:rsidR="00EC3130" w:rsidRDefault="00EC3130" w:rsidP="00EC31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Al seleccionar el producto el perfil de contabilización del cliente se actualiza por el configurado en la asignación de perfil por Grupo</w:t>
            </w:r>
            <w:r w:rsidR="00C6496C">
              <w:rPr>
                <w:lang w:val="es-ES"/>
              </w:rPr>
              <w:t xml:space="preserve"> del primer artículo seleccionado</w:t>
            </w:r>
          </w:p>
          <w:p w14:paraId="30265A17" w14:textId="7E6681C5" w:rsidR="00C6496C" w:rsidRDefault="00C6496C" w:rsidP="00EC31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Sera responsabilidad del usuario </w:t>
            </w:r>
            <w:r w:rsidR="00E62C52">
              <w:rPr>
                <w:lang w:val="es-ES"/>
              </w:rPr>
              <w:t xml:space="preserve">confirmar la entrega o separarla </w:t>
            </w:r>
          </w:p>
        </w:tc>
      </w:tr>
    </w:tbl>
    <w:p w14:paraId="1B6919B8" w14:textId="77777777" w:rsidR="005336E0" w:rsidRDefault="005336E0" w:rsidP="00E62C52">
      <w:pPr>
        <w:ind w:left="0"/>
        <w:rPr>
          <w:lang w:val="es-ES"/>
        </w:rPr>
      </w:pPr>
    </w:p>
    <w:sectPr w:rsidR="005336E0" w:rsidSect="004F2317">
      <w:footerReference w:type="default" r:id="rId15"/>
      <w:pgSz w:w="11907" w:h="16839" w:code="9"/>
      <w:pgMar w:top="431" w:right="850" w:bottom="720" w:left="709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61B24" w14:textId="77777777" w:rsidR="00BC6D9D" w:rsidRDefault="00BC6D9D">
      <w:r>
        <w:separator/>
      </w:r>
    </w:p>
  </w:endnote>
  <w:endnote w:type="continuationSeparator" w:id="0">
    <w:p w14:paraId="734FDBE8" w14:textId="77777777" w:rsidR="00BC6D9D" w:rsidRDefault="00BC6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ISSE INT’L LIGH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BA9C" w14:textId="77777777" w:rsidR="00CA32B0" w:rsidRDefault="00CA32B0">
    <w:pPr>
      <w:pStyle w:val="Piedepgina"/>
      <w:ind w:right="-567"/>
      <w:jc w:val="right"/>
    </w:pPr>
  </w:p>
  <w:p w14:paraId="2AAEC266" w14:textId="77777777" w:rsidR="00CA32B0" w:rsidRDefault="00CA32B0">
    <w:pPr>
      <w:pStyle w:val="Piedepgina"/>
      <w:ind w:right="-567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95BD" w14:textId="46DD1170" w:rsidR="00CA32B0" w:rsidRPr="004F2317" w:rsidRDefault="00396B1C" w:rsidP="004F2317">
    <w:pPr>
      <w:pStyle w:val="Piedepgina"/>
      <w:jc w:val="center"/>
      <w:rPr>
        <w:rFonts w:asciiTheme="minorHAnsi" w:hAnsiTheme="minorHAnsi" w:cstheme="minorHAnsi"/>
        <w:b/>
        <w:bCs/>
        <w:sz w:val="18"/>
        <w:szCs w:val="18"/>
      </w:rPr>
    </w:pPr>
    <w:r>
      <w:rPr>
        <w:rFonts w:asciiTheme="minorHAnsi" w:hAnsiTheme="minorHAnsi" w:cstheme="minorHAnsi"/>
        <w:b/>
        <w:bCs/>
        <w:sz w:val="18"/>
        <w:szCs w:val="18"/>
      </w:rPr>
      <w:fldChar w:fldCharType="begin"/>
    </w:r>
    <w:r>
      <w:rPr>
        <w:rFonts w:asciiTheme="minorHAnsi" w:hAnsiTheme="minorHAnsi" w:cstheme="minorHAnsi"/>
        <w:b/>
        <w:bCs/>
        <w:sz w:val="18"/>
        <w:szCs w:val="18"/>
      </w:rPr>
      <w:instrText xml:space="preserve"> FILENAME \* MERGEFORMAT </w:instrText>
    </w:r>
    <w:r>
      <w:rPr>
        <w:rFonts w:asciiTheme="minorHAnsi" w:hAnsiTheme="minorHAnsi" w:cstheme="minorHAnsi"/>
        <w:b/>
        <w:bCs/>
        <w:sz w:val="18"/>
        <w:szCs w:val="18"/>
      </w:rPr>
      <w:fldChar w:fldCharType="separate"/>
    </w:r>
    <w:r>
      <w:rPr>
        <w:rFonts w:asciiTheme="minorHAnsi" w:hAnsiTheme="minorHAnsi" w:cstheme="minorHAnsi"/>
        <w:b/>
        <w:bCs/>
        <w:noProof/>
        <w:sz w:val="18"/>
        <w:szCs w:val="18"/>
      </w:rPr>
      <w:t>DDF_Fotorama_cambio de perfil</w:t>
    </w:r>
    <w:r>
      <w:rPr>
        <w:rFonts w:asciiTheme="minorHAnsi" w:hAnsiTheme="minorHAnsi" w:cstheme="minorHAnsi"/>
        <w:b/>
        <w:bCs/>
        <w:sz w:val="18"/>
        <w:szCs w:val="18"/>
      </w:rPr>
      <w:fldChar w:fldCharType="end"/>
    </w:r>
    <w:sdt>
      <w:sdtPr>
        <w:rPr>
          <w:rFonts w:asciiTheme="minorHAnsi" w:hAnsiTheme="minorHAnsi" w:cstheme="minorHAnsi"/>
          <w:b/>
          <w:bCs/>
          <w:sz w:val="18"/>
          <w:szCs w:val="18"/>
        </w:rPr>
        <w:id w:val="319857861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Página 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2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 de 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2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8D727" w14:textId="77777777" w:rsidR="00BC6D9D" w:rsidRDefault="00BC6D9D">
      <w:r>
        <w:separator/>
      </w:r>
    </w:p>
  </w:footnote>
  <w:footnote w:type="continuationSeparator" w:id="0">
    <w:p w14:paraId="386782E5" w14:textId="77777777" w:rsidR="00BC6D9D" w:rsidRDefault="00BC6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815F" w14:textId="33CD1C04" w:rsidR="00CA32B0" w:rsidRDefault="00CA32B0">
    <w:pPr>
      <w:pStyle w:val="Encabezado"/>
      <w:pBdr>
        <w:bottom w:val="none" w:sz="0" w:space="0" w:color="auto"/>
      </w:pBdr>
      <w:spacing w:line="240" w:lineRule="auto"/>
      <w:rPr>
        <w:rFonts w:ascii="Calibri" w:hAnsi="Calibri"/>
        <w:sz w:val="24"/>
      </w:rPr>
    </w:pPr>
    <w:r>
      <w:rPr>
        <w:rFonts w:ascii="Calibri" w:hAnsi="Calibri"/>
        <w:sz w:val="24"/>
      </w:rPr>
      <w:fldChar w:fldCharType="begin"/>
    </w:r>
    <w:r>
      <w:rPr>
        <w:rFonts w:ascii="Calibri" w:hAnsi="Calibri"/>
        <w:sz w:val="24"/>
      </w:rPr>
      <w:instrText xml:space="preserve"> IF </w:instrText>
    </w:r>
    <w:r>
      <w:rPr>
        <w:rFonts w:ascii="Calibri" w:hAnsi="Calibri"/>
        <w:b/>
        <w:bCs/>
        <w:sz w:val="24"/>
      </w:rPr>
      <w:fldChar w:fldCharType="begin"/>
    </w:r>
    <w:r>
      <w:rPr>
        <w:rFonts w:ascii="Calibri" w:hAnsi="Calibri"/>
        <w:b/>
        <w:bCs/>
        <w:sz w:val="24"/>
      </w:rPr>
      <w:instrText xml:space="preserve"> DOCPROPERTY  Confidential  \* MERGEFORMAT </w:instrText>
    </w:r>
    <w:r>
      <w:rPr>
        <w:rFonts w:ascii="Calibri" w:hAnsi="Calibri"/>
        <w:b/>
        <w:bCs/>
        <w:sz w:val="24"/>
      </w:rPr>
      <w:fldChar w:fldCharType="separate"/>
    </w:r>
    <w:r>
      <w:rPr>
        <w:rFonts w:ascii="Calibri" w:hAnsi="Calibri"/>
        <w:b/>
        <w:bCs/>
        <w:sz w:val="24"/>
      </w:rPr>
      <w:instrText>2</w:instrText>
    </w:r>
    <w:r>
      <w:rPr>
        <w:rFonts w:ascii="Calibri" w:hAnsi="Calibri"/>
        <w:b/>
        <w:bCs/>
        <w:sz w:val="24"/>
      </w:rPr>
      <w:fldChar w:fldCharType="end"/>
    </w:r>
    <w:r>
      <w:rPr>
        <w:rFonts w:ascii="Calibri" w:hAnsi="Calibri"/>
        <w:sz w:val="24"/>
      </w:rPr>
      <w:instrText xml:space="preserve"> = 0 "Prepared for " "" \* MERGEFORMAT </w:instrText>
    </w:r>
    <w:r>
      <w:rPr>
        <w:rFonts w:ascii="Calibri" w:hAnsi="Calibri"/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FB18" w14:textId="7EDB078F" w:rsidR="00CA32B0" w:rsidRDefault="00394509" w:rsidP="0007313E">
    <w:pPr>
      <w:pStyle w:val="Encabezado"/>
      <w:pBdr>
        <w:bottom w:val="none" w:sz="0" w:space="0" w:color="auto"/>
      </w:pBdr>
      <w:jc w:val="center"/>
    </w:pPr>
    <w:r>
      <w:rPr>
        <w:rFonts w:asciiTheme="minorHAnsi" w:eastAsiaTheme="minorEastAsia" w:hAnsi="Calibri" w:cstheme="minorBidi"/>
        <w:noProof/>
        <w:color w:val="FFFFFF" w:themeColor="light1"/>
        <w:sz w:val="28"/>
        <w:szCs w:val="28"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BDF063" wp14:editId="68DC0A35">
              <wp:simplePos x="0" y="0"/>
              <wp:positionH relativeFrom="column">
                <wp:posOffset>5676900</wp:posOffset>
              </wp:positionH>
              <wp:positionV relativeFrom="paragraph">
                <wp:posOffset>1270</wp:posOffset>
              </wp:positionV>
              <wp:extent cx="861060" cy="737235"/>
              <wp:effectExtent l="0" t="0" r="15240" b="24765"/>
              <wp:wrapNone/>
              <wp:docPr id="70981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1060" cy="737235"/>
                      </a:xfrm>
                      <a:prstGeom prst="rect">
                        <a:avLst/>
                      </a:prstGeom>
                      <a:solidFill>
                        <a:srgbClr val="0031FF"/>
                      </a:solidFill>
                      <a:ln>
                        <a:solidFill>
                          <a:srgbClr val="0031F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13EF96" w14:textId="77777777" w:rsidR="00394509" w:rsidRPr="000B03AA" w:rsidRDefault="00394509" w:rsidP="0039450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SUISSE INT’L LIGHT" w:hAnsi="SUISSE INT’L LIGHT"/>
                              <w:sz w:val="20"/>
                              <w:szCs w:val="20"/>
                            </w:rPr>
                          </w:pPr>
                          <w:r w:rsidRPr="000B03AA">
                            <w:rPr>
                              <w:rFonts w:ascii="SUISSE INT’L LIGHT" w:hAnsi="SUISSE INT’L LIGHT" w:cstheme="minorBidi"/>
                              <w:color w:val="FFFFFF" w:themeColor="light1"/>
                              <w:sz w:val="20"/>
                              <w:szCs w:val="20"/>
                            </w:rPr>
                            <w:t>Logotipo del Proyecto / Cliente</w:t>
                          </w:r>
                        </w:p>
                      </w:txbxContent>
                    </wps:txbx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33BDF063" id="Rectángulo 1" o:spid="_x0000_s1026" style="position:absolute;left:0;text-align:left;margin-left:447pt;margin-top:.1pt;width:67.8pt;height:5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" fillcolor="#0031ff" strokecolor="#0031ff" strokeweight="2pt">
              <v:textbox>
                <w:txbxContent>
                  <w:p w14:paraId="1313EF96" w14:textId="77777777" w:rsidR="00394509" w:rsidRPr="000B03AA" w:rsidRDefault="00394509" w:rsidP="0039450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SUISSE INT’L LIGHT" w:hAnsi="SUISSE INT’L LIGHT"/>
                        <w:sz w:val="20"/>
                        <w:szCs w:val="20"/>
                      </w:rPr>
                    </w:pPr>
                    <w:r w:rsidRPr="000B03AA">
                      <w:rPr>
                        <w:rFonts w:ascii="SUISSE INT’L LIGHT" w:hAnsi="SUISSE INT’L LIGHT" w:cstheme="minorBidi"/>
                        <w:color w:val="FFFFFF" w:themeColor="light1"/>
                        <w:sz w:val="20"/>
                        <w:szCs w:val="20"/>
                      </w:rPr>
                      <w:t>Logotipo del Proyecto / Cliente</w:t>
                    </w:r>
                  </w:p>
                </w:txbxContent>
              </v:textbox>
            </v:rect>
          </w:pict>
        </mc:Fallback>
      </mc:AlternateContent>
    </w:r>
    <w:r w:rsidR="00586732">
      <w:rPr>
        <w:noProof/>
      </w:rPr>
      <w:drawing>
        <wp:anchor distT="0" distB="0" distL="114300" distR="114300" simplePos="0" relativeHeight="251659264" behindDoc="0" locked="0" layoutInCell="1" allowOverlap="1" wp14:anchorId="26F0B027" wp14:editId="46C03A0B">
          <wp:simplePos x="0" y="0"/>
          <wp:positionH relativeFrom="page">
            <wp:align>left</wp:align>
          </wp:positionH>
          <wp:positionV relativeFrom="paragraph">
            <wp:posOffset>-162560</wp:posOffset>
          </wp:positionV>
          <wp:extent cx="7812405" cy="1082040"/>
          <wp:effectExtent l="0" t="0" r="0" b="3810"/>
          <wp:wrapSquare wrapText="bothSides"/>
          <wp:docPr id="1448495012" name="Imagen 2" descr="Imagen que contiene Interfaz de usuario gráf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495012" name="Imagen 2" descr="Imagen que contiene Interfaz de usuario gráfic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405" cy="1082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D67"/>
    <w:multiLevelType w:val="hybridMultilevel"/>
    <w:tmpl w:val="8ABA9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2D7B"/>
    <w:multiLevelType w:val="hybridMultilevel"/>
    <w:tmpl w:val="F1D8AA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63DA3"/>
    <w:multiLevelType w:val="multilevel"/>
    <w:tmpl w:val="8DA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480"/>
    <w:multiLevelType w:val="hybridMultilevel"/>
    <w:tmpl w:val="3AC05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F0424"/>
    <w:multiLevelType w:val="hybridMultilevel"/>
    <w:tmpl w:val="22266B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42663"/>
    <w:multiLevelType w:val="hybridMultilevel"/>
    <w:tmpl w:val="7B2602B0"/>
    <w:lvl w:ilvl="0" w:tplc="4E5816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6AAE"/>
    <w:multiLevelType w:val="hybridMultilevel"/>
    <w:tmpl w:val="E03C1D98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7" w15:restartNumberingAfterBreak="0">
    <w:nsid w:val="193A7FE2"/>
    <w:multiLevelType w:val="hybridMultilevel"/>
    <w:tmpl w:val="BF8845E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545492"/>
    <w:multiLevelType w:val="hybridMultilevel"/>
    <w:tmpl w:val="09CE75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17CDD"/>
    <w:multiLevelType w:val="hybridMultilevel"/>
    <w:tmpl w:val="F85228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654F9"/>
    <w:multiLevelType w:val="hybridMultilevel"/>
    <w:tmpl w:val="1F2420F0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7B26A8"/>
    <w:multiLevelType w:val="hybridMultilevel"/>
    <w:tmpl w:val="7820D7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E5C0F"/>
    <w:multiLevelType w:val="hybridMultilevel"/>
    <w:tmpl w:val="DE96E3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77304"/>
    <w:multiLevelType w:val="hybridMultilevel"/>
    <w:tmpl w:val="50F07BB0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299D3311"/>
    <w:multiLevelType w:val="hybridMultilevel"/>
    <w:tmpl w:val="AB78C200"/>
    <w:lvl w:ilvl="0" w:tplc="F3C44F88">
      <w:numFmt w:val="bullet"/>
      <w:lvlText w:val=""/>
      <w:lvlJc w:val="left"/>
      <w:pPr>
        <w:ind w:left="587" w:hanging="360"/>
      </w:pPr>
      <w:rPr>
        <w:rFonts w:ascii="Symbol" w:eastAsia="Times New Roman" w:hAnsi="Symbo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5" w15:restartNumberingAfterBreak="0">
    <w:nsid w:val="2A2F0AB5"/>
    <w:multiLevelType w:val="multilevel"/>
    <w:tmpl w:val="09A8F10C"/>
    <w:lvl w:ilvl="0">
      <w:start w:val="4"/>
      <w:numFmt w:val="decimal"/>
      <w:lvlText w:val="%1"/>
      <w:lvlJc w:val="left"/>
      <w:pPr>
        <w:ind w:left="480" w:hanging="48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1">
      <w:start w:val="4"/>
      <w:numFmt w:val="decimal"/>
      <w:lvlText w:val="%1.%2"/>
      <w:lvlJc w:val="left"/>
      <w:pPr>
        <w:ind w:left="921" w:hanging="72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2">
      <w:start w:val="1"/>
      <w:numFmt w:val="decimal"/>
      <w:lvlText w:val="%1.%2.%3"/>
      <w:lvlJc w:val="left"/>
      <w:pPr>
        <w:ind w:left="1122" w:hanging="72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683" w:hanging="108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2244" w:hanging="144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2445" w:hanging="144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3006" w:hanging="180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3567" w:hanging="216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3768" w:hanging="216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</w:abstractNum>
  <w:abstractNum w:abstractNumId="16" w15:restartNumberingAfterBreak="0">
    <w:nsid w:val="303938D9"/>
    <w:multiLevelType w:val="multilevel"/>
    <w:tmpl w:val="4942E6AC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cs="Times New Roman" w:hint="default"/>
      </w:rPr>
    </w:lvl>
    <w:lvl w:ilvl="1">
      <w:start w:val="1"/>
      <w:numFmt w:val="decimal"/>
      <w:pStyle w:val="NumHeading2"/>
      <w:lvlText w:val="%1.%2"/>
      <w:lvlJc w:val="left"/>
      <w:pPr>
        <w:tabs>
          <w:tab w:val="num" w:pos="794"/>
        </w:tabs>
        <w:ind w:left="794" w:hanging="794"/>
      </w:pPr>
      <w:rPr>
        <w:rFonts w:cs="Times New Roman"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cs="Times New Roman"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cs="Times New Roman"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cs="Times New Roman"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cs="Times New Roman"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cs="Times New Roman"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cs="Times New Roman" w:hint="default"/>
      </w:rPr>
    </w:lvl>
  </w:abstractNum>
  <w:abstractNum w:abstractNumId="17" w15:restartNumberingAfterBreak="0">
    <w:nsid w:val="30C40DAD"/>
    <w:multiLevelType w:val="multilevel"/>
    <w:tmpl w:val="CAE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81D7E"/>
    <w:multiLevelType w:val="hybridMultilevel"/>
    <w:tmpl w:val="3F38AD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B41120"/>
    <w:multiLevelType w:val="hybridMultilevel"/>
    <w:tmpl w:val="65084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305C1E"/>
    <w:multiLevelType w:val="hybridMultilevel"/>
    <w:tmpl w:val="88F0024C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1" w15:restartNumberingAfterBreak="0">
    <w:nsid w:val="43734ABF"/>
    <w:multiLevelType w:val="hybridMultilevel"/>
    <w:tmpl w:val="41EC5DB6"/>
    <w:lvl w:ilvl="0" w:tplc="2DEE7EB4">
      <w:numFmt w:val="bullet"/>
      <w:lvlText w:val=""/>
      <w:lvlJc w:val="left"/>
      <w:pPr>
        <w:ind w:left="632" w:hanging="360"/>
      </w:pPr>
      <w:rPr>
        <w:rFonts w:ascii="Symbol" w:eastAsia="Times New Roman" w:hAnsi="Symbo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abstractNum w:abstractNumId="22" w15:restartNumberingAfterBreak="0">
    <w:nsid w:val="46B439BA"/>
    <w:multiLevelType w:val="hybridMultilevel"/>
    <w:tmpl w:val="8626FD88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3" w15:restartNumberingAfterBreak="0">
    <w:nsid w:val="47EF6F05"/>
    <w:multiLevelType w:val="hybridMultilevel"/>
    <w:tmpl w:val="B770CBD0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4" w15:restartNumberingAfterBreak="0">
    <w:nsid w:val="49D70FB9"/>
    <w:multiLevelType w:val="hybridMultilevel"/>
    <w:tmpl w:val="DB8C3A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04D3D"/>
    <w:multiLevelType w:val="hybridMultilevel"/>
    <w:tmpl w:val="A14667FC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6" w15:restartNumberingAfterBreak="0">
    <w:nsid w:val="4DC36C6B"/>
    <w:multiLevelType w:val="hybridMultilevel"/>
    <w:tmpl w:val="19565B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F64730"/>
    <w:multiLevelType w:val="hybridMultilevel"/>
    <w:tmpl w:val="685C07D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5015DFE"/>
    <w:multiLevelType w:val="hybridMultilevel"/>
    <w:tmpl w:val="5476B076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9" w15:restartNumberingAfterBreak="0">
    <w:nsid w:val="56C15F53"/>
    <w:multiLevelType w:val="hybridMultilevel"/>
    <w:tmpl w:val="63C600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E32E1A"/>
    <w:multiLevelType w:val="hybridMultilevel"/>
    <w:tmpl w:val="993048EC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1" w15:restartNumberingAfterBreak="0">
    <w:nsid w:val="5A897CC8"/>
    <w:multiLevelType w:val="hybridMultilevel"/>
    <w:tmpl w:val="8DA0C31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C7265D"/>
    <w:multiLevelType w:val="hybridMultilevel"/>
    <w:tmpl w:val="CC2E825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BEF2CAF"/>
    <w:multiLevelType w:val="hybridMultilevel"/>
    <w:tmpl w:val="E398C71A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4" w15:restartNumberingAfterBreak="0">
    <w:nsid w:val="5ED84029"/>
    <w:multiLevelType w:val="hybridMultilevel"/>
    <w:tmpl w:val="42AC52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0B66C6C"/>
    <w:multiLevelType w:val="hybridMultilevel"/>
    <w:tmpl w:val="DB8C3A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BB3129"/>
    <w:multiLevelType w:val="hybridMultilevel"/>
    <w:tmpl w:val="1F2420F0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AF39DC"/>
    <w:multiLevelType w:val="hybridMultilevel"/>
    <w:tmpl w:val="503ED5C4"/>
    <w:lvl w:ilvl="0" w:tplc="38B25340">
      <w:start w:val="6"/>
      <w:numFmt w:val="bullet"/>
      <w:lvlText w:val=""/>
      <w:lvlJc w:val="left"/>
      <w:pPr>
        <w:ind w:left="857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38" w15:restartNumberingAfterBreak="0">
    <w:nsid w:val="633E7F5E"/>
    <w:multiLevelType w:val="hybridMultilevel"/>
    <w:tmpl w:val="87400FF4"/>
    <w:lvl w:ilvl="0" w:tplc="D6E83CE4">
      <w:start w:val="7"/>
      <w:numFmt w:val="bullet"/>
      <w:lvlText w:val=""/>
      <w:lvlJc w:val="left"/>
      <w:pPr>
        <w:ind w:left="1067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39" w15:restartNumberingAfterBreak="0">
    <w:nsid w:val="63C36F15"/>
    <w:multiLevelType w:val="hybridMultilevel"/>
    <w:tmpl w:val="6DEC74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5996"/>
    <w:multiLevelType w:val="multilevel"/>
    <w:tmpl w:val="402C4DA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9FE6792"/>
    <w:multiLevelType w:val="hybridMultilevel"/>
    <w:tmpl w:val="3A2621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F86075"/>
    <w:multiLevelType w:val="hybridMultilevel"/>
    <w:tmpl w:val="4A74D2B4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943076283">
    <w:abstractNumId w:val="30"/>
  </w:num>
  <w:num w:numId="2" w16cid:durableId="1340238450">
    <w:abstractNumId w:val="22"/>
  </w:num>
  <w:num w:numId="3" w16cid:durableId="1677340705">
    <w:abstractNumId w:val="33"/>
  </w:num>
  <w:num w:numId="4" w16cid:durableId="386733525">
    <w:abstractNumId w:val="42"/>
  </w:num>
  <w:num w:numId="5" w16cid:durableId="1921718973">
    <w:abstractNumId w:val="6"/>
  </w:num>
  <w:num w:numId="6" w16cid:durableId="1564752312">
    <w:abstractNumId w:val="9"/>
  </w:num>
  <w:num w:numId="7" w16cid:durableId="919486494">
    <w:abstractNumId w:val="23"/>
  </w:num>
  <w:num w:numId="8" w16cid:durableId="338773846">
    <w:abstractNumId w:val="19"/>
  </w:num>
  <w:num w:numId="9" w16cid:durableId="1268076985">
    <w:abstractNumId w:val="16"/>
  </w:num>
  <w:num w:numId="10" w16cid:durableId="718631219">
    <w:abstractNumId w:val="32"/>
  </w:num>
  <w:num w:numId="11" w16cid:durableId="2075658665">
    <w:abstractNumId w:val="13"/>
  </w:num>
  <w:num w:numId="12" w16cid:durableId="1294945378">
    <w:abstractNumId w:val="34"/>
  </w:num>
  <w:num w:numId="13" w16cid:durableId="2130471856">
    <w:abstractNumId w:val="29"/>
  </w:num>
  <w:num w:numId="14" w16cid:durableId="1334068562">
    <w:abstractNumId w:val="3"/>
  </w:num>
  <w:num w:numId="15" w16cid:durableId="2119177674">
    <w:abstractNumId w:val="8"/>
  </w:num>
  <w:num w:numId="16" w16cid:durableId="998263561">
    <w:abstractNumId w:val="11"/>
  </w:num>
  <w:num w:numId="17" w16cid:durableId="704869696">
    <w:abstractNumId w:val="24"/>
  </w:num>
  <w:num w:numId="18" w16cid:durableId="827986627">
    <w:abstractNumId w:val="18"/>
  </w:num>
  <w:num w:numId="19" w16cid:durableId="679432663">
    <w:abstractNumId w:val="39"/>
  </w:num>
  <w:num w:numId="20" w16cid:durableId="842889760">
    <w:abstractNumId w:val="41"/>
  </w:num>
  <w:num w:numId="21" w16cid:durableId="174542632">
    <w:abstractNumId w:val="1"/>
  </w:num>
  <w:num w:numId="22" w16cid:durableId="415589169">
    <w:abstractNumId w:val="0"/>
  </w:num>
  <w:num w:numId="23" w16cid:durableId="2033531643">
    <w:abstractNumId w:val="12"/>
  </w:num>
  <w:num w:numId="24" w16cid:durableId="30426620">
    <w:abstractNumId w:val="27"/>
  </w:num>
  <w:num w:numId="25" w16cid:durableId="469253686">
    <w:abstractNumId w:val="5"/>
  </w:num>
  <w:num w:numId="26" w16cid:durableId="765349477">
    <w:abstractNumId w:val="35"/>
  </w:num>
  <w:num w:numId="27" w16cid:durableId="984163717">
    <w:abstractNumId w:val="20"/>
  </w:num>
  <w:num w:numId="28" w16cid:durableId="1413576867">
    <w:abstractNumId w:val="28"/>
  </w:num>
  <w:num w:numId="29" w16cid:durableId="1793789137">
    <w:abstractNumId w:val="15"/>
  </w:num>
  <w:num w:numId="30" w16cid:durableId="1686395495">
    <w:abstractNumId w:val="40"/>
  </w:num>
  <w:num w:numId="31" w16cid:durableId="683440374">
    <w:abstractNumId w:val="38"/>
  </w:num>
  <w:num w:numId="32" w16cid:durableId="743068838">
    <w:abstractNumId w:val="16"/>
  </w:num>
  <w:num w:numId="33" w16cid:durableId="1850441141">
    <w:abstractNumId w:val="16"/>
  </w:num>
  <w:num w:numId="34" w16cid:durableId="123623939">
    <w:abstractNumId w:val="16"/>
  </w:num>
  <w:num w:numId="35" w16cid:durableId="95638391">
    <w:abstractNumId w:val="7"/>
  </w:num>
  <w:num w:numId="36" w16cid:durableId="976028922">
    <w:abstractNumId w:val="10"/>
  </w:num>
  <w:num w:numId="37" w16cid:durableId="856582546">
    <w:abstractNumId w:val="21"/>
  </w:num>
  <w:num w:numId="38" w16cid:durableId="1021903909">
    <w:abstractNumId w:val="14"/>
  </w:num>
  <w:num w:numId="39" w16cid:durableId="892733603">
    <w:abstractNumId w:val="36"/>
  </w:num>
  <w:num w:numId="40" w16cid:durableId="519205889">
    <w:abstractNumId w:val="25"/>
  </w:num>
  <w:num w:numId="41" w16cid:durableId="1015501726">
    <w:abstractNumId w:val="37"/>
  </w:num>
  <w:num w:numId="42" w16cid:durableId="1387531981">
    <w:abstractNumId w:val="26"/>
  </w:num>
  <w:num w:numId="43" w16cid:durableId="1857428973">
    <w:abstractNumId w:val="31"/>
  </w:num>
  <w:num w:numId="44" w16cid:durableId="1904558641">
    <w:abstractNumId w:val="2"/>
  </w:num>
  <w:num w:numId="45" w16cid:durableId="92558402">
    <w:abstractNumId w:val="17"/>
  </w:num>
  <w:num w:numId="46" w16cid:durableId="1166215098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29"/>
    <w:rsid w:val="0000071E"/>
    <w:rsid w:val="00000ED9"/>
    <w:rsid w:val="00001803"/>
    <w:rsid w:val="00001922"/>
    <w:rsid w:val="00004263"/>
    <w:rsid w:val="0000448D"/>
    <w:rsid w:val="00004A22"/>
    <w:rsid w:val="000060D4"/>
    <w:rsid w:val="00011849"/>
    <w:rsid w:val="00011D37"/>
    <w:rsid w:val="000139CB"/>
    <w:rsid w:val="000229FF"/>
    <w:rsid w:val="00024812"/>
    <w:rsid w:val="00027899"/>
    <w:rsid w:val="000321F3"/>
    <w:rsid w:val="00035D1B"/>
    <w:rsid w:val="00035EF0"/>
    <w:rsid w:val="000470FC"/>
    <w:rsid w:val="00047138"/>
    <w:rsid w:val="00050C44"/>
    <w:rsid w:val="00052B0E"/>
    <w:rsid w:val="000540FD"/>
    <w:rsid w:val="00054579"/>
    <w:rsid w:val="00055360"/>
    <w:rsid w:val="000611C3"/>
    <w:rsid w:val="000710D9"/>
    <w:rsid w:val="00072217"/>
    <w:rsid w:val="0007313E"/>
    <w:rsid w:val="0007353C"/>
    <w:rsid w:val="0007588F"/>
    <w:rsid w:val="0007795E"/>
    <w:rsid w:val="00077C37"/>
    <w:rsid w:val="00081F89"/>
    <w:rsid w:val="00083D49"/>
    <w:rsid w:val="000859D3"/>
    <w:rsid w:val="00086CC5"/>
    <w:rsid w:val="000870F7"/>
    <w:rsid w:val="00087F04"/>
    <w:rsid w:val="00090D7B"/>
    <w:rsid w:val="0009105C"/>
    <w:rsid w:val="000920D8"/>
    <w:rsid w:val="00092C19"/>
    <w:rsid w:val="000A214E"/>
    <w:rsid w:val="000A440B"/>
    <w:rsid w:val="000A4F2D"/>
    <w:rsid w:val="000A5E4A"/>
    <w:rsid w:val="000A6864"/>
    <w:rsid w:val="000B0962"/>
    <w:rsid w:val="000B0F9A"/>
    <w:rsid w:val="000C0A16"/>
    <w:rsid w:val="000C1A1E"/>
    <w:rsid w:val="000C1FF3"/>
    <w:rsid w:val="000C38FC"/>
    <w:rsid w:val="000C5D3C"/>
    <w:rsid w:val="000D2542"/>
    <w:rsid w:val="000D5665"/>
    <w:rsid w:val="000D5DB0"/>
    <w:rsid w:val="000D5F54"/>
    <w:rsid w:val="000D6E48"/>
    <w:rsid w:val="000E1A71"/>
    <w:rsid w:val="000F302E"/>
    <w:rsid w:val="000F3869"/>
    <w:rsid w:val="000F3C85"/>
    <w:rsid w:val="000F5524"/>
    <w:rsid w:val="000F5D3A"/>
    <w:rsid w:val="000F69F9"/>
    <w:rsid w:val="001004B5"/>
    <w:rsid w:val="00100CA0"/>
    <w:rsid w:val="001022A9"/>
    <w:rsid w:val="00104E2D"/>
    <w:rsid w:val="0010525F"/>
    <w:rsid w:val="001077A6"/>
    <w:rsid w:val="001103DA"/>
    <w:rsid w:val="0011476C"/>
    <w:rsid w:val="00114FFA"/>
    <w:rsid w:val="00115933"/>
    <w:rsid w:val="00116BA6"/>
    <w:rsid w:val="001213E7"/>
    <w:rsid w:val="001218E5"/>
    <w:rsid w:val="00124928"/>
    <w:rsid w:val="00125207"/>
    <w:rsid w:val="001307F8"/>
    <w:rsid w:val="00132A3C"/>
    <w:rsid w:val="001340FB"/>
    <w:rsid w:val="0013580A"/>
    <w:rsid w:val="00136A66"/>
    <w:rsid w:val="001436E6"/>
    <w:rsid w:val="00143A68"/>
    <w:rsid w:val="00145B0B"/>
    <w:rsid w:val="00147768"/>
    <w:rsid w:val="00151120"/>
    <w:rsid w:val="001549FA"/>
    <w:rsid w:val="0015538C"/>
    <w:rsid w:val="00157988"/>
    <w:rsid w:val="001643E3"/>
    <w:rsid w:val="0016648B"/>
    <w:rsid w:val="001762DE"/>
    <w:rsid w:val="001773C7"/>
    <w:rsid w:val="00182DE6"/>
    <w:rsid w:val="001830C3"/>
    <w:rsid w:val="00193D50"/>
    <w:rsid w:val="00196A0E"/>
    <w:rsid w:val="00197E82"/>
    <w:rsid w:val="001A0903"/>
    <w:rsid w:val="001A141B"/>
    <w:rsid w:val="001A2608"/>
    <w:rsid w:val="001A5B5A"/>
    <w:rsid w:val="001B024B"/>
    <w:rsid w:val="001B20D0"/>
    <w:rsid w:val="001B2659"/>
    <w:rsid w:val="001B3DAF"/>
    <w:rsid w:val="001B45CC"/>
    <w:rsid w:val="001B4BD0"/>
    <w:rsid w:val="001C04D1"/>
    <w:rsid w:val="001C4F28"/>
    <w:rsid w:val="001C6E1D"/>
    <w:rsid w:val="001D3F2F"/>
    <w:rsid w:val="001D5831"/>
    <w:rsid w:val="001D5A3A"/>
    <w:rsid w:val="001D5AD5"/>
    <w:rsid w:val="001E0203"/>
    <w:rsid w:val="001E5CE4"/>
    <w:rsid w:val="001E6BF2"/>
    <w:rsid w:val="001E70BA"/>
    <w:rsid w:val="001F09D2"/>
    <w:rsid w:val="001F0A85"/>
    <w:rsid w:val="001F2A05"/>
    <w:rsid w:val="001F2CFE"/>
    <w:rsid w:val="001F79B3"/>
    <w:rsid w:val="001F7CE8"/>
    <w:rsid w:val="00200DD0"/>
    <w:rsid w:val="00201708"/>
    <w:rsid w:val="00202AB7"/>
    <w:rsid w:val="002049D0"/>
    <w:rsid w:val="00204F61"/>
    <w:rsid w:val="0020616E"/>
    <w:rsid w:val="002075EA"/>
    <w:rsid w:val="002115CA"/>
    <w:rsid w:val="00212A41"/>
    <w:rsid w:val="00213F12"/>
    <w:rsid w:val="00214764"/>
    <w:rsid w:val="0021498A"/>
    <w:rsid w:val="00215B30"/>
    <w:rsid w:val="00215E56"/>
    <w:rsid w:val="002176A9"/>
    <w:rsid w:val="00222DE7"/>
    <w:rsid w:val="0022690B"/>
    <w:rsid w:val="002302FE"/>
    <w:rsid w:val="00230F0D"/>
    <w:rsid w:val="0023549E"/>
    <w:rsid w:val="00235707"/>
    <w:rsid w:val="002373CB"/>
    <w:rsid w:val="002409FE"/>
    <w:rsid w:val="002434D7"/>
    <w:rsid w:val="0024652B"/>
    <w:rsid w:val="00247E50"/>
    <w:rsid w:val="00253657"/>
    <w:rsid w:val="00254EE1"/>
    <w:rsid w:val="002622CA"/>
    <w:rsid w:val="002626CD"/>
    <w:rsid w:val="002673B7"/>
    <w:rsid w:val="002679FA"/>
    <w:rsid w:val="00272A1D"/>
    <w:rsid w:val="00272F61"/>
    <w:rsid w:val="00272FEF"/>
    <w:rsid w:val="00273CC1"/>
    <w:rsid w:val="00274842"/>
    <w:rsid w:val="00275074"/>
    <w:rsid w:val="00275579"/>
    <w:rsid w:val="002757D1"/>
    <w:rsid w:val="002772CE"/>
    <w:rsid w:val="00277C81"/>
    <w:rsid w:val="002802BF"/>
    <w:rsid w:val="0028055D"/>
    <w:rsid w:val="00280FDA"/>
    <w:rsid w:val="0028342C"/>
    <w:rsid w:val="00284161"/>
    <w:rsid w:val="00285561"/>
    <w:rsid w:val="00286AEC"/>
    <w:rsid w:val="00286FC0"/>
    <w:rsid w:val="00287601"/>
    <w:rsid w:val="00290D76"/>
    <w:rsid w:val="00291016"/>
    <w:rsid w:val="002915FC"/>
    <w:rsid w:val="00295EAC"/>
    <w:rsid w:val="002A3EF7"/>
    <w:rsid w:val="002A4BCB"/>
    <w:rsid w:val="002A5D77"/>
    <w:rsid w:val="002A6AB7"/>
    <w:rsid w:val="002A7AEA"/>
    <w:rsid w:val="002B180A"/>
    <w:rsid w:val="002B193A"/>
    <w:rsid w:val="002B5B79"/>
    <w:rsid w:val="002B668C"/>
    <w:rsid w:val="002B6A50"/>
    <w:rsid w:val="002B78BD"/>
    <w:rsid w:val="002C3FA9"/>
    <w:rsid w:val="002C45C0"/>
    <w:rsid w:val="002C6FA7"/>
    <w:rsid w:val="002D5346"/>
    <w:rsid w:val="002D55F7"/>
    <w:rsid w:val="002E12A6"/>
    <w:rsid w:val="002E2398"/>
    <w:rsid w:val="002E3C44"/>
    <w:rsid w:val="002F00B0"/>
    <w:rsid w:val="002F247A"/>
    <w:rsid w:val="002F4254"/>
    <w:rsid w:val="002F487F"/>
    <w:rsid w:val="002F6365"/>
    <w:rsid w:val="002F646E"/>
    <w:rsid w:val="002F6E4E"/>
    <w:rsid w:val="002F7936"/>
    <w:rsid w:val="00302B01"/>
    <w:rsid w:val="00303ECE"/>
    <w:rsid w:val="00304D1A"/>
    <w:rsid w:val="003061D3"/>
    <w:rsid w:val="0030705F"/>
    <w:rsid w:val="00310303"/>
    <w:rsid w:val="003134FD"/>
    <w:rsid w:val="00317BF4"/>
    <w:rsid w:val="00322184"/>
    <w:rsid w:val="00323A59"/>
    <w:rsid w:val="00326AA8"/>
    <w:rsid w:val="00326C11"/>
    <w:rsid w:val="00327464"/>
    <w:rsid w:val="003274D8"/>
    <w:rsid w:val="00333FD0"/>
    <w:rsid w:val="00335510"/>
    <w:rsid w:val="0033696E"/>
    <w:rsid w:val="003404F6"/>
    <w:rsid w:val="00344E15"/>
    <w:rsid w:val="00345CCE"/>
    <w:rsid w:val="0035133C"/>
    <w:rsid w:val="00352FCF"/>
    <w:rsid w:val="00353D90"/>
    <w:rsid w:val="00355D3C"/>
    <w:rsid w:val="00356E28"/>
    <w:rsid w:val="003600DE"/>
    <w:rsid w:val="00361E30"/>
    <w:rsid w:val="00363CE7"/>
    <w:rsid w:val="00365673"/>
    <w:rsid w:val="003664A6"/>
    <w:rsid w:val="00366DA1"/>
    <w:rsid w:val="003673C7"/>
    <w:rsid w:val="003674B6"/>
    <w:rsid w:val="0036797D"/>
    <w:rsid w:val="00367F65"/>
    <w:rsid w:val="003704FF"/>
    <w:rsid w:val="00370F09"/>
    <w:rsid w:val="00370FB6"/>
    <w:rsid w:val="00371415"/>
    <w:rsid w:val="00372963"/>
    <w:rsid w:val="0038790C"/>
    <w:rsid w:val="00390974"/>
    <w:rsid w:val="00392975"/>
    <w:rsid w:val="00393D47"/>
    <w:rsid w:val="0039442B"/>
    <w:rsid w:val="00394509"/>
    <w:rsid w:val="00395A89"/>
    <w:rsid w:val="00396B1C"/>
    <w:rsid w:val="003A1F96"/>
    <w:rsid w:val="003A3F8D"/>
    <w:rsid w:val="003A55C0"/>
    <w:rsid w:val="003A6411"/>
    <w:rsid w:val="003A7C13"/>
    <w:rsid w:val="003B3149"/>
    <w:rsid w:val="003B5C2D"/>
    <w:rsid w:val="003B6CE1"/>
    <w:rsid w:val="003B754E"/>
    <w:rsid w:val="003B78EC"/>
    <w:rsid w:val="003B7C1E"/>
    <w:rsid w:val="003C1FC4"/>
    <w:rsid w:val="003C22CF"/>
    <w:rsid w:val="003C71FA"/>
    <w:rsid w:val="003D0CAC"/>
    <w:rsid w:val="003D5543"/>
    <w:rsid w:val="003D7B31"/>
    <w:rsid w:val="003E34AB"/>
    <w:rsid w:val="003E708D"/>
    <w:rsid w:val="003F20EC"/>
    <w:rsid w:val="003F2131"/>
    <w:rsid w:val="003F22F7"/>
    <w:rsid w:val="003F28AF"/>
    <w:rsid w:val="00401B64"/>
    <w:rsid w:val="00402265"/>
    <w:rsid w:val="004030A8"/>
    <w:rsid w:val="00404578"/>
    <w:rsid w:val="00405E13"/>
    <w:rsid w:val="00407B01"/>
    <w:rsid w:val="0041115A"/>
    <w:rsid w:val="00414151"/>
    <w:rsid w:val="00417067"/>
    <w:rsid w:val="00420997"/>
    <w:rsid w:val="00421CB4"/>
    <w:rsid w:val="004224FC"/>
    <w:rsid w:val="00423076"/>
    <w:rsid w:val="004246DB"/>
    <w:rsid w:val="004313AB"/>
    <w:rsid w:val="0043307A"/>
    <w:rsid w:val="00433BF1"/>
    <w:rsid w:val="00434025"/>
    <w:rsid w:val="00436A81"/>
    <w:rsid w:val="00437875"/>
    <w:rsid w:val="00440460"/>
    <w:rsid w:val="00442809"/>
    <w:rsid w:val="00446C19"/>
    <w:rsid w:val="00452DE4"/>
    <w:rsid w:val="00453C0F"/>
    <w:rsid w:val="00453EFC"/>
    <w:rsid w:val="0045481E"/>
    <w:rsid w:val="00455DEF"/>
    <w:rsid w:val="004601AB"/>
    <w:rsid w:val="004613CF"/>
    <w:rsid w:val="00463789"/>
    <w:rsid w:val="00467718"/>
    <w:rsid w:val="00467E40"/>
    <w:rsid w:val="004700F7"/>
    <w:rsid w:val="004707FD"/>
    <w:rsid w:val="004712B2"/>
    <w:rsid w:val="00473229"/>
    <w:rsid w:val="0047343E"/>
    <w:rsid w:val="00473D2B"/>
    <w:rsid w:val="00480607"/>
    <w:rsid w:val="00483307"/>
    <w:rsid w:val="004851FF"/>
    <w:rsid w:val="00485609"/>
    <w:rsid w:val="00487610"/>
    <w:rsid w:val="004876EE"/>
    <w:rsid w:val="00491BB0"/>
    <w:rsid w:val="00491EDA"/>
    <w:rsid w:val="00493AB2"/>
    <w:rsid w:val="00493E88"/>
    <w:rsid w:val="00497510"/>
    <w:rsid w:val="004A01C3"/>
    <w:rsid w:val="004A499A"/>
    <w:rsid w:val="004B1CA9"/>
    <w:rsid w:val="004B1D79"/>
    <w:rsid w:val="004B5DA4"/>
    <w:rsid w:val="004B663B"/>
    <w:rsid w:val="004B781F"/>
    <w:rsid w:val="004B7CF4"/>
    <w:rsid w:val="004C2861"/>
    <w:rsid w:val="004C3427"/>
    <w:rsid w:val="004C3C7E"/>
    <w:rsid w:val="004D30B6"/>
    <w:rsid w:val="004D46D2"/>
    <w:rsid w:val="004D5577"/>
    <w:rsid w:val="004D5DE4"/>
    <w:rsid w:val="004D7798"/>
    <w:rsid w:val="004E2E94"/>
    <w:rsid w:val="004E4887"/>
    <w:rsid w:val="004E5E31"/>
    <w:rsid w:val="004F0B15"/>
    <w:rsid w:val="004F2145"/>
    <w:rsid w:val="004F2317"/>
    <w:rsid w:val="004F3419"/>
    <w:rsid w:val="005001CE"/>
    <w:rsid w:val="00506CBF"/>
    <w:rsid w:val="00510924"/>
    <w:rsid w:val="00511E7F"/>
    <w:rsid w:val="005122FA"/>
    <w:rsid w:val="005130E6"/>
    <w:rsid w:val="00514FE8"/>
    <w:rsid w:val="005165C3"/>
    <w:rsid w:val="005168F9"/>
    <w:rsid w:val="00517507"/>
    <w:rsid w:val="00517FC7"/>
    <w:rsid w:val="005212BB"/>
    <w:rsid w:val="005221F4"/>
    <w:rsid w:val="0052400F"/>
    <w:rsid w:val="005253D8"/>
    <w:rsid w:val="005272B4"/>
    <w:rsid w:val="0053330D"/>
    <w:rsid w:val="00533643"/>
    <w:rsid w:val="005336E0"/>
    <w:rsid w:val="005417A2"/>
    <w:rsid w:val="00542ABA"/>
    <w:rsid w:val="00542C62"/>
    <w:rsid w:val="005479ED"/>
    <w:rsid w:val="00550D90"/>
    <w:rsid w:val="00551886"/>
    <w:rsid w:val="00551B74"/>
    <w:rsid w:val="0055371F"/>
    <w:rsid w:val="005544FC"/>
    <w:rsid w:val="0055570C"/>
    <w:rsid w:val="005677F0"/>
    <w:rsid w:val="00567CA7"/>
    <w:rsid w:val="005707BE"/>
    <w:rsid w:val="00570BAB"/>
    <w:rsid w:val="00574325"/>
    <w:rsid w:val="00574704"/>
    <w:rsid w:val="005814E6"/>
    <w:rsid w:val="00585BD5"/>
    <w:rsid w:val="00586732"/>
    <w:rsid w:val="00590FB1"/>
    <w:rsid w:val="0059129E"/>
    <w:rsid w:val="005912CE"/>
    <w:rsid w:val="005916F1"/>
    <w:rsid w:val="00591E46"/>
    <w:rsid w:val="00593ABC"/>
    <w:rsid w:val="005973AF"/>
    <w:rsid w:val="0059767B"/>
    <w:rsid w:val="005A057B"/>
    <w:rsid w:val="005A0727"/>
    <w:rsid w:val="005A1B76"/>
    <w:rsid w:val="005A27F2"/>
    <w:rsid w:val="005A381A"/>
    <w:rsid w:val="005B04A8"/>
    <w:rsid w:val="005B2C94"/>
    <w:rsid w:val="005B4193"/>
    <w:rsid w:val="005B5585"/>
    <w:rsid w:val="005B64B7"/>
    <w:rsid w:val="005B7AB3"/>
    <w:rsid w:val="005C10B6"/>
    <w:rsid w:val="005C401E"/>
    <w:rsid w:val="005C44E5"/>
    <w:rsid w:val="005C4D5D"/>
    <w:rsid w:val="005D0A68"/>
    <w:rsid w:val="005D0BB2"/>
    <w:rsid w:val="005D17F2"/>
    <w:rsid w:val="005D223F"/>
    <w:rsid w:val="005D2A28"/>
    <w:rsid w:val="005D2F8E"/>
    <w:rsid w:val="005D4931"/>
    <w:rsid w:val="005D701F"/>
    <w:rsid w:val="005D716C"/>
    <w:rsid w:val="005E0BEC"/>
    <w:rsid w:val="005E3FF5"/>
    <w:rsid w:val="005F695D"/>
    <w:rsid w:val="005F6E2A"/>
    <w:rsid w:val="005F70E0"/>
    <w:rsid w:val="005F71D0"/>
    <w:rsid w:val="00600153"/>
    <w:rsid w:val="00601011"/>
    <w:rsid w:val="006034D3"/>
    <w:rsid w:val="0060484E"/>
    <w:rsid w:val="00604AEB"/>
    <w:rsid w:val="00606F27"/>
    <w:rsid w:val="00611FA0"/>
    <w:rsid w:val="00612054"/>
    <w:rsid w:val="00612357"/>
    <w:rsid w:val="00613260"/>
    <w:rsid w:val="006173B4"/>
    <w:rsid w:val="00617B47"/>
    <w:rsid w:val="0062158B"/>
    <w:rsid w:val="00621675"/>
    <w:rsid w:val="00622391"/>
    <w:rsid w:val="0062270D"/>
    <w:rsid w:val="00624996"/>
    <w:rsid w:val="00626436"/>
    <w:rsid w:val="0062785F"/>
    <w:rsid w:val="006300C0"/>
    <w:rsid w:val="00633C39"/>
    <w:rsid w:val="00635E7B"/>
    <w:rsid w:val="00636452"/>
    <w:rsid w:val="0064202F"/>
    <w:rsid w:val="0064312D"/>
    <w:rsid w:val="006442DE"/>
    <w:rsid w:val="00644CF0"/>
    <w:rsid w:val="00645DE4"/>
    <w:rsid w:val="0064605F"/>
    <w:rsid w:val="00646720"/>
    <w:rsid w:val="00646AFB"/>
    <w:rsid w:val="00650156"/>
    <w:rsid w:val="0065413A"/>
    <w:rsid w:val="0065508A"/>
    <w:rsid w:val="0065732F"/>
    <w:rsid w:val="006610C5"/>
    <w:rsid w:val="0066197D"/>
    <w:rsid w:val="00665AA4"/>
    <w:rsid w:val="00666258"/>
    <w:rsid w:val="00667E39"/>
    <w:rsid w:val="00667F35"/>
    <w:rsid w:val="00670A00"/>
    <w:rsid w:val="0067135C"/>
    <w:rsid w:val="006724A6"/>
    <w:rsid w:val="00672A57"/>
    <w:rsid w:val="006738FA"/>
    <w:rsid w:val="00674DDE"/>
    <w:rsid w:val="0067685C"/>
    <w:rsid w:val="006773E8"/>
    <w:rsid w:val="006774ED"/>
    <w:rsid w:val="006801F7"/>
    <w:rsid w:val="00680F93"/>
    <w:rsid w:val="006821CD"/>
    <w:rsid w:val="006842F6"/>
    <w:rsid w:val="0068601A"/>
    <w:rsid w:val="0069297B"/>
    <w:rsid w:val="00692E9B"/>
    <w:rsid w:val="006941BE"/>
    <w:rsid w:val="00694441"/>
    <w:rsid w:val="00694882"/>
    <w:rsid w:val="006A0AE8"/>
    <w:rsid w:val="006A207B"/>
    <w:rsid w:val="006A2D42"/>
    <w:rsid w:val="006A308D"/>
    <w:rsid w:val="006A4A49"/>
    <w:rsid w:val="006B1192"/>
    <w:rsid w:val="006B3851"/>
    <w:rsid w:val="006B3C40"/>
    <w:rsid w:val="006B69A7"/>
    <w:rsid w:val="006B705F"/>
    <w:rsid w:val="006B7EBD"/>
    <w:rsid w:val="006C4906"/>
    <w:rsid w:val="006C4EB8"/>
    <w:rsid w:val="006C7119"/>
    <w:rsid w:val="006C7BA9"/>
    <w:rsid w:val="006D02C8"/>
    <w:rsid w:val="006D12F3"/>
    <w:rsid w:val="006D136B"/>
    <w:rsid w:val="006D1CA5"/>
    <w:rsid w:val="006D3B53"/>
    <w:rsid w:val="006D446B"/>
    <w:rsid w:val="006D4A44"/>
    <w:rsid w:val="006D521C"/>
    <w:rsid w:val="006D5FA2"/>
    <w:rsid w:val="006D618D"/>
    <w:rsid w:val="006D6F0B"/>
    <w:rsid w:val="006E1102"/>
    <w:rsid w:val="006E125F"/>
    <w:rsid w:val="006E20A7"/>
    <w:rsid w:val="006E23E7"/>
    <w:rsid w:val="006E2AC4"/>
    <w:rsid w:val="006E577A"/>
    <w:rsid w:val="006E5A1E"/>
    <w:rsid w:val="006E6392"/>
    <w:rsid w:val="006E6416"/>
    <w:rsid w:val="006E6D7D"/>
    <w:rsid w:val="006E6EA8"/>
    <w:rsid w:val="006F1E4E"/>
    <w:rsid w:val="006F28C4"/>
    <w:rsid w:val="006F437B"/>
    <w:rsid w:val="006F5700"/>
    <w:rsid w:val="006F6067"/>
    <w:rsid w:val="00702B71"/>
    <w:rsid w:val="00706E9E"/>
    <w:rsid w:val="0071458E"/>
    <w:rsid w:val="00715262"/>
    <w:rsid w:val="00721F7C"/>
    <w:rsid w:val="00722B25"/>
    <w:rsid w:val="00725E59"/>
    <w:rsid w:val="007316D0"/>
    <w:rsid w:val="0073355E"/>
    <w:rsid w:val="00734D11"/>
    <w:rsid w:val="00736066"/>
    <w:rsid w:val="00742941"/>
    <w:rsid w:val="007432A2"/>
    <w:rsid w:val="00744BC7"/>
    <w:rsid w:val="007512BA"/>
    <w:rsid w:val="00751E0B"/>
    <w:rsid w:val="0075694C"/>
    <w:rsid w:val="00766749"/>
    <w:rsid w:val="00766D90"/>
    <w:rsid w:val="0077030E"/>
    <w:rsid w:val="007703A6"/>
    <w:rsid w:val="0077434F"/>
    <w:rsid w:val="00775C79"/>
    <w:rsid w:val="00775F6D"/>
    <w:rsid w:val="00776004"/>
    <w:rsid w:val="0078148B"/>
    <w:rsid w:val="007814A9"/>
    <w:rsid w:val="00785E09"/>
    <w:rsid w:val="00786DB3"/>
    <w:rsid w:val="00791C9D"/>
    <w:rsid w:val="007937F3"/>
    <w:rsid w:val="007948F2"/>
    <w:rsid w:val="007957D9"/>
    <w:rsid w:val="00796C15"/>
    <w:rsid w:val="00796D1F"/>
    <w:rsid w:val="00797137"/>
    <w:rsid w:val="007A2126"/>
    <w:rsid w:val="007A35FA"/>
    <w:rsid w:val="007A3A7E"/>
    <w:rsid w:val="007B1F8C"/>
    <w:rsid w:val="007B2293"/>
    <w:rsid w:val="007B50D0"/>
    <w:rsid w:val="007B6981"/>
    <w:rsid w:val="007B6CF0"/>
    <w:rsid w:val="007C097A"/>
    <w:rsid w:val="007C16E5"/>
    <w:rsid w:val="007C7750"/>
    <w:rsid w:val="007D0095"/>
    <w:rsid w:val="007D1E54"/>
    <w:rsid w:val="007D47ED"/>
    <w:rsid w:val="007E072D"/>
    <w:rsid w:val="007E1F69"/>
    <w:rsid w:val="007E26B5"/>
    <w:rsid w:val="007E419C"/>
    <w:rsid w:val="007E4AD9"/>
    <w:rsid w:val="007E765C"/>
    <w:rsid w:val="007E7E8D"/>
    <w:rsid w:val="007F2F35"/>
    <w:rsid w:val="007F4D72"/>
    <w:rsid w:val="007F6506"/>
    <w:rsid w:val="007F7215"/>
    <w:rsid w:val="007F79C6"/>
    <w:rsid w:val="007F7D92"/>
    <w:rsid w:val="00803ABD"/>
    <w:rsid w:val="00804E54"/>
    <w:rsid w:val="008162BC"/>
    <w:rsid w:val="008227D5"/>
    <w:rsid w:val="00822B88"/>
    <w:rsid w:val="00827A8A"/>
    <w:rsid w:val="008330D6"/>
    <w:rsid w:val="00835173"/>
    <w:rsid w:val="00836CF5"/>
    <w:rsid w:val="00837481"/>
    <w:rsid w:val="008400CD"/>
    <w:rsid w:val="0084399F"/>
    <w:rsid w:val="0084491B"/>
    <w:rsid w:val="0084507E"/>
    <w:rsid w:val="00845E62"/>
    <w:rsid w:val="00852EF2"/>
    <w:rsid w:val="008541E2"/>
    <w:rsid w:val="00855486"/>
    <w:rsid w:val="0086142E"/>
    <w:rsid w:val="00863E63"/>
    <w:rsid w:val="008644A0"/>
    <w:rsid w:val="008657C9"/>
    <w:rsid w:val="00866712"/>
    <w:rsid w:val="008744EB"/>
    <w:rsid w:val="0087481D"/>
    <w:rsid w:val="00876FAB"/>
    <w:rsid w:val="008803CF"/>
    <w:rsid w:val="00882115"/>
    <w:rsid w:val="00884963"/>
    <w:rsid w:val="008916E8"/>
    <w:rsid w:val="00891E6D"/>
    <w:rsid w:val="00892115"/>
    <w:rsid w:val="00892C81"/>
    <w:rsid w:val="00892CD7"/>
    <w:rsid w:val="00895549"/>
    <w:rsid w:val="008A0D6B"/>
    <w:rsid w:val="008A3ECD"/>
    <w:rsid w:val="008A61E5"/>
    <w:rsid w:val="008A799A"/>
    <w:rsid w:val="008B2642"/>
    <w:rsid w:val="008B356D"/>
    <w:rsid w:val="008B371C"/>
    <w:rsid w:val="008B5A14"/>
    <w:rsid w:val="008B6849"/>
    <w:rsid w:val="008C07FD"/>
    <w:rsid w:val="008C3CE5"/>
    <w:rsid w:val="008D422B"/>
    <w:rsid w:val="008D4C0F"/>
    <w:rsid w:val="008D53FD"/>
    <w:rsid w:val="008D5A1C"/>
    <w:rsid w:val="008D69E2"/>
    <w:rsid w:val="008E01A4"/>
    <w:rsid w:val="008E0D74"/>
    <w:rsid w:val="008E1298"/>
    <w:rsid w:val="008E2801"/>
    <w:rsid w:val="008E30FE"/>
    <w:rsid w:val="008E4931"/>
    <w:rsid w:val="008E4A48"/>
    <w:rsid w:val="008E6CED"/>
    <w:rsid w:val="008E7B67"/>
    <w:rsid w:val="008F0F6D"/>
    <w:rsid w:val="008F21D1"/>
    <w:rsid w:val="008F4A15"/>
    <w:rsid w:val="00900300"/>
    <w:rsid w:val="00901903"/>
    <w:rsid w:val="00901F8E"/>
    <w:rsid w:val="009023D4"/>
    <w:rsid w:val="00905674"/>
    <w:rsid w:val="0090720D"/>
    <w:rsid w:val="009075F3"/>
    <w:rsid w:val="00911B4D"/>
    <w:rsid w:val="009136BE"/>
    <w:rsid w:val="00914FB9"/>
    <w:rsid w:val="009154B0"/>
    <w:rsid w:val="00916D3D"/>
    <w:rsid w:val="00916E21"/>
    <w:rsid w:val="00922E3B"/>
    <w:rsid w:val="0092312A"/>
    <w:rsid w:val="009304A8"/>
    <w:rsid w:val="009360E4"/>
    <w:rsid w:val="00940F86"/>
    <w:rsid w:val="009416DD"/>
    <w:rsid w:val="00942749"/>
    <w:rsid w:val="00943E90"/>
    <w:rsid w:val="00945370"/>
    <w:rsid w:val="00945ABF"/>
    <w:rsid w:val="00954E9C"/>
    <w:rsid w:val="00961102"/>
    <w:rsid w:val="00961B6B"/>
    <w:rsid w:val="00962233"/>
    <w:rsid w:val="00962A9C"/>
    <w:rsid w:val="00962CAF"/>
    <w:rsid w:val="00963626"/>
    <w:rsid w:val="009638AE"/>
    <w:rsid w:val="00964107"/>
    <w:rsid w:val="009714D8"/>
    <w:rsid w:val="00975001"/>
    <w:rsid w:val="00975054"/>
    <w:rsid w:val="009768B5"/>
    <w:rsid w:val="00980E09"/>
    <w:rsid w:val="0098122F"/>
    <w:rsid w:val="009812C5"/>
    <w:rsid w:val="00981362"/>
    <w:rsid w:val="0098151C"/>
    <w:rsid w:val="009837A0"/>
    <w:rsid w:val="00983A57"/>
    <w:rsid w:val="00985B2E"/>
    <w:rsid w:val="00986CC9"/>
    <w:rsid w:val="00990339"/>
    <w:rsid w:val="009941E3"/>
    <w:rsid w:val="009944DA"/>
    <w:rsid w:val="0099755C"/>
    <w:rsid w:val="009A1DAD"/>
    <w:rsid w:val="009A3193"/>
    <w:rsid w:val="009B2604"/>
    <w:rsid w:val="009C3793"/>
    <w:rsid w:val="009C4D5A"/>
    <w:rsid w:val="009C5870"/>
    <w:rsid w:val="009C6BA3"/>
    <w:rsid w:val="009C7937"/>
    <w:rsid w:val="009D2171"/>
    <w:rsid w:val="009D58A0"/>
    <w:rsid w:val="009D7866"/>
    <w:rsid w:val="009E144E"/>
    <w:rsid w:val="009E1846"/>
    <w:rsid w:val="009E495F"/>
    <w:rsid w:val="009F0820"/>
    <w:rsid w:val="009F12B5"/>
    <w:rsid w:val="009F29F0"/>
    <w:rsid w:val="00A0190A"/>
    <w:rsid w:val="00A03247"/>
    <w:rsid w:val="00A052A7"/>
    <w:rsid w:val="00A077FA"/>
    <w:rsid w:val="00A115FF"/>
    <w:rsid w:val="00A12610"/>
    <w:rsid w:val="00A13690"/>
    <w:rsid w:val="00A16E94"/>
    <w:rsid w:val="00A1779B"/>
    <w:rsid w:val="00A17A45"/>
    <w:rsid w:val="00A218F1"/>
    <w:rsid w:val="00A21FA8"/>
    <w:rsid w:val="00A22BE4"/>
    <w:rsid w:val="00A26F47"/>
    <w:rsid w:val="00A2711F"/>
    <w:rsid w:val="00A27264"/>
    <w:rsid w:val="00A3032A"/>
    <w:rsid w:val="00A3402F"/>
    <w:rsid w:val="00A3546E"/>
    <w:rsid w:val="00A36DFD"/>
    <w:rsid w:val="00A45E98"/>
    <w:rsid w:val="00A4760F"/>
    <w:rsid w:val="00A503C0"/>
    <w:rsid w:val="00A50F9F"/>
    <w:rsid w:val="00A555A8"/>
    <w:rsid w:val="00A55C8C"/>
    <w:rsid w:val="00A5614F"/>
    <w:rsid w:val="00A56D0C"/>
    <w:rsid w:val="00A610EA"/>
    <w:rsid w:val="00A625F0"/>
    <w:rsid w:val="00A649FD"/>
    <w:rsid w:val="00A71790"/>
    <w:rsid w:val="00A76408"/>
    <w:rsid w:val="00A7702E"/>
    <w:rsid w:val="00A823AF"/>
    <w:rsid w:val="00A82C82"/>
    <w:rsid w:val="00A8399E"/>
    <w:rsid w:val="00A839D7"/>
    <w:rsid w:val="00A8638E"/>
    <w:rsid w:val="00A866E1"/>
    <w:rsid w:val="00A86869"/>
    <w:rsid w:val="00A87074"/>
    <w:rsid w:val="00A87D83"/>
    <w:rsid w:val="00A91207"/>
    <w:rsid w:val="00A92A9D"/>
    <w:rsid w:val="00A961F6"/>
    <w:rsid w:val="00AA017E"/>
    <w:rsid w:val="00AA2109"/>
    <w:rsid w:val="00AA4011"/>
    <w:rsid w:val="00AA4474"/>
    <w:rsid w:val="00AB2572"/>
    <w:rsid w:val="00AB4E1C"/>
    <w:rsid w:val="00AC3EEA"/>
    <w:rsid w:val="00AC7B32"/>
    <w:rsid w:val="00AD10B0"/>
    <w:rsid w:val="00AD14F9"/>
    <w:rsid w:val="00AD4562"/>
    <w:rsid w:val="00AD5389"/>
    <w:rsid w:val="00AD609D"/>
    <w:rsid w:val="00AE08DD"/>
    <w:rsid w:val="00AE1DA9"/>
    <w:rsid w:val="00AE34D9"/>
    <w:rsid w:val="00AE6C0C"/>
    <w:rsid w:val="00AE73D2"/>
    <w:rsid w:val="00AE7BD7"/>
    <w:rsid w:val="00AE7FC0"/>
    <w:rsid w:val="00AF1D03"/>
    <w:rsid w:val="00AF213B"/>
    <w:rsid w:val="00AF25F1"/>
    <w:rsid w:val="00AF54F8"/>
    <w:rsid w:val="00B007F6"/>
    <w:rsid w:val="00B015DA"/>
    <w:rsid w:val="00B02D74"/>
    <w:rsid w:val="00B0367F"/>
    <w:rsid w:val="00B06C7D"/>
    <w:rsid w:val="00B07B75"/>
    <w:rsid w:val="00B120BE"/>
    <w:rsid w:val="00B1329A"/>
    <w:rsid w:val="00B16FF5"/>
    <w:rsid w:val="00B1746D"/>
    <w:rsid w:val="00B21FF4"/>
    <w:rsid w:val="00B22763"/>
    <w:rsid w:val="00B232CC"/>
    <w:rsid w:val="00B25617"/>
    <w:rsid w:val="00B34316"/>
    <w:rsid w:val="00B36E73"/>
    <w:rsid w:val="00B4003D"/>
    <w:rsid w:val="00B42EE8"/>
    <w:rsid w:val="00B4332E"/>
    <w:rsid w:val="00B455E1"/>
    <w:rsid w:val="00B528EC"/>
    <w:rsid w:val="00B60844"/>
    <w:rsid w:val="00B626B3"/>
    <w:rsid w:val="00B63DB7"/>
    <w:rsid w:val="00B66962"/>
    <w:rsid w:val="00B7012D"/>
    <w:rsid w:val="00B710E8"/>
    <w:rsid w:val="00B718EA"/>
    <w:rsid w:val="00B73D97"/>
    <w:rsid w:val="00B77F04"/>
    <w:rsid w:val="00B81BFF"/>
    <w:rsid w:val="00B82713"/>
    <w:rsid w:val="00B83B14"/>
    <w:rsid w:val="00B84491"/>
    <w:rsid w:val="00B854D7"/>
    <w:rsid w:val="00B86992"/>
    <w:rsid w:val="00B87D35"/>
    <w:rsid w:val="00B91110"/>
    <w:rsid w:val="00B977D9"/>
    <w:rsid w:val="00BA0360"/>
    <w:rsid w:val="00BA0684"/>
    <w:rsid w:val="00BA2D2A"/>
    <w:rsid w:val="00BA3434"/>
    <w:rsid w:val="00BB0A52"/>
    <w:rsid w:val="00BB560D"/>
    <w:rsid w:val="00BB7F4F"/>
    <w:rsid w:val="00BC09B9"/>
    <w:rsid w:val="00BC16CD"/>
    <w:rsid w:val="00BC2992"/>
    <w:rsid w:val="00BC3D66"/>
    <w:rsid w:val="00BC4B10"/>
    <w:rsid w:val="00BC6365"/>
    <w:rsid w:val="00BC6C42"/>
    <w:rsid w:val="00BC6D9D"/>
    <w:rsid w:val="00BD16ED"/>
    <w:rsid w:val="00BD1E74"/>
    <w:rsid w:val="00BD2D33"/>
    <w:rsid w:val="00BE323A"/>
    <w:rsid w:val="00BE52A4"/>
    <w:rsid w:val="00C002CB"/>
    <w:rsid w:val="00C0128A"/>
    <w:rsid w:val="00C06BFC"/>
    <w:rsid w:val="00C10CD5"/>
    <w:rsid w:val="00C11845"/>
    <w:rsid w:val="00C11EBB"/>
    <w:rsid w:val="00C13234"/>
    <w:rsid w:val="00C17EE0"/>
    <w:rsid w:val="00C201AF"/>
    <w:rsid w:val="00C22AE9"/>
    <w:rsid w:val="00C3554B"/>
    <w:rsid w:val="00C355EC"/>
    <w:rsid w:val="00C3745D"/>
    <w:rsid w:val="00C37ECA"/>
    <w:rsid w:val="00C433D5"/>
    <w:rsid w:val="00C433FE"/>
    <w:rsid w:val="00C448BF"/>
    <w:rsid w:val="00C459AC"/>
    <w:rsid w:val="00C5152E"/>
    <w:rsid w:val="00C51963"/>
    <w:rsid w:val="00C51A07"/>
    <w:rsid w:val="00C51C41"/>
    <w:rsid w:val="00C52D91"/>
    <w:rsid w:val="00C5484F"/>
    <w:rsid w:val="00C5488A"/>
    <w:rsid w:val="00C5737A"/>
    <w:rsid w:val="00C61769"/>
    <w:rsid w:val="00C625A0"/>
    <w:rsid w:val="00C63B2A"/>
    <w:rsid w:val="00C63D9F"/>
    <w:rsid w:val="00C6496C"/>
    <w:rsid w:val="00C70141"/>
    <w:rsid w:val="00C731A5"/>
    <w:rsid w:val="00C75E97"/>
    <w:rsid w:val="00C81B22"/>
    <w:rsid w:val="00C837DC"/>
    <w:rsid w:val="00C851CF"/>
    <w:rsid w:val="00C86828"/>
    <w:rsid w:val="00C91E6C"/>
    <w:rsid w:val="00C935D1"/>
    <w:rsid w:val="00C93EBD"/>
    <w:rsid w:val="00C943E5"/>
    <w:rsid w:val="00C96DAF"/>
    <w:rsid w:val="00CA265D"/>
    <w:rsid w:val="00CA32B0"/>
    <w:rsid w:val="00CA5811"/>
    <w:rsid w:val="00CA66F2"/>
    <w:rsid w:val="00CA6B15"/>
    <w:rsid w:val="00CA7DFD"/>
    <w:rsid w:val="00CB1894"/>
    <w:rsid w:val="00CB2574"/>
    <w:rsid w:val="00CB3D69"/>
    <w:rsid w:val="00CC4165"/>
    <w:rsid w:val="00CC4470"/>
    <w:rsid w:val="00CD02FE"/>
    <w:rsid w:val="00CD0A96"/>
    <w:rsid w:val="00CD2432"/>
    <w:rsid w:val="00CD3800"/>
    <w:rsid w:val="00CD3C8D"/>
    <w:rsid w:val="00CD5448"/>
    <w:rsid w:val="00CD6B24"/>
    <w:rsid w:val="00CD6D19"/>
    <w:rsid w:val="00CD7ED0"/>
    <w:rsid w:val="00CE0579"/>
    <w:rsid w:val="00CE0D35"/>
    <w:rsid w:val="00CE0FDB"/>
    <w:rsid w:val="00CE11B3"/>
    <w:rsid w:val="00CE20A5"/>
    <w:rsid w:val="00CE6FFD"/>
    <w:rsid w:val="00CF2023"/>
    <w:rsid w:val="00CF387A"/>
    <w:rsid w:val="00CF541C"/>
    <w:rsid w:val="00D0082B"/>
    <w:rsid w:val="00D00D5F"/>
    <w:rsid w:val="00D01405"/>
    <w:rsid w:val="00D018B0"/>
    <w:rsid w:val="00D04A14"/>
    <w:rsid w:val="00D108C4"/>
    <w:rsid w:val="00D10EBA"/>
    <w:rsid w:val="00D13454"/>
    <w:rsid w:val="00D1433E"/>
    <w:rsid w:val="00D17BFC"/>
    <w:rsid w:val="00D206DE"/>
    <w:rsid w:val="00D24644"/>
    <w:rsid w:val="00D312B2"/>
    <w:rsid w:val="00D34772"/>
    <w:rsid w:val="00D369B6"/>
    <w:rsid w:val="00D405D3"/>
    <w:rsid w:val="00D46540"/>
    <w:rsid w:val="00D47849"/>
    <w:rsid w:val="00D51FD9"/>
    <w:rsid w:val="00D55225"/>
    <w:rsid w:val="00D56E57"/>
    <w:rsid w:val="00D635DC"/>
    <w:rsid w:val="00D635F3"/>
    <w:rsid w:val="00D65291"/>
    <w:rsid w:val="00D663D9"/>
    <w:rsid w:val="00D6672E"/>
    <w:rsid w:val="00D66898"/>
    <w:rsid w:val="00D6762D"/>
    <w:rsid w:val="00D702A3"/>
    <w:rsid w:val="00D70BD2"/>
    <w:rsid w:val="00D7254D"/>
    <w:rsid w:val="00D737DE"/>
    <w:rsid w:val="00D7397B"/>
    <w:rsid w:val="00D75626"/>
    <w:rsid w:val="00D75D34"/>
    <w:rsid w:val="00D76F40"/>
    <w:rsid w:val="00D771F9"/>
    <w:rsid w:val="00D80ADC"/>
    <w:rsid w:val="00D8205E"/>
    <w:rsid w:val="00D86E15"/>
    <w:rsid w:val="00D87B08"/>
    <w:rsid w:val="00D908AF"/>
    <w:rsid w:val="00D90AB3"/>
    <w:rsid w:val="00D90B1F"/>
    <w:rsid w:val="00D919E7"/>
    <w:rsid w:val="00D94231"/>
    <w:rsid w:val="00D95919"/>
    <w:rsid w:val="00D965ED"/>
    <w:rsid w:val="00D96F01"/>
    <w:rsid w:val="00DA0434"/>
    <w:rsid w:val="00DA1453"/>
    <w:rsid w:val="00DA735D"/>
    <w:rsid w:val="00DB0549"/>
    <w:rsid w:val="00DB1605"/>
    <w:rsid w:val="00DB3B7F"/>
    <w:rsid w:val="00DB3BE2"/>
    <w:rsid w:val="00DB7FAA"/>
    <w:rsid w:val="00DC3671"/>
    <w:rsid w:val="00DC74DB"/>
    <w:rsid w:val="00DD1376"/>
    <w:rsid w:val="00DD1741"/>
    <w:rsid w:val="00DD29AD"/>
    <w:rsid w:val="00DD3BA7"/>
    <w:rsid w:val="00DD523D"/>
    <w:rsid w:val="00DD7C19"/>
    <w:rsid w:val="00DE350A"/>
    <w:rsid w:val="00DE3A8B"/>
    <w:rsid w:val="00DE3E33"/>
    <w:rsid w:val="00DE41D2"/>
    <w:rsid w:val="00DE427D"/>
    <w:rsid w:val="00DE72A8"/>
    <w:rsid w:val="00DE72E5"/>
    <w:rsid w:val="00DE76A5"/>
    <w:rsid w:val="00DE7D06"/>
    <w:rsid w:val="00DF0852"/>
    <w:rsid w:val="00DF17BF"/>
    <w:rsid w:val="00DF2A28"/>
    <w:rsid w:val="00DF30F3"/>
    <w:rsid w:val="00DF6F44"/>
    <w:rsid w:val="00DF7400"/>
    <w:rsid w:val="00E00096"/>
    <w:rsid w:val="00E016E9"/>
    <w:rsid w:val="00E02E0B"/>
    <w:rsid w:val="00E12A15"/>
    <w:rsid w:val="00E13A71"/>
    <w:rsid w:val="00E140A5"/>
    <w:rsid w:val="00E14815"/>
    <w:rsid w:val="00E15310"/>
    <w:rsid w:val="00E17875"/>
    <w:rsid w:val="00E200FB"/>
    <w:rsid w:val="00E24584"/>
    <w:rsid w:val="00E270B4"/>
    <w:rsid w:val="00E27B43"/>
    <w:rsid w:val="00E3153D"/>
    <w:rsid w:val="00E33643"/>
    <w:rsid w:val="00E352FE"/>
    <w:rsid w:val="00E35A84"/>
    <w:rsid w:val="00E36242"/>
    <w:rsid w:val="00E3676C"/>
    <w:rsid w:val="00E36B71"/>
    <w:rsid w:val="00E36B9A"/>
    <w:rsid w:val="00E374E6"/>
    <w:rsid w:val="00E40744"/>
    <w:rsid w:val="00E41A76"/>
    <w:rsid w:val="00E431B3"/>
    <w:rsid w:val="00E43B9F"/>
    <w:rsid w:val="00E43D41"/>
    <w:rsid w:val="00E43E2A"/>
    <w:rsid w:val="00E47E47"/>
    <w:rsid w:val="00E5122D"/>
    <w:rsid w:val="00E53369"/>
    <w:rsid w:val="00E54FEB"/>
    <w:rsid w:val="00E55E86"/>
    <w:rsid w:val="00E62C52"/>
    <w:rsid w:val="00E6344C"/>
    <w:rsid w:val="00E668C6"/>
    <w:rsid w:val="00E66B05"/>
    <w:rsid w:val="00E701D5"/>
    <w:rsid w:val="00E70BFE"/>
    <w:rsid w:val="00E72B65"/>
    <w:rsid w:val="00E72C2B"/>
    <w:rsid w:val="00E746A6"/>
    <w:rsid w:val="00E758F1"/>
    <w:rsid w:val="00E8143B"/>
    <w:rsid w:val="00E817D6"/>
    <w:rsid w:val="00E840D9"/>
    <w:rsid w:val="00E849DC"/>
    <w:rsid w:val="00E859DC"/>
    <w:rsid w:val="00E85DA0"/>
    <w:rsid w:val="00E87891"/>
    <w:rsid w:val="00E90254"/>
    <w:rsid w:val="00E918E5"/>
    <w:rsid w:val="00E92058"/>
    <w:rsid w:val="00E954AD"/>
    <w:rsid w:val="00E970F2"/>
    <w:rsid w:val="00E97C8A"/>
    <w:rsid w:val="00EA037D"/>
    <w:rsid w:val="00EA04D9"/>
    <w:rsid w:val="00EA1AEE"/>
    <w:rsid w:val="00EA2095"/>
    <w:rsid w:val="00EA4B2F"/>
    <w:rsid w:val="00EA7709"/>
    <w:rsid w:val="00EB1C15"/>
    <w:rsid w:val="00EB2CF6"/>
    <w:rsid w:val="00EB3298"/>
    <w:rsid w:val="00EB4842"/>
    <w:rsid w:val="00EB59F7"/>
    <w:rsid w:val="00EB7972"/>
    <w:rsid w:val="00EC2310"/>
    <w:rsid w:val="00EC3130"/>
    <w:rsid w:val="00ED09A1"/>
    <w:rsid w:val="00ED1644"/>
    <w:rsid w:val="00ED1F8D"/>
    <w:rsid w:val="00ED1FDE"/>
    <w:rsid w:val="00ED2E79"/>
    <w:rsid w:val="00ED5315"/>
    <w:rsid w:val="00ED5A0A"/>
    <w:rsid w:val="00ED6A19"/>
    <w:rsid w:val="00ED6F70"/>
    <w:rsid w:val="00ED758D"/>
    <w:rsid w:val="00ED7E33"/>
    <w:rsid w:val="00EE1E8A"/>
    <w:rsid w:val="00EF1C5B"/>
    <w:rsid w:val="00EF1D95"/>
    <w:rsid w:val="00EF2978"/>
    <w:rsid w:val="00EF2DF2"/>
    <w:rsid w:val="00EF3BEA"/>
    <w:rsid w:val="00EF4C9F"/>
    <w:rsid w:val="00EF616E"/>
    <w:rsid w:val="00EF6FDA"/>
    <w:rsid w:val="00F000A6"/>
    <w:rsid w:val="00F00535"/>
    <w:rsid w:val="00F014B2"/>
    <w:rsid w:val="00F0197F"/>
    <w:rsid w:val="00F01E04"/>
    <w:rsid w:val="00F02974"/>
    <w:rsid w:val="00F034E7"/>
    <w:rsid w:val="00F05583"/>
    <w:rsid w:val="00F05C8D"/>
    <w:rsid w:val="00F10290"/>
    <w:rsid w:val="00F11815"/>
    <w:rsid w:val="00F15055"/>
    <w:rsid w:val="00F1637E"/>
    <w:rsid w:val="00F16B11"/>
    <w:rsid w:val="00F223DE"/>
    <w:rsid w:val="00F24F49"/>
    <w:rsid w:val="00F25DDE"/>
    <w:rsid w:val="00F2633D"/>
    <w:rsid w:val="00F33116"/>
    <w:rsid w:val="00F36ACB"/>
    <w:rsid w:val="00F37AC1"/>
    <w:rsid w:val="00F41F7F"/>
    <w:rsid w:val="00F46299"/>
    <w:rsid w:val="00F47D10"/>
    <w:rsid w:val="00F50385"/>
    <w:rsid w:val="00F50DEB"/>
    <w:rsid w:val="00F616AD"/>
    <w:rsid w:val="00F62541"/>
    <w:rsid w:val="00F62B1D"/>
    <w:rsid w:val="00F62C4F"/>
    <w:rsid w:val="00F648C9"/>
    <w:rsid w:val="00F6611D"/>
    <w:rsid w:val="00F677FD"/>
    <w:rsid w:val="00F73175"/>
    <w:rsid w:val="00F77F0F"/>
    <w:rsid w:val="00F80411"/>
    <w:rsid w:val="00F81BBB"/>
    <w:rsid w:val="00F84785"/>
    <w:rsid w:val="00F86405"/>
    <w:rsid w:val="00F879F3"/>
    <w:rsid w:val="00F9238A"/>
    <w:rsid w:val="00F930CD"/>
    <w:rsid w:val="00FA1145"/>
    <w:rsid w:val="00FA4BEB"/>
    <w:rsid w:val="00FA55B4"/>
    <w:rsid w:val="00FB1488"/>
    <w:rsid w:val="00FB25F9"/>
    <w:rsid w:val="00FB27F4"/>
    <w:rsid w:val="00FB5223"/>
    <w:rsid w:val="00FB5883"/>
    <w:rsid w:val="00FB63A5"/>
    <w:rsid w:val="00FC005B"/>
    <w:rsid w:val="00FC1897"/>
    <w:rsid w:val="00FC1EEC"/>
    <w:rsid w:val="00FC2E40"/>
    <w:rsid w:val="00FC5DFB"/>
    <w:rsid w:val="00FC6025"/>
    <w:rsid w:val="00FC7430"/>
    <w:rsid w:val="00FD1911"/>
    <w:rsid w:val="00FD36B2"/>
    <w:rsid w:val="00FD4B99"/>
    <w:rsid w:val="00FD5239"/>
    <w:rsid w:val="00FD5F43"/>
    <w:rsid w:val="00FD67C6"/>
    <w:rsid w:val="00FD6D6B"/>
    <w:rsid w:val="00FD76C2"/>
    <w:rsid w:val="00FD7FF1"/>
    <w:rsid w:val="00FE37BE"/>
    <w:rsid w:val="00FE3850"/>
    <w:rsid w:val="00FE4660"/>
    <w:rsid w:val="00FE4874"/>
    <w:rsid w:val="00FE74AF"/>
    <w:rsid w:val="00FF03FC"/>
    <w:rsid w:val="00FF2945"/>
    <w:rsid w:val="00FF2CFF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7C831D"/>
  <w15:docId w15:val="{EB0B9DD8-CFC3-4A42-B1DD-0162EA2E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3B2A"/>
    <w:pPr>
      <w:spacing w:before="120" w:after="60" w:line="264" w:lineRule="auto"/>
      <w:ind w:left="227"/>
    </w:pPr>
    <w:rPr>
      <w:rFonts w:ascii="Calibri" w:hAnsi="Calibri" w:cs="Arial"/>
      <w:sz w:val="24"/>
      <w:lang w:val="es-MX" w:eastAsia="ja-JP"/>
    </w:rPr>
  </w:style>
  <w:style w:type="paragraph" w:styleId="Ttulo1">
    <w:name w:val="heading 1"/>
    <w:basedOn w:val="Normal"/>
    <w:next w:val="Normal"/>
    <w:qFormat/>
    <w:rsid w:val="00C63B2A"/>
    <w:pPr>
      <w:keepNext/>
      <w:pageBreakBefore/>
      <w:spacing w:after="120"/>
      <w:ind w:left="0"/>
      <w:outlineLvl w:val="0"/>
    </w:pPr>
    <w:rPr>
      <w:rFonts w:ascii="Arial Black" w:hAnsi="Arial Black" w:cs="Arial Black"/>
      <w:bCs/>
      <w:smallCaps/>
      <w:color w:val="333333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63B2A"/>
    <w:pPr>
      <w:keepNext/>
      <w:spacing w:before="240" w:after="120"/>
      <w:ind w:left="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basedOn w:val="Normal"/>
    <w:next w:val="Normal"/>
    <w:qFormat/>
    <w:rsid w:val="00C63B2A"/>
    <w:pPr>
      <w:keepNext/>
      <w:spacing w:before="180"/>
      <w:outlineLvl w:val="2"/>
    </w:pPr>
    <w:rPr>
      <w:b/>
      <w:color w:val="333333"/>
      <w:sz w:val="26"/>
      <w:szCs w:val="26"/>
    </w:rPr>
  </w:style>
  <w:style w:type="paragraph" w:styleId="Ttulo4">
    <w:name w:val="heading 4"/>
    <w:basedOn w:val="Normal"/>
    <w:next w:val="Normal"/>
    <w:qFormat/>
    <w:rsid w:val="00C63B2A"/>
    <w:pPr>
      <w:keepNext/>
      <w:spacing w:before="180"/>
      <w:outlineLvl w:val="3"/>
    </w:pPr>
    <w:rPr>
      <w:b/>
      <w:bCs/>
      <w:i/>
      <w:iCs/>
      <w:color w:val="333333"/>
      <w:szCs w:val="24"/>
    </w:rPr>
  </w:style>
  <w:style w:type="paragraph" w:styleId="Ttulo5">
    <w:name w:val="heading 5"/>
    <w:basedOn w:val="Normal"/>
    <w:next w:val="Normal"/>
    <w:qFormat/>
    <w:rsid w:val="00C63B2A"/>
    <w:pPr>
      <w:keepNext/>
      <w:spacing w:before="180"/>
      <w:outlineLvl w:val="4"/>
    </w:pPr>
    <w:rPr>
      <w:b/>
      <w:bCs/>
      <w:i/>
      <w:iCs/>
      <w:color w:val="333333"/>
      <w:sz w:val="22"/>
      <w:szCs w:val="22"/>
    </w:rPr>
  </w:style>
  <w:style w:type="paragraph" w:styleId="Ttulo6">
    <w:name w:val="heading 6"/>
    <w:basedOn w:val="Normal"/>
    <w:next w:val="Normal"/>
    <w:qFormat/>
    <w:rsid w:val="00C63B2A"/>
    <w:pPr>
      <w:spacing w:before="24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C63B2A"/>
    <w:pPr>
      <w:spacing w:before="240"/>
      <w:outlineLvl w:val="6"/>
    </w:pPr>
    <w:rPr>
      <w:rFonts w:ascii="Times New Roman" w:hAnsi="Times New Roman" w:cs="Times New Roman"/>
      <w:szCs w:val="24"/>
    </w:rPr>
  </w:style>
  <w:style w:type="paragraph" w:styleId="Ttulo8">
    <w:name w:val="heading 8"/>
    <w:basedOn w:val="Normal"/>
    <w:next w:val="Normal"/>
    <w:qFormat/>
    <w:rsid w:val="00C63B2A"/>
    <w:pPr>
      <w:spacing w:before="240"/>
      <w:outlineLvl w:val="7"/>
    </w:pPr>
    <w:rPr>
      <w:rFonts w:ascii="Times New Roman" w:hAnsi="Times New Roman" w:cs="Times New Roman"/>
      <w:i/>
      <w:iCs/>
      <w:szCs w:val="24"/>
    </w:rPr>
  </w:style>
  <w:style w:type="paragraph" w:styleId="Ttulo9">
    <w:name w:val="heading 9"/>
    <w:basedOn w:val="Normal"/>
    <w:next w:val="Normal"/>
    <w:qFormat/>
    <w:rsid w:val="00C63B2A"/>
    <w:pPr>
      <w:spacing w:before="24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63B2A"/>
    <w:pPr>
      <w:pBdr>
        <w:bottom w:val="single" w:sz="4" w:space="1" w:color="auto"/>
      </w:pBdr>
      <w:spacing w:before="0" w:after="0"/>
      <w:ind w:left="0"/>
      <w:jc w:val="right"/>
    </w:pPr>
    <w:rPr>
      <w:rFonts w:ascii="Arial Narrow" w:hAnsi="Arial Narrow" w:cs="Arial Narrow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C63B2A"/>
    <w:pPr>
      <w:tabs>
        <w:tab w:val="center" w:pos="4153"/>
        <w:tab w:val="right" w:pos="8306"/>
      </w:tabs>
      <w:spacing w:before="0" w:after="0"/>
      <w:ind w:left="0"/>
    </w:pPr>
    <w:rPr>
      <w:rFonts w:ascii="Arial Narrow" w:hAnsi="Arial Narrow" w:cs="Arial Narrow"/>
      <w:sz w:val="16"/>
      <w:szCs w:val="16"/>
    </w:rPr>
  </w:style>
  <w:style w:type="paragraph" w:customStyle="1" w:styleId="Hidden">
    <w:name w:val="Hidden"/>
    <w:basedOn w:val="Normal"/>
    <w:rsid w:val="00C63B2A"/>
    <w:pPr>
      <w:shd w:val="clear" w:color="auto" w:fill="FFFF99"/>
    </w:pPr>
    <w:rPr>
      <w:vanish/>
      <w:color w:val="0000FF"/>
    </w:rPr>
  </w:style>
  <w:style w:type="paragraph" w:customStyle="1" w:styleId="NumHeading1">
    <w:name w:val="Num Heading 1"/>
    <w:basedOn w:val="Ttulo1"/>
    <w:next w:val="Normal"/>
    <w:uiPriority w:val="99"/>
    <w:rsid w:val="00C63B2A"/>
    <w:pPr>
      <w:numPr>
        <w:numId w:val="9"/>
      </w:numPr>
    </w:pPr>
  </w:style>
  <w:style w:type="paragraph" w:customStyle="1" w:styleId="NumHeading2">
    <w:name w:val="Num Heading 2"/>
    <w:basedOn w:val="Ttulo2"/>
    <w:next w:val="Normal"/>
    <w:uiPriority w:val="99"/>
    <w:qFormat/>
    <w:rsid w:val="00C63B2A"/>
    <w:pPr>
      <w:numPr>
        <w:ilvl w:val="1"/>
        <w:numId w:val="9"/>
      </w:numPr>
    </w:pPr>
  </w:style>
  <w:style w:type="paragraph" w:customStyle="1" w:styleId="NumHeading3">
    <w:name w:val="Num Heading 3"/>
    <w:basedOn w:val="Ttulo3"/>
    <w:next w:val="Normal"/>
    <w:uiPriority w:val="99"/>
    <w:rsid w:val="00C63B2A"/>
    <w:pPr>
      <w:numPr>
        <w:ilvl w:val="2"/>
        <w:numId w:val="9"/>
      </w:numPr>
    </w:pPr>
  </w:style>
  <w:style w:type="paragraph" w:customStyle="1" w:styleId="NumHeading4">
    <w:name w:val="Num Heading 4"/>
    <w:basedOn w:val="Ttulo4"/>
    <w:next w:val="Normal"/>
    <w:uiPriority w:val="99"/>
    <w:rsid w:val="00C63B2A"/>
    <w:pPr>
      <w:numPr>
        <w:ilvl w:val="3"/>
        <w:numId w:val="9"/>
      </w:numPr>
    </w:pPr>
  </w:style>
  <w:style w:type="paragraph" w:styleId="Descripcin">
    <w:name w:val="caption"/>
    <w:basedOn w:val="Normal"/>
    <w:next w:val="Normal"/>
    <w:qFormat/>
    <w:rsid w:val="00C63B2A"/>
    <w:pPr>
      <w:spacing w:before="60" w:after="120"/>
    </w:pPr>
    <w:rPr>
      <w:rFonts w:ascii="Arial Narrow" w:hAnsi="Arial Narrow" w:cs="Arial Narrow"/>
      <w:sz w:val="16"/>
      <w:szCs w:val="16"/>
    </w:rPr>
  </w:style>
  <w:style w:type="paragraph" w:styleId="Textonotapie">
    <w:name w:val="footnote text"/>
    <w:basedOn w:val="Normal"/>
    <w:semiHidden/>
    <w:rsid w:val="00C63B2A"/>
    <w:rPr>
      <w:sz w:val="16"/>
      <w:szCs w:val="16"/>
    </w:rPr>
  </w:style>
  <w:style w:type="paragraph" w:customStyle="1" w:styleId="HeadingAppendixOld">
    <w:name w:val="Heading Appendix Old"/>
    <w:basedOn w:val="Normal"/>
    <w:next w:val="Normal"/>
    <w:uiPriority w:val="99"/>
    <w:rsid w:val="00C63B2A"/>
    <w:pPr>
      <w:keepNext/>
      <w:pageBreakBefore/>
      <w:numPr>
        <w:ilvl w:val="7"/>
        <w:numId w:val="9"/>
      </w:numPr>
    </w:pPr>
    <w:rPr>
      <w:rFonts w:ascii="Arial Black" w:hAnsi="Arial Black" w:cs="Arial Black"/>
      <w:smallCaps/>
      <w:color w:val="333333"/>
      <w:sz w:val="32"/>
      <w:szCs w:val="32"/>
    </w:rPr>
  </w:style>
  <w:style w:type="paragraph" w:styleId="Textodeglobo">
    <w:name w:val="Balloon Text"/>
    <w:basedOn w:val="Normal"/>
    <w:semiHidden/>
    <w:rsid w:val="00C63B2A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uiPriority w:val="39"/>
    <w:rsid w:val="00C63B2A"/>
    <w:pPr>
      <w:spacing w:before="240"/>
      <w:ind w:left="0"/>
    </w:pPr>
    <w:rPr>
      <w:b/>
      <w:bCs/>
      <w:i/>
      <w:iCs/>
    </w:rPr>
  </w:style>
  <w:style w:type="paragraph" w:styleId="TDC2">
    <w:name w:val="toc 2"/>
    <w:basedOn w:val="Normal"/>
    <w:next w:val="Normal"/>
    <w:uiPriority w:val="39"/>
    <w:rsid w:val="00C63B2A"/>
  </w:style>
  <w:style w:type="character" w:styleId="Hipervnculo">
    <w:name w:val="Hyperlink"/>
    <w:basedOn w:val="Fuentedeprrafopredeter"/>
    <w:uiPriority w:val="99"/>
    <w:rsid w:val="00C63B2A"/>
    <w:rPr>
      <w:rFonts w:cs="Times New Roman"/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C63B2A"/>
    <w:pPr>
      <w:ind w:left="720"/>
      <w:contextualSpacing/>
    </w:pPr>
  </w:style>
  <w:style w:type="paragraph" w:styleId="TDC3">
    <w:name w:val="toc 3"/>
    <w:basedOn w:val="Normal"/>
    <w:next w:val="Normal"/>
    <w:uiPriority w:val="39"/>
    <w:rsid w:val="00C63B2A"/>
    <w:pPr>
      <w:spacing w:before="60"/>
      <w:ind w:left="403"/>
    </w:pPr>
  </w:style>
  <w:style w:type="paragraph" w:styleId="TDC4">
    <w:name w:val="toc 4"/>
    <w:basedOn w:val="Normal"/>
    <w:next w:val="Normal"/>
    <w:uiPriority w:val="39"/>
    <w:rsid w:val="00C63B2A"/>
    <w:pPr>
      <w:spacing w:before="60"/>
      <w:ind w:left="601"/>
    </w:pPr>
  </w:style>
  <w:style w:type="paragraph" w:customStyle="1" w:styleId="CodeBlock">
    <w:name w:val="Code Block"/>
    <w:basedOn w:val="Normal"/>
    <w:rsid w:val="00C63B2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/>
    </w:pPr>
    <w:rPr>
      <w:rFonts w:ascii="Courier New" w:hAnsi="Courier New" w:cs="Courier New"/>
      <w:sz w:val="16"/>
      <w:szCs w:val="16"/>
    </w:rPr>
  </w:style>
  <w:style w:type="paragraph" w:customStyle="1" w:styleId="Note">
    <w:name w:val="Note"/>
    <w:basedOn w:val="Normal"/>
    <w:rsid w:val="00C63B2A"/>
    <w:pPr>
      <w:pBdr>
        <w:left w:val="single" w:sz="18" w:space="6" w:color="808080"/>
      </w:pBdr>
      <w:spacing w:before="0" w:after="120"/>
      <w:ind w:left="567"/>
    </w:pPr>
    <w:rPr>
      <w:sz w:val="18"/>
      <w:szCs w:val="18"/>
    </w:rPr>
  </w:style>
  <w:style w:type="paragraph" w:customStyle="1" w:styleId="NoteTitle">
    <w:name w:val="Note Title"/>
    <w:basedOn w:val="Note"/>
    <w:next w:val="Note"/>
    <w:rsid w:val="00C63B2A"/>
    <w:pPr>
      <w:keepNext/>
    </w:pPr>
    <w:rPr>
      <w:b/>
      <w:bCs/>
    </w:rPr>
  </w:style>
  <w:style w:type="paragraph" w:customStyle="1" w:styleId="TableNormal1">
    <w:name w:val="Table Normal1"/>
    <w:basedOn w:val="Normal"/>
    <w:rsid w:val="00C63B2A"/>
    <w:pPr>
      <w:spacing w:before="60"/>
      <w:ind w:left="0"/>
    </w:pPr>
    <w:rPr>
      <w:rFonts w:ascii="Arial Narrow" w:hAnsi="Arial Narrow" w:cs="Arial Narrow"/>
      <w:sz w:val="18"/>
      <w:szCs w:val="18"/>
    </w:rPr>
  </w:style>
  <w:style w:type="paragraph" w:customStyle="1" w:styleId="HeadingPart">
    <w:name w:val="Heading Part"/>
    <w:basedOn w:val="Normal"/>
    <w:next w:val="Normal"/>
    <w:uiPriority w:val="99"/>
    <w:rsid w:val="00C63B2A"/>
    <w:pPr>
      <w:pageBreakBefore/>
      <w:numPr>
        <w:ilvl w:val="8"/>
        <w:numId w:val="9"/>
      </w:numPr>
      <w:spacing w:before="480"/>
      <w:outlineLvl w:val="8"/>
    </w:pPr>
    <w:rPr>
      <w:rFonts w:ascii="Arial Black" w:hAnsi="Arial Black" w:cs="Arial Black"/>
      <w:b/>
      <w:smallCaps/>
      <w:color w:val="333333"/>
      <w:sz w:val="32"/>
      <w:szCs w:val="32"/>
    </w:rPr>
  </w:style>
  <w:style w:type="paragraph" w:customStyle="1" w:styleId="NumHeading5">
    <w:name w:val="Num Heading 5"/>
    <w:basedOn w:val="Ttulo5"/>
    <w:next w:val="Normal"/>
    <w:uiPriority w:val="99"/>
    <w:rsid w:val="00C63B2A"/>
    <w:pPr>
      <w:numPr>
        <w:ilvl w:val="4"/>
        <w:numId w:val="9"/>
      </w:numPr>
    </w:pPr>
  </w:style>
  <w:style w:type="paragraph" w:styleId="TDC5">
    <w:name w:val="toc 5"/>
    <w:basedOn w:val="Normal"/>
    <w:next w:val="Normal"/>
    <w:uiPriority w:val="39"/>
    <w:rsid w:val="00C63B2A"/>
    <w:pPr>
      <w:spacing w:before="60"/>
      <w:ind w:left="799"/>
    </w:pPr>
  </w:style>
  <w:style w:type="paragraph" w:styleId="TDC8">
    <w:name w:val="toc 8"/>
    <w:basedOn w:val="Normal"/>
    <w:next w:val="Normal"/>
    <w:uiPriority w:val="39"/>
    <w:rsid w:val="00C63B2A"/>
    <w:pPr>
      <w:spacing w:before="240"/>
      <w:ind w:left="0"/>
    </w:pPr>
    <w:rPr>
      <w:b/>
      <w:bCs/>
      <w:i/>
      <w:iCs/>
    </w:rPr>
  </w:style>
  <w:style w:type="paragraph" w:styleId="TDC9">
    <w:name w:val="toc 9"/>
    <w:basedOn w:val="Normal"/>
    <w:next w:val="Normal"/>
    <w:uiPriority w:val="39"/>
    <w:rsid w:val="00C63B2A"/>
    <w:pPr>
      <w:spacing w:before="240"/>
      <w:ind w:left="0"/>
    </w:pPr>
    <w:rPr>
      <w:b/>
      <w:bCs/>
      <w:szCs w:val="24"/>
    </w:rPr>
  </w:style>
  <w:style w:type="paragraph" w:customStyle="1" w:styleId="HeadingAppendix">
    <w:name w:val="Heading Appendix"/>
    <w:basedOn w:val="Ttulo1"/>
    <w:next w:val="Normal"/>
    <w:rsid w:val="00C63B2A"/>
  </w:style>
  <w:style w:type="paragraph" w:customStyle="1" w:styleId="FooterSmall">
    <w:name w:val="Footer Small"/>
    <w:basedOn w:val="Piedepgina"/>
    <w:rsid w:val="00C63B2A"/>
    <w:rPr>
      <w:sz w:val="12"/>
      <w:szCs w:val="12"/>
    </w:rPr>
  </w:style>
  <w:style w:type="paragraph" w:styleId="Mapadeldocumento">
    <w:name w:val="Document Map"/>
    <w:basedOn w:val="Normal"/>
    <w:semiHidden/>
    <w:rsid w:val="00C63B2A"/>
    <w:pPr>
      <w:shd w:val="clear" w:color="auto" w:fill="000080"/>
    </w:pPr>
    <w:rPr>
      <w:rFonts w:ascii="Tahoma" w:hAnsi="Tahoma" w:cs="Tahoma"/>
    </w:rPr>
  </w:style>
  <w:style w:type="paragraph" w:customStyle="1" w:styleId="HorizontalNote">
    <w:name w:val="Horizontal Note"/>
    <w:basedOn w:val="Normal"/>
    <w:rsid w:val="00C63B2A"/>
    <w:pPr>
      <w:pBdr>
        <w:top w:val="single" w:sz="18" w:space="1" w:color="999999"/>
        <w:bottom w:val="single" w:sz="18" w:space="1" w:color="999999"/>
      </w:pBdr>
    </w:pPr>
  </w:style>
  <w:style w:type="character" w:customStyle="1" w:styleId="CharChar">
    <w:name w:val="Char Char"/>
    <w:basedOn w:val="Fuentedeprrafopredeter"/>
    <w:locked/>
    <w:rsid w:val="00C63B2A"/>
    <w:rPr>
      <w:rFonts w:ascii="Arial Narrow" w:eastAsia="Times New Roman" w:hAnsi="Arial Narrow" w:cs="Arial Narrow"/>
      <w:sz w:val="16"/>
      <w:szCs w:val="16"/>
      <w:lang w:val="en-AU" w:eastAsia="ja-JP"/>
    </w:rPr>
  </w:style>
  <w:style w:type="character" w:customStyle="1" w:styleId="EstiloLatinaCuerpoRojo">
    <w:name w:val="Estilo (Latina) +Cuerpo Rojo"/>
    <w:basedOn w:val="Fuentedeprrafopredeter"/>
    <w:rsid w:val="00C63B2A"/>
    <w:rPr>
      <w:rFonts w:ascii="Calibri" w:hAnsi="Calibri" w:cs="Times New Roman"/>
      <w:color w:val="FF0000"/>
      <w:sz w:val="24"/>
    </w:rPr>
  </w:style>
  <w:style w:type="paragraph" w:customStyle="1" w:styleId="EstiloNumHeading1LatinaCuerpo">
    <w:name w:val="Estilo Num Heading 1 + (Latina) +Cuerpo"/>
    <w:basedOn w:val="NumHeading1"/>
    <w:rsid w:val="00C63B2A"/>
    <w:pPr>
      <w:numPr>
        <w:numId w:val="0"/>
      </w:numPr>
      <w:shd w:val="clear" w:color="auto" w:fill="CDE5FF"/>
      <w:jc w:val="center"/>
    </w:pPr>
    <w:rPr>
      <w:rFonts w:ascii="Calibri" w:hAnsi="Calibri"/>
      <w:b/>
      <w:bCs w:val="0"/>
    </w:rPr>
  </w:style>
  <w:style w:type="paragraph" w:customStyle="1" w:styleId="EstiloEpgrafeLatinaCuerpoCentrado">
    <w:name w:val="Estilo Epígrafe + (Latina) +Cuerpo Centrado"/>
    <w:basedOn w:val="Descripcin"/>
    <w:rsid w:val="00C63B2A"/>
    <w:pPr>
      <w:jc w:val="center"/>
    </w:pPr>
    <w:rPr>
      <w:rFonts w:ascii="Calibri" w:hAnsi="Calibri" w:cs="Times New Roman"/>
      <w:sz w:val="24"/>
      <w:szCs w:val="20"/>
    </w:rPr>
  </w:style>
  <w:style w:type="character" w:customStyle="1" w:styleId="tw4winNone">
    <w:name w:val="tw4winNone"/>
    <w:basedOn w:val="Fuentedeprrafopredeter"/>
    <w:rsid w:val="00C63B2A"/>
    <w:rPr>
      <w:rFonts w:cs="Times New Roman"/>
    </w:rPr>
  </w:style>
  <w:style w:type="character" w:customStyle="1" w:styleId="LogoportDoNotTranslate">
    <w:name w:val="LogoportDoNotTranslate"/>
    <w:basedOn w:val="Fuentedeprrafopredeter"/>
    <w:rsid w:val="00C63B2A"/>
    <w:rPr>
      <w:rFonts w:ascii="Courier New" w:hAnsi="Courier New" w:cs="Times New Roman"/>
      <w:color w:val="808080"/>
    </w:rPr>
  </w:style>
  <w:style w:type="character" w:customStyle="1" w:styleId="LogoportMarkup">
    <w:name w:val="LogoportMarkup"/>
    <w:basedOn w:val="Fuentedeprrafopredeter"/>
    <w:rsid w:val="00C63B2A"/>
    <w:rPr>
      <w:rFonts w:ascii="Courier New" w:hAnsi="Courier New" w:cs="Times New Roman"/>
      <w:color w:val="FF0000"/>
    </w:rPr>
  </w:style>
  <w:style w:type="paragraph" w:customStyle="1" w:styleId="AuthorName">
    <w:name w:val="*Author Name"/>
    <w:basedOn w:val="Normal"/>
    <w:rsid w:val="00C837DC"/>
    <w:pPr>
      <w:spacing w:before="200" w:after="0" w:line="276" w:lineRule="auto"/>
      <w:ind w:left="0"/>
    </w:pPr>
    <w:rPr>
      <w:rFonts w:eastAsia="SimSun"/>
      <w:b/>
      <w:sz w:val="22"/>
      <w:szCs w:val="22"/>
      <w:lang w:val="en-US" w:eastAsia="en-US"/>
    </w:rPr>
  </w:style>
  <w:style w:type="paragraph" w:customStyle="1" w:styleId="TableText">
    <w:name w:val="Table Text"/>
    <w:basedOn w:val="Normal"/>
    <w:rsid w:val="00C837DC"/>
    <w:pPr>
      <w:spacing w:before="20" w:after="40" w:line="240" w:lineRule="auto"/>
      <w:ind w:left="0"/>
    </w:pPr>
    <w:rPr>
      <w:rFonts w:asciiTheme="minorHAnsi" w:hAnsiTheme="minorHAnsi" w:cs="Times New Roman"/>
      <w:lang w:val="en-US" w:eastAsia="en-US"/>
    </w:rPr>
  </w:style>
  <w:style w:type="paragraph" w:customStyle="1" w:styleId="PageTitle">
    <w:name w:val="PageTitle"/>
    <w:basedOn w:val="Normal"/>
    <w:rsid w:val="00C837DC"/>
    <w:pPr>
      <w:spacing w:before="0" w:after="0" w:line="240" w:lineRule="auto"/>
      <w:ind w:left="0"/>
      <w:jc w:val="center"/>
    </w:pPr>
    <w:rPr>
      <w:rFonts w:asciiTheme="minorHAnsi" w:hAnsiTheme="minorHAnsi" w:cs="Times New Roman"/>
      <w:b/>
      <w:color w:val="000000"/>
      <w:sz w:val="32"/>
      <w:lang w:val="en-US" w:eastAsia="en-US"/>
    </w:rPr>
  </w:style>
  <w:style w:type="paragraph" w:customStyle="1" w:styleId="TableHeading">
    <w:name w:val="Table Heading"/>
    <w:basedOn w:val="Normal"/>
    <w:rsid w:val="00C837DC"/>
    <w:pPr>
      <w:spacing w:before="40" w:after="40" w:line="240" w:lineRule="auto"/>
      <w:ind w:left="0"/>
      <w:jc w:val="center"/>
    </w:pPr>
    <w:rPr>
      <w:rFonts w:ascii="Arial Bold" w:hAnsi="Arial Bold" w:cs="Times New Roman"/>
      <w:b/>
      <w:smallCaps/>
      <w:noProof/>
      <w:lang w:val="en-US" w:eastAsia="en-US"/>
    </w:rPr>
  </w:style>
  <w:style w:type="character" w:customStyle="1" w:styleId="EstiloCuerpo">
    <w:name w:val="Estilo +Cuerpo"/>
    <w:rsid w:val="007B50D0"/>
    <w:rPr>
      <w:rFonts w:ascii="Calibri" w:hAnsi="Calibri" w:cs="Times New Roman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D6E48"/>
    <w:rPr>
      <w:rFonts w:ascii="Arial Narrow" w:hAnsi="Arial Narrow" w:cs="Arial Narrow"/>
      <w:sz w:val="16"/>
      <w:szCs w:val="16"/>
      <w:lang w:val="en-AU" w:eastAsia="ja-JP"/>
    </w:rPr>
  </w:style>
  <w:style w:type="paragraph" w:styleId="Sinespaciado">
    <w:name w:val="No Spacing"/>
    <w:link w:val="SinespaciadoCar"/>
    <w:uiPriority w:val="1"/>
    <w:qFormat/>
    <w:rsid w:val="000D6E48"/>
    <w:rPr>
      <w:rFonts w:asciiTheme="minorHAnsi" w:eastAsiaTheme="minorEastAsia" w:hAnsiTheme="minorHAnsi" w:cstheme="minorBidi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D6E48"/>
    <w:rPr>
      <w:rFonts w:asciiTheme="minorHAnsi" w:eastAsiaTheme="minorEastAsia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0D6E48"/>
    <w:rPr>
      <w:rFonts w:ascii="Arial Narrow" w:hAnsi="Arial Narrow" w:cs="Arial Narrow"/>
      <w:sz w:val="16"/>
      <w:szCs w:val="16"/>
      <w:lang w:val="en-AU" w:eastAsia="ja-JP"/>
    </w:rPr>
  </w:style>
  <w:style w:type="character" w:customStyle="1" w:styleId="PrrafodelistaCar">
    <w:name w:val="Párrafo de lista Car"/>
    <w:link w:val="Prrafodelista"/>
    <w:uiPriority w:val="34"/>
    <w:locked/>
    <w:rsid w:val="0038790C"/>
    <w:rPr>
      <w:rFonts w:ascii="Calibri" w:hAnsi="Calibri" w:cs="Arial"/>
      <w:sz w:val="24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rsid w:val="00D663D9"/>
    <w:pPr>
      <w:spacing w:before="100" w:beforeAutospacing="1" w:after="100" w:afterAutospacing="1" w:line="240" w:lineRule="auto"/>
      <w:ind w:left="0"/>
    </w:pPr>
    <w:rPr>
      <w:rFonts w:ascii="Times New Roman" w:eastAsiaTheme="minorEastAsia" w:hAnsi="Times New Roman" w:cs="Times New Roman"/>
      <w:szCs w:val="24"/>
      <w:lang w:eastAsia="es-MX"/>
    </w:rPr>
  </w:style>
  <w:style w:type="character" w:styleId="Refdecomentario">
    <w:name w:val="annotation reference"/>
    <w:basedOn w:val="Fuentedeprrafopredeter"/>
    <w:semiHidden/>
    <w:unhideWhenUsed/>
    <w:rsid w:val="00D663D9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D663D9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D663D9"/>
    <w:rPr>
      <w:rFonts w:ascii="Calibri" w:hAnsi="Calibri" w:cs="Arial"/>
      <w:lang w:val="es-MX"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663D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663D9"/>
    <w:rPr>
      <w:rFonts w:ascii="Calibri" w:hAnsi="Calibri" w:cs="Arial"/>
      <w:b/>
      <w:bCs/>
      <w:lang w:val="es-MX" w:eastAsia="ja-JP"/>
    </w:rPr>
  </w:style>
  <w:style w:type="character" w:styleId="Ttulodellibro">
    <w:name w:val="Book Title"/>
    <w:basedOn w:val="Fuentedeprrafopredeter"/>
    <w:uiPriority w:val="33"/>
    <w:qFormat/>
    <w:rsid w:val="00485609"/>
    <w:rPr>
      <w:b/>
      <w:bCs/>
      <w:i/>
      <w:iCs/>
      <w:spacing w:val="5"/>
    </w:rPr>
  </w:style>
  <w:style w:type="table" w:customStyle="1" w:styleId="Calendario2">
    <w:name w:val="Calendario 2"/>
    <w:basedOn w:val="Tablanormal"/>
    <w:uiPriority w:val="99"/>
    <w:qFormat/>
    <w:rsid w:val="006E2AC4"/>
    <w:pPr>
      <w:jc w:val="center"/>
    </w:pPr>
    <w:rPr>
      <w:rFonts w:asciiTheme="minorHAnsi" w:eastAsiaTheme="minorEastAsia" w:hAnsiTheme="minorHAnsi" w:cstheme="minorBidi"/>
      <w:sz w:val="28"/>
      <w:szCs w:val="28"/>
      <w:lang w:val="es-MX" w:eastAsia="es-MX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">
    <w:name w:val="Table Grid"/>
    <w:basedOn w:val="Tablanormal"/>
    <w:rsid w:val="00CD3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CD3800"/>
    <w:pPr>
      <w:spacing w:before="120" w:after="60" w:line="264" w:lineRule="auto"/>
      <w:ind w:left="227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delista4-nfasis1">
    <w:name w:val="List Table 4 Accent 1"/>
    <w:basedOn w:val="Tablanormal"/>
    <w:uiPriority w:val="49"/>
    <w:rsid w:val="00CD380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">
    <w:name w:val="List Table 3"/>
    <w:basedOn w:val="Tablanormal"/>
    <w:uiPriority w:val="48"/>
    <w:rsid w:val="00CE057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E36B9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ConsultantToolkit\Templates\documentbas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4AB32C67F164DB56E480EA8F4263E" ma:contentTypeVersion="13" ma:contentTypeDescription="Crear nuevo documento." ma:contentTypeScope="" ma:versionID="8ebcad21cfe17ebf6386aa9ec6a5781c">
  <xsd:schema xmlns:xsd="http://www.w3.org/2001/XMLSchema" xmlns:xs="http://www.w3.org/2001/XMLSchema" xmlns:p="http://schemas.microsoft.com/office/2006/metadata/properties" xmlns:ns1="3b7f515b-e406-413d-a251-93d15f86d0da" xmlns:ns3="7b6256b9-9180-4246-a141-308689100afc" targetNamespace="http://schemas.microsoft.com/office/2006/metadata/properties" ma:root="true" ma:fieldsID="505db69b55bdb685c854f207a5b31af4" ns1:_="" ns3:_="">
    <xsd:import namespace="3b7f515b-e406-413d-a251-93d15f86d0da"/>
    <xsd:import namespace="7b6256b9-9180-4246-a141-308689100afc"/>
    <xsd:element name="properties">
      <xsd:complexType>
        <xsd:sequence>
          <xsd:element name="documentManagement">
            <xsd:complexType>
              <xsd:all>
                <xsd:element ref="ns1:NombreEntregable"/>
                <xsd:element ref="ns1:Id_x0020_Versi_x00f3_n"/>
                <xsd:element ref="ns1:CambiosdelaVersi_x00f3_n"/>
                <xsd:element ref="ns1:ProyectoTipo1" minOccurs="0"/>
                <xsd:element ref="ns1:MediaServiceMetadata" minOccurs="0"/>
                <xsd:element ref="ns1:MediaServiceFastMetadata" minOccurs="0"/>
                <xsd:element ref="ns3:SharedWithUsers" minOccurs="0"/>
                <xsd:element ref="ns3:SharedWithDetails" minOccurs="0"/>
                <xsd:element ref="ns1:MediaServiceDateTaken" minOccurs="0"/>
                <xsd:element ref="ns1:MediaServiceObjectDetectorVersions" minOccurs="0"/>
                <xsd:element ref="ns1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f515b-e406-413d-a251-93d15f86d0da" elementFormDefault="qualified">
    <xsd:import namespace="http://schemas.microsoft.com/office/2006/documentManagement/types"/>
    <xsd:import namespace="http://schemas.microsoft.com/office/infopath/2007/PartnerControls"/>
    <xsd:element name="NombreEntregable" ma:index="0" ma:displayName="Nombre Entregable" ma:description="Indica el nombre el entregable." ma:format="Dropdown" ma:internalName="NombreEntregable" ma:readOnly="false">
      <xsd:simpleType>
        <xsd:restriction base="dms:Text">
          <xsd:maxLength value="255"/>
        </xsd:restriction>
      </xsd:simpleType>
    </xsd:element>
    <xsd:element name="Id_x0020_Versi_x00f3_n" ma:index="3" ma:displayName="Id Versión" ma:description="Identificador de la versión sobre la cual está esta actualizado el documento." ma:format="Dropdown" ma:internalName="Id_x0020_Versi_x00f3_n" ma:readOnly="false">
      <xsd:simpleType>
        <xsd:union memberTypes="dms:Text">
          <xsd:simpleType>
            <xsd:restriction base="dms:Choice">
              <xsd:enumeration value="0.1"/>
              <xsd:enumeration value="1.0"/>
              <xsd:enumeration value="1.1"/>
              <xsd:enumeration value="2.0"/>
              <xsd:enumeration value="2.1"/>
              <xsd:enumeration value="3.0"/>
              <xsd:enumeration value="3.1"/>
              <xsd:enumeration value="4.0"/>
              <xsd:enumeration value="4.1"/>
              <xsd:enumeration value="5.0"/>
            </xsd:restriction>
          </xsd:simpleType>
        </xsd:union>
      </xsd:simpleType>
    </xsd:element>
    <xsd:element name="CambiosdelaVersi_x00f3_n" ma:index="4" ma:displayName="Cambios de la Versión" ma:description="Se describen los cambios relevantes en esta versión del documento." ma:format="Dropdown" ma:internalName="CambiosdelaVersi_x00f3_n" ma:readOnly="false">
      <xsd:simpleType>
        <xsd:restriction base="dms:Note">
          <xsd:maxLength value="255"/>
        </xsd:restriction>
      </xsd:simpleType>
    </xsd:element>
    <xsd:element name="ProyectoTipo1" ma:index="5" nillable="true" ma:displayName="Proyecto Tipo 1" ma:default="0" ma:description="Documentación mínima requerida en un proyecto " ma:format="Dropdown" ma:internalName="ProyectoTipo1" ma:readOnly="false">
      <xsd:simpleType>
        <xsd:restriction base="dms:Boolean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256b9-9180-4246-a141-308689100af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Id_x0020_Versi_x00f3_n xmlns="3b7f515b-e406-413d-a251-93d15f86d0da">1.0</Id_x0020_Versi_x00f3_n>
    <CambiosdelaVersi_x00f3_n xmlns="3b7f515b-e406-413d-a251-93d15f86d0da">1.0 - Versión inicial del documento.</CambiosdelaVersi_x00f3_n>
    <NombreEntregable xmlns="3b7f515b-e406-413d-a251-93d15f86d0da">3.2 - Diseño Funcional</NombreEntregable>
    <ProyectoTipo1 xmlns="3b7f515b-e406-413d-a251-93d15f86d0da">false</ProyectoTipo1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8CB909-3BB5-4B7F-BA7C-E3BA0D25E0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7DB75B-67D1-4243-8CA7-85FDCE2BB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f515b-e406-413d-a251-93d15f86d0da"/>
    <ds:schemaRef ds:uri="7b6256b9-9180-4246-a141-30868910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14A374-B0CB-4C3D-81B1-3BCF4AA71D31}">
  <ds:schemaRefs>
    <ds:schemaRef ds:uri="http://schemas.microsoft.com/office/2006/metadata/properties"/>
    <ds:schemaRef ds:uri="3b7f515b-e406-413d-a251-93d15f86d0da"/>
  </ds:schemaRefs>
</ds:datastoreItem>
</file>

<file path=customXml/itemProps4.xml><?xml version="1.0" encoding="utf-8"?>
<ds:datastoreItem xmlns:ds="http://schemas.openxmlformats.org/officeDocument/2006/customXml" ds:itemID="{6EB6DF60-5873-4AB0-B669-0EFCF5ADEB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documentbase</Template>
  <TotalTime>166</TotalTime>
  <Pages>7</Pages>
  <Words>766</Words>
  <Characters>4217</Characters>
  <Application>Microsoft Office Word</Application>
  <DocSecurity>0</DocSecurity>
  <Lines>35</Lines>
  <Paragraphs>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20</vt:i4>
      </vt:variant>
      <vt:variant>
        <vt:lpstr>Title</vt:lpstr>
      </vt:variant>
      <vt:variant>
        <vt:i4>1</vt:i4>
      </vt:variant>
    </vt:vector>
  </HeadingPairs>
  <TitlesOfParts>
    <vt:vector size="22" baseType="lpstr">
      <vt:lpstr>3.1 Diseño de la Solución</vt:lpstr>
      <vt:lpstr>Documento de Diseño Funcional</vt:lpstr>
      <vt:lpstr>Hoja de Revisión y Aprobación</vt:lpstr>
      <vt:lpstr>Tabla de contenido </vt:lpstr>
      <vt:lpstr>Objetivo y Justificación de la Característica</vt:lpstr>
      <vt:lpstr>Historias de Usuario</vt:lpstr>
      <vt:lpstr>    [Identificador (ID) de la Historia de Usuario ] [Alias Historia de Usuario ]</vt:lpstr>
      <vt:lpstr>        Especificación del Requerimiento </vt:lpstr>
      <vt:lpstr>        Entidades de Datos </vt:lpstr>
      <vt:lpstr>        Privilegios de Seguridad </vt:lpstr>
      <vt:lpstr>        Script de Pruebas </vt:lpstr>
      <vt:lpstr>    [Identificador (ID) de la Historia de Usuario] [Alias Historia de Usuario]</vt:lpstr>
      <vt:lpstr>        Especificación del Requerimiento</vt:lpstr>
      <vt:lpstr>        Entidades de Datos</vt:lpstr>
      <vt:lpstr>        Privilegios de Seguridad</vt:lpstr>
      <vt:lpstr>        Script de Pruebas</vt:lpstr>
      <vt:lpstr>    [Identificador (ID) de la Historia de Usuario] [Alias Historia de Usuario]</vt:lpstr>
      <vt:lpstr>        Especificación del Requerimiento</vt:lpstr>
      <vt:lpstr>        Entidades de Datos</vt:lpstr>
      <vt:lpstr>        Privilegios de Seguridad</vt:lpstr>
      <vt:lpstr>        Script de Pruebas</vt:lpstr>
      <vt:lpstr>Solution Design Document</vt:lpstr>
    </vt:vector>
  </TitlesOfParts>
  <Company>Microsoft Corporation</Company>
  <LinksUpToDate>false</LinksUpToDate>
  <CharactersWithSpaces>4974</CharactersWithSpaces>
  <SharedDoc>false</SharedDoc>
  <HLinks>
    <vt:vector size="90" baseType="variant"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_Toc200117012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_Toc200117011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_Toc200117010</vt:lpwstr>
      </vt:variant>
      <vt:variant>
        <vt:i4>1114163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_Toc200117009</vt:lpwstr>
      </vt:variant>
      <vt:variant>
        <vt:i4>1114163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_Toc200117008</vt:lpwstr>
      </vt:variant>
      <vt:variant>
        <vt:i4>1114163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_Toc200117007</vt:lpwstr>
      </vt:variant>
      <vt:variant>
        <vt:i4>1114163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_Toc200117006</vt:lpwstr>
      </vt:variant>
      <vt:variant>
        <vt:i4>1114163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_Toc200117005</vt:lpwstr>
      </vt:variant>
      <vt:variant>
        <vt:i4>1114163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_Toc200117004</vt:lpwstr>
      </vt:variant>
      <vt:variant>
        <vt:i4>1114163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_Toc200117003</vt:lpwstr>
      </vt:variant>
      <vt:variant>
        <vt:i4>1114163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_Toc200117002</vt:lpwstr>
      </vt:variant>
      <vt:variant>
        <vt:i4>1114163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_Toc200117001</vt:lpwstr>
      </vt:variant>
      <vt:variant>
        <vt:i4>1114163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_Toc200117000</vt:lpwstr>
      </vt:variant>
      <vt:variant>
        <vt:i4>1638458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_Toc200116999</vt:lpwstr>
      </vt:variant>
      <vt:variant>
        <vt:i4>1638458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_Toc200116998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Diseño Funcional</dc:title>
  <dc:subject>3.2 Diseño Funcional</dc:subject>
  <dc:creator>Fernando Angelares Vera</dc:creator>
  <cp:keywords/>
  <dc:description/>
  <cp:lastModifiedBy>Ilce González Villa</cp:lastModifiedBy>
  <cp:revision>55</cp:revision>
  <cp:lastPrinted>2003-11-04T12:36:00Z</cp:lastPrinted>
  <dcterms:created xsi:type="dcterms:W3CDTF">2026-09-10T16:39:00Z</dcterms:created>
  <dcterms:modified xsi:type="dcterms:W3CDTF">2026-09-14T21:52:00Z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&lt;&lt;Customer from Document Properties&gt;&gt;</vt:lpwstr>
  </property>
  <property fmtid="{D5CDD505-2E9C-101B-9397-08002B2CF9AE}" pid="3" name="Version">
    <vt:lpwstr>.1</vt:lpwstr>
  </property>
  <property fmtid="{D5CDD505-2E9C-101B-9397-08002B2CF9AE}" pid="4" name="AuthorEmail">
    <vt:lpwstr/>
  </property>
  <property fmtid="{D5CDD505-2E9C-101B-9397-08002B2CF9AE}" pid="5" name="AuthorPosition">
    <vt:lpwstr>&lt;&lt;Author Title from Document Properties&gt;&gt;</vt:lpwstr>
  </property>
  <property fmtid="{D5CDD505-2E9C-101B-9397-08002B2CF9AE}" pid="6" name="DocCategory">
    <vt:lpwstr/>
  </property>
  <property fmtid="{D5CDD505-2E9C-101B-9397-08002B2CF9AE}" pid="7" name="DocType">
    <vt:lpwstr> </vt:lpwstr>
  </property>
  <property fmtid="{D5CDD505-2E9C-101B-9397-08002B2CF9AE}" pid="8" name="Status">
    <vt:lpwstr>Ready for Packaging</vt:lpwstr>
  </property>
  <property fmtid="{D5CDD505-2E9C-101B-9397-08002B2CF9AE}" pid="9" name="Confidential">
    <vt:lpwstr>2</vt:lpwstr>
  </property>
  <property fmtid="{D5CDD505-2E9C-101B-9397-08002B2CF9AE}" pid="10" name="ContentTypeId">
    <vt:lpwstr>0x010100E964AB32C67F164DB56E480EA8F4263E</vt:lpwstr>
  </property>
  <property fmtid="{D5CDD505-2E9C-101B-9397-08002B2CF9AE}" pid="11" name="Order">
    <vt:r8>93500</vt:r8>
  </property>
  <property fmtid="{D5CDD505-2E9C-101B-9397-08002B2CF9AE}" pid="12" name="Participantsv2">
    <vt:lpwstr>Business AnalystBusiness Decision MakerExecutive SponsorIT MgrProject Mgr</vt:lpwstr>
  </property>
  <property fmtid="{D5CDD505-2E9C-101B-9397-08002B2CF9AE}" pid="13" name="Phase">
    <vt:lpwstr>Design</vt:lpwstr>
  </property>
  <property fmtid="{D5CDD505-2E9C-101B-9397-08002B2CF9AE}" pid="14" name="Author0">
    <vt:lpwstr>Chandru Shankar7</vt:lpwstr>
  </property>
  <property fmtid="{D5CDD505-2E9C-101B-9397-08002B2CF9AE}" pid="15" name="Document Type">
    <vt:lpwstr>Tool/Template</vt:lpwstr>
  </property>
  <property fmtid="{D5CDD505-2E9C-101B-9397-08002B2CF9AE}" pid="16" name="Partner Role">
    <vt:lpwstr>Application ConsultantEngagement MgrProject MgrSolution ArchitectTech Consultant</vt:lpwstr>
  </property>
  <property fmtid="{D5CDD505-2E9C-101B-9397-08002B2CF9AE}" pid="17" name="File Group">
    <vt:lpwstr>2.4.4</vt:lpwstr>
  </property>
  <property fmtid="{D5CDD505-2E9C-101B-9397-08002B2CF9AE}" pid="18" name="Project Type">
    <vt:lpwstr>EnterpriseStandard</vt:lpwstr>
  </property>
  <property fmtid="{D5CDD505-2E9C-101B-9397-08002B2CF9AE}" pid="19" name="Author Notes">
    <vt:lpwstr>We need to select one of the two templates for the SDD.  </vt:lpwstr>
  </property>
  <property fmtid="{D5CDD505-2E9C-101B-9397-08002B2CF9AE}" pid="20" name="Owner">
    <vt:lpwstr>Consulting - Solution Architect</vt:lpwstr>
  </property>
  <property fmtid="{D5CDD505-2E9C-101B-9397-08002B2CF9AE}" pid="21" name="Product">
    <vt:lpwstr>AXGPNAVSLCRM</vt:lpwstr>
  </property>
  <property fmtid="{D5CDD505-2E9C-101B-9397-08002B2CF9AE}" pid="22" name="Cross Phase Process">
    <vt:lpwstr>Requirements and Configuration</vt:lpwstr>
  </property>
  <property fmtid="{D5CDD505-2E9C-101B-9397-08002B2CF9AE}" pid="23" name="Deliverable">
    <vt:lpwstr>true</vt:lpwstr>
  </property>
</Properties>
</file>